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A993C" w14:textId="77777777" w:rsidR="00B71AE7" w:rsidRPr="00B11F02" w:rsidRDefault="0025736D" w:rsidP="00BB158B">
      <w:pPr>
        <w:spacing w:before="100" w:beforeAutospacing="1" w:after="100" w:afterAutospacing="1" w:line="276" w:lineRule="auto"/>
        <w:ind w:left="709" w:hanging="709"/>
        <w:rPr>
          <w:sz w:val="20"/>
          <w:lang w:val="es-ES"/>
        </w:rPr>
      </w:pPr>
      <w:r w:rsidRPr="00B11F02">
        <w:rPr>
          <w:noProof/>
          <w:sz w:val="20"/>
          <w:lang w:val="es-ES"/>
        </w:rPr>
        <w:t xml:space="preserve"> </w:t>
      </w:r>
      <w:r w:rsidR="009A7187" w:rsidRPr="009A7187">
        <w:rPr>
          <w:noProof/>
          <w:sz w:val="20"/>
          <w:lang w:val="es-ES"/>
        </w:rPr>
        <w:drawing>
          <wp:inline distT="0" distB="0" distL="0" distR="0" wp14:anchorId="2A2C2C42" wp14:editId="7BAAB0DC">
            <wp:extent cx="1187532" cy="1508166"/>
            <wp:effectExtent l="19050" t="0" r="0" b="0"/>
            <wp:docPr id="3" name="Imagen 1"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8" cstate="email">
                      <a:extLst>
                        <a:ext uri="{28A0092B-C50C-407E-A947-70E740481C1C}">
                          <a14:useLocalDpi xmlns:a14="http://schemas.microsoft.com/office/drawing/2010/main"/>
                        </a:ext>
                      </a:extLst>
                    </a:blip>
                    <a:srcRect l="24444" t="13344" r="31272" b="9154"/>
                    <a:stretch>
                      <a:fillRect/>
                    </a:stretch>
                  </pic:blipFill>
                  <pic:spPr bwMode="auto">
                    <a:xfrm>
                      <a:off x="0" y="0"/>
                      <a:ext cx="1187532" cy="1508166"/>
                    </a:xfrm>
                    <a:prstGeom prst="rect">
                      <a:avLst/>
                    </a:prstGeom>
                    <a:noFill/>
                    <a:ln w="9525">
                      <a:noFill/>
                      <a:miter lim="800000"/>
                      <a:headEnd/>
                      <a:tailEnd/>
                    </a:ln>
                  </pic:spPr>
                </pic:pic>
              </a:graphicData>
            </a:graphic>
          </wp:inline>
        </w:drawing>
      </w:r>
      <w:r w:rsidRPr="00B11F02">
        <w:rPr>
          <w:noProof/>
          <w:sz w:val="20"/>
          <w:lang w:val="es-ES"/>
        </w:rPr>
        <w:t xml:space="preserve">         </w:t>
      </w:r>
      <w:r w:rsidRPr="00B11F02">
        <w:rPr>
          <w:sz w:val="20"/>
          <w:lang w:val="es-ES"/>
        </w:rPr>
        <w:t xml:space="preserve">  </w:t>
      </w:r>
      <w:r w:rsidR="004061DD" w:rsidRPr="00B11F02">
        <w:rPr>
          <w:sz w:val="20"/>
          <w:lang w:val="es-ES"/>
        </w:rPr>
        <w:t xml:space="preserve">    </w:t>
      </w:r>
      <w:r w:rsidRPr="00B11F02">
        <w:rPr>
          <w:sz w:val="20"/>
          <w:lang w:val="es-ES"/>
        </w:rPr>
        <w:t xml:space="preserve">                  </w:t>
      </w:r>
    </w:p>
    <w:p w14:paraId="778558BD" w14:textId="77777777" w:rsidR="00B71AE7" w:rsidRPr="00B11F02" w:rsidRDefault="00B71AE7" w:rsidP="00B11F02">
      <w:pPr>
        <w:spacing w:before="100" w:beforeAutospacing="1" w:after="100" w:afterAutospacing="1" w:line="276" w:lineRule="auto"/>
        <w:rPr>
          <w:sz w:val="20"/>
          <w:lang w:val="es-ES"/>
        </w:rPr>
      </w:pPr>
    </w:p>
    <w:p w14:paraId="51AA4D2F" w14:textId="77777777" w:rsidR="00B71AE7" w:rsidRPr="00B11F02" w:rsidRDefault="00B71AE7" w:rsidP="00B11F02">
      <w:pPr>
        <w:spacing w:before="100" w:beforeAutospacing="1" w:after="100" w:afterAutospacing="1" w:line="276" w:lineRule="auto"/>
        <w:rPr>
          <w:sz w:val="20"/>
          <w:lang w:val="es-ES"/>
        </w:rPr>
      </w:pPr>
    </w:p>
    <w:p w14:paraId="0D5FEE1A" w14:textId="77777777" w:rsidR="00B71AE7" w:rsidRPr="00A357B4" w:rsidRDefault="00B71AE7" w:rsidP="00B11F02">
      <w:pPr>
        <w:pStyle w:val="EstiloEstiloTtulodelcaptuloAzulAntes12ptoAntes18"/>
        <w:spacing w:before="100" w:beforeAutospacing="1" w:after="100" w:afterAutospacing="1" w:line="276" w:lineRule="auto"/>
        <w:rPr>
          <w:lang w:val="es-ES"/>
        </w:rPr>
      </w:pPr>
    </w:p>
    <w:p w14:paraId="343E0FBF" w14:textId="77777777" w:rsidR="00B71AE7" w:rsidRPr="00A357B4" w:rsidRDefault="00B71AE7" w:rsidP="00B11F02">
      <w:pPr>
        <w:pStyle w:val="Normal20"/>
        <w:spacing w:before="100" w:beforeAutospacing="1" w:after="100" w:afterAutospacing="1" w:line="276" w:lineRule="auto"/>
        <w:rPr>
          <w:lang w:val="es-ES"/>
        </w:rPr>
      </w:pPr>
    </w:p>
    <w:p w14:paraId="4BEEE3FC" w14:textId="77777777" w:rsidR="00B71AE7" w:rsidRPr="00B11F02" w:rsidRDefault="00B71AE7" w:rsidP="00B11F02">
      <w:pPr>
        <w:spacing w:before="100" w:beforeAutospacing="1" w:after="100" w:afterAutospacing="1" w:line="276" w:lineRule="auto"/>
        <w:jc w:val="center"/>
        <w:rPr>
          <w:sz w:val="20"/>
          <w:lang w:val="es-ES"/>
        </w:rPr>
      </w:pPr>
    </w:p>
    <w:p w14:paraId="26AD0CF8" w14:textId="77777777" w:rsidR="00136D49" w:rsidRDefault="00F82EEF" w:rsidP="00873595">
      <w:pPr>
        <w:pStyle w:val="HREPortada1"/>
        <w:rPr>
          <w:rFonts w:eastAsia="Times New Roman" w:cs="Times New Roman"/>
          <w:color w:val="003399"/>
        </w:rPr>
      </w:pPr>
      <w:r w:rsidRPr="00873595">
        <w:rPr>
          <w:rFonts w:eastAsia="Times New Roman" w:cs="Times New Roman"/>
          <w:color w:val="003399"/>
        </w:rPr>
        <w:t>Guía de los Comités de Gestión de Crisis</w:t>
      </w:r>
    </w:p>
    <w:p w14:paraId="57D75870" w14:textId="77777777" w:rsidR="003B1360" w:rsidRDefault="003B1360" w:rsidP="00873595">
      <w:pPr>
        <w:pStyle w:val="Ttulo"/>
        <w:spacing w:line="276" w:lineRule="auto"/>
        <w:jc w:val="both"/>
        <w:rPr>
          <w:color w:val="00B0F0"/>
          <w:sz w:val="32"/>
          <w:szCs w:val="28"/>
        </w:rPr>
      </w:pPr>
    </w:p>
    <w:p w14:paraId="7B68B26D" w14:textId="77777777" w:rsidR="00136D49" w:rsidRPr="00873595" w:rsidRDefault="00136D49" w:rsidP="00873595">
      <w:pPr>
        <w:pStyle w:val="HRETitulo2"/>
        <w:rPr>
          <w:rFonts w:eastAsia="Times New Roman" w:cs="Times New Roman"/>
          <w:b w:val="0"/>
          <w:i/>
          <w:color w:val="00B0F0"/>
        </w:rPr>
        <w:sectPr w:rsidR="00136D49" w:rsidRPr="00873595" w:rsidSect="005668E3">
          <w:headerReference w:type="even" r:id="rId9"/>
          <w:headerReference w:type="default" r:id="rId10"/>
          <w:footerReference w:type="even" r:id="rId11"/>
          <w:footerReference w:type="default" r:id="rId12"/>
          <w:headerReference w:type="first" r:id="rId13"/>
          <w:footerReference w:type="first" r:id="rId14"/>
          <w:pgSz w:w="11907" w:h="16840" w:code="9"/>
          <w:pgMar w:top="454" w:right="851" w:bottom="454" w:left="1531" w:header="720" w:footer="567" w:gutter="0"/>
          <w:cols w:space="720"/>
          <w:noEndnote/>
        </w:sectPr>
      </w:pPr>
      <w:r w:rsidRPr="00873595">
        <w:rPr>
          <w:rFonts w:eastAsia="Times New Roman" w:cs="Times New Roman"/>
          <w:b w:val="0"/>
          <w:i/>
          <w:color w:val="00B0F0"/>
        </w:rPr>
        <w:t>Plan de Continuidad de Negocio y Tecnológico</w:t>
      </w:r>
    </w:p>
    <w:p w14:paraId="7A91F575" w14:textId="77777777" w:rsidR="00B71AE7" w:rsidRPr="00316757" w:rsidRDefault="00B71AE7" w:rsidP="00B11F02">
      <w:pPr>
        <w:pStyle w:val="Titulo0"/>
        <w:spacing w:before="100" w:beforeAutospacing="1" w:after="100" w:afterAutospacing="1" w:line="276" w:lineRule="auto"/>
        <w:rPr>
          <w:color w:val="002060"/>
          <w:szCs w:val="28"/>
          <w:lang w:val="es-ES"/>
        </w:rPr>
      </w:pPr>
      <w:bookmarkStart w:id="1" w:name="_Toc414280938"/>
      <w:bookmarkStart w:id="2" w:name="_Toc414281551"/>
      <w:bookmarkStart w:id="3" w:name="_Toc43547760"/>
      <w:bookmarkStart w:id="4" w:name="_Toc63130240"/>
      <w:r w:rsidRPr="00316757">
        <w:rPr>
          <w:color w:val="002060"/>
          <w:szCs w:val="28"/>
          <w:lang w:val="es-ES"/>
        </w:rPr>
        <w:lastRenderedPageBreak/>
        <w:t>CONTROL DE DOCUMENTACIÓN</w:t>
      </w:r>
    </w:p>
    <w:p w14:paraId="4C827F11" w14:textId="77777777" w:rsidR="00B71AE7" w:rsidRPr="00B11F02" w:rsidRDefault="00B71AE7" w:rsidP="00B11F02">
      <w:pPr>
        <w:pStyle w:val="Azul12"/>
        <w:spacing w:before="100" w:beforeAutospacing="1" w:after="100" w:afterAutospacing="1" w:line="276" w:lineRule="auto"/>
        <w:rPr>
          <w:lang w:val="es-ES"/>
        </w:rPr>
      </w:pPr>
      <w:r w:rsidRPr="00B11F02">
        <w:rPr>
          <w:lang w:val="es-ES"/>
        </w:rPr>
        <w:t>LISTA DE DISTRIBUCIÓN</w:t>
      </w:r>
    </w:p>
    <w:tbl>
      <w:tblPr>
        <w:tblW w:w="9498" w:type="dxa"/>
        <w:tblInd w:w="70"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820"/>
        <w:gridCol w:w="4678"/>
      </w:tblGrid>
      <w:tr w:rsidR="00B71AE7" w:rsidRPr="00B11F02" w14:paraId="6670413B" w14:textId="77777777" w:rsidTr="00F55AC5">
        <w:trPr>
          <w:trHeight w:val="345"/>
        </w:trPr>
        <w:tc>
          <w:tcPr>
            <w:tcW w:w="4820" w:type="dxa"/>
            <w:tcBorders>
              <w:top w:val="single" w:sz="12" w:space="0" w:color="011A33"/>
            </w:tcBorders>
          </w:tcPr>
          <w:p w14:paraId="455188DD"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Nombre del destinatario</w:t>
            </w:r>
          </w:p>
        </w:tc>
        <w:tc>
          <w:tcPr>
            <w:tcW w:w="4678" w:type="dxa"/>
            <w:tcBorders>
              <w:top w:val="single" w:sz="12" w:space="0" w:color="011A33"/>
            </w:tcBorders>
          </w:tcPr>
          <w:p w14:paraId="63FC7062"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Ámbito del destinatario</w:t>
            </w:r>
          </w:p>
        </w:tc>
      </w:tr>
      <w:tr w:rsidR="00B71AE7" w:rsidRPr="00B11F02" w14:paraId="7E6237F7" w14:textId="77777777" w:rsidTr="00F55AC5">
        <w:trPr>
          <w:trHeight w:val="345"/>
        </w:trPr>
        <w:tc>
          <w:tcPr>
            <w:tcW w:w="4820" w:type="dxa"/>
          </w:tcPr>
          <w:p w14:paraId="7B836845" w14:textId="77777777" w:rsidR="00B71AE7" w:rsidRPr="00A357B4" w:rsidRDefault="00B71AE7" w:rsidP="00B11F02">
            <w:pPr>
              <w:pStyle w:val="Normal8Car"/>
              <w:spacing w:before="100" w:beforeAutospacing="1" w:after="100" w:afterAutospacing="1" w:line="276" w:lineRule="auto"/>
              <w:rPr>
                <w:noProof w:val="0"/>
              </w:rPr>
            </w:pPr>
            <w:bookmarkStart w:id="5" w:name="_Toc414280941"/>
            <w:bookmarkStart w:id="6" w:name="_Toc414281554"/>
            <w:bookmarkEnd w:id="1"/>
            <w:bookmarkEnd w:id="2"/>
          </w:p>
        </w:tc>
        <w:tc>
          <w:tcPr>
            <w:tcW w:w="4678" w:type="dxa"/>
          </w:tcPr>
          <w:p w14:paraId="7B441839"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312D1E4F" w14:textId="77777777" w:rsidTr="00F55AC5">
        <w:trPr>
          <w:trHeight w:val="345"/>
        </w:trPr>
        <w:tc>
          <w:tcPr>
            <w:tcW w:w="4820" w:type="dxa"/>
          </w:tcPr>
          <w:p w14:paraId="190A0947"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311296BA"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660764B9" w14:textId="77777777" w:rsidTr="00F55AC5">
        <w:trPr>
          <w:trHeight w:val="345"/>
        </w:trPr>
        <w:tc>
          <w:tcPr>
            <w:tcW w:w="4820" w:type="dxa"/>
          </w:tcPr>
          <w:p w14:paraId="2AF09424"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6A7001F1"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1BA84DC2" w14:textId="77777777" w:rsidTr="00F55AC5">
        <w:trPr>
          <w:trHeight w:val="345"/>
        </w:trPr>
        <w:tc>
          <w:tcPr>
            <w:tcW w:w="4820" w:type="dxa"/>
          </w:tcPr>
          <w:p w14:paraId="44AFF5CF"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2D75CF8E"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6EBB27AE" w14:textId="77777777" w:rsidTr="00F55AC5">
        <w:trPr>
          <w:trHeight w:val="345"/>
        </w:trPr>
        <w:tc>
          <w:tcPr>
            <w:tcW w:w="4820" w:type="dxa"/>
          </w:tcPr>
          <w:p w14:paraId="22BBD6C8"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1B2B7F30"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124BC8E3" w14:textId="77777777" w:rsidTr="00F55AC5">
        <w:trPr>
          <w:trHeight w:val="345"/>
        </w:trPr>
        <w:tc>
          <w:tcPr>
            <w:tcW w:w="4820" w:type="dxa"/>
            <w:tcBorders>
              <w:bottom w:val="single" w:sz="12" w:space="0" w:color="011A33"/>
            </w:tcBorders>
          </w:tcPr>
          <w:p w14:paraId="1CEE36D9" w14:textId="77777777" w:rsidR="00B71AE7" w:rsidRPr="00A357B4" w:rsidRDefault="00B71AE7" w:rsidP="00B11F02">
            <w:pPr>
              <w:pStyle w:val="Normal8Car"/>
              <w:spacing w:before="100" w:beforeAutospacing="1" w:after="100" w:afterAutospacing="1" w:line="276" w:lineRule="auto"/>
              <w:rPr>
                <w:noProof w:val="0"/>
              </w:rPr>
            </w:pPr>
          </w:p>
        </w:tc>
        <w:tc>
          <w:tcPr>
            <w:tcW w:w="4678" w:type="dxa"/>
            <w:tcBorders>
              <w:bottom w:val="single" w:sz="12" w:space="0" w:color="011A33"/>
            </w:tcBorders>
          </w:tcPr>
          <w:p w14:paraId="79BAE763" w14:textId="77777777" w:rsidR="00B71AE7" w:rsidRPr="00A357B4" w:rsidRDefault="00B71AE7" w:rsidP="00B11F02">
            <w:pPr>
              <w:pStyle w:val="Normal8Car"/>
              <w:spacing w:before="100" w:beforeAutospacing="1" w:after="100" w:afterAutospacing="1" w:line="276" w:lineRule="auto"/>
              <w:rPr>
                <w:noProof w:val="0"/>
              </w:rPr>
            </w:pPr>
          </w:p>
        </w:tc>
      </w:tr>
    </w:tbl>
    <w:p w14:paraId="00667320" w14:textId="77777777" w:rsidR="00B71AE7" w:rsidRPr="00B11F02" w:rsidRDefault="00B71AE7" w:rsidP="00B11F02">
      <w:pPr>
        <w:pStyle w:val="Azul12"/>
        <w:spacing w:before="100" w:beforeAutospacing="1" w:after="100" w:afterAutospacing="1" w:line="276" w:lineRule="auto"/>
        <w:rPr>
          <w:lang w:val="es-ES"/>
        </w:rPr>
      </w:pPr>
      <w:r w:rsidRPr="00B11F02">
        <w:rPr>
          <w:lang w:val="es-ES"/>
        </w:rPr>
        <w:t>CONTROL DE CAMBIOS DEL DOCUMENTO</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57"/>
        <w:gridCol w:w="1528"/>
        <w:gridCol w:w="4111"/>
        <w:gridCol w:w="3402"/>
      </w:tblGrid>
      <w:tr w:rsidR="00B71AE7" w:rsidRPr="00B11F02" w14:paraId="5ABE8010" w14:textId="77777777" w:rsidTr="00F82EEF">
        <w:tc>
          <w:tcPr>
            <w:tcW w:w="457" w:type="dxa"/>
            <w:tcBorders>
              <w:top w:val="single" w:sz="12" w:space="0" w:color="011A33"/>
            </w:tcBorders>
            <w:tcMar>
              <w:left w:w="28" w:type="dxa"/>
              <w:right w:w="28" w:type="dxa"/>
            </w:tcMar>
            <w:vAlign w:val="center"/>
          </w:tcPr>
          <w:p w14:paraId="755B511D"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Ver.</w:t>
            </w:r>
          </w:p>
        </w:tc>
        <w:tc>
          <w:tcPr>
            <w:tcW w:w="1528" w:type="dxa"/>
            <w:tcBorders>
              <w:top w:val="single" w:sz="12" w:space="0" w:color="011A33"/>
            </w:tcBorders>
            <w:tcMar>
              <w:left w:w="6" w:type="dxa"/>
              <w:right w:w="6" w:type="dxa"/>
            </w:tcMar>
            <w:vAlign w:val="center"/>
          </w:tcPr>
          <w:p w14:paraId="4B43B21B"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w:t>
            </w:r>
          </w:p>
        </w:tc>
        <w:tc>
          <w:tcPr>
            <w:tcW w:w="4111" w:type="dxa"/>
            <w:tcBorders>
              <w:top w:val="single" w:sz="12" w:space="0" w:color="011A33"/>
            </w:tcBorders>
            <w:tcMar>
              <w:left w:w="28" w:type="dxa"/>
              <w:right w:w="28" w:type="dxa"/>
            </w:tcMar>
            <w:vAlign w:val="center"/>
          </w:tcPr>
          <w:p w14:paraId="7F14A5AC" w14:textId="77777777" w:rsidR="00B71AE7" w:rsidRPr="00A357B4" w:rsidRDefault="00B71AE7" w:rsidP="00B11F02">
            <w:pPr>
              <w:pStyle w:val="TitolNormalCentradoCar"/>
              <w:spacing w:before="100" w:beforeAutospacing="1" w:after="100" w:afterAutospacing="1" w:line="276" w:lineRule="auto"/>
              <w:rPr>
                <w:caps/>
                <w:noProof w:val="0"/>
              </w:rPr>
            </w:pPr>
            <w:r w:rsidRPr="00A357B4">
              <w:rPr>
                <w:caps/>
                <w:noProof w:val="0"/>
              </w:rPr>
              <w:t>D</w:t>
            </w:r>
            <w:r w:rsidRPr="00A357B4">
              <w:rPr>
                <w:noProof w:val="0"/>
              </w:rPr>
              <w:t>escripción</w:t>
            </w:r>
            <w:r w:rsidRPr="00A357B4">
              <w:rPr>
                <w:caps/>
                <w:noProof w:val="0"/>
              </w:rPr>
              <w:t xml:space="preserve"> </w:t>
            </w:r>
            <w:r w:rsidRPr="00A357B4">
              <w:rPr>
                <w:noProof w:val="0"/>
              </w:rPr>
              <w:t>cambios</w:t>
            </w:r>
          </w:p>
        </w:tc>
        <w:tc>
          <w:tcPr>
            <w:tcW w:w="3402" w:type="dxa"/>
            <w:tcBorders>
              <w:top w:val="single" w:sz="12" w:space="0" w:color="011A33"/>
            </w:tcBorders>
            <w:vAlign w:val="center"/>
          </w:tcPr>
          <w:p w14:paraId="5624BEF4"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Páginas afectadas</w:t>
            </w:r>
          </w:p>
        </w:tc>
      </w:tr>
      <w:tr w:rsidR="00F82EEF" w:rsidRPr="00B11F02" w14:paraId="3BF4C76A" w14:textId="77777777" w:rsidTr="00F82EEF">
        <w:tc>
          <w:tcPr>
            <w:tcW w:w="457" w:type="dxa"/>
            <w:tcMar>
              <w:left w:w="28" w:type="dxa"/>
              <w:right w:w="28" w:type="dxa"/>
            </w:tcMar>
          </w:tcPr>
          <w:p w14:paraId="5943D574" w14:textId="77777777" w:rsidR="00F82EEF" w:rsidRPr="00F82EEF" w:rsidRDefault="00F82EEF" w:rsidP="00F82EEF">
            <w:pPr>
              <w:pStyle w:val="Normal8Car"/>
              <w:spacing w:before="100" w:beforeAutospacing="1" w:after="100" w:afterAutospacing="1" w:line="276" w:lineRule="auto"/>
              <w:jc w:val="center"/>
              <w:rPr>
                <w:noProof w:val="0"/>
              </w:rPr>
            </w:pPr>
            <w:r w:rsidRPr="00F82EEF">
              <w:rPr>
                <w:noProof w:val="0"/>
              </w:rPr>
              <w:t>1.00</w:t>
            </w:r>
          </w:p>
        </w:tc>
        <w:tc>
          <w:tcPr>
            <w:tcW w:w="1528" w:type="dxa"/>
            <w:tcMar>
              <w:left w:w="28" w:type="dxa"/>
              <w:right w:w="28" w:type="dxa"/>
            </w:tcMar>
          </w:tcPr>
          <w:p w14:paraId="1A60B5B5" w14:textId="77777777" w:rsidR="00F82EEF" w:rsidRPr="00F82EEF" w:rsidRDefault="00F82EEF" w:rsidP="00F82EEF">
            <w:pPr>
              <w:pStyle w:val="Normal8Car"/>
              <w:spacing w:before="100" w:beforeAutospacing="1" w:after="100" w:afterAutospacing="1" w:line="276" w:lineRule="auto"/>
              <w:jc w:val="center"/>
              <w:rPr>
                <w:noProof w:val="0"/>
              </w:rPr>
            </w:pPr>
            <w:r w:rsidRPr="00F82EEF">
              <w:rPr>
                <w:noProof w:val="0"/>
              </w:rPr>
              <w:t>Julio 2016</w:t>
            </w:r>
          </w:p>
        </w:tc>
        <w:tc>
          <w:tcPr>
            <w:tcW w:w="4111" w:type="dxa"/>
            <w:tcMar>
              <w:left w:w="28" w:type="dxa"/>
              <w:right w:w="28" w:type="dxa"/>
            </w:tcMar>
          </w:tcPr>
          <w:p w14:paraId="0B27B02E" w14:textId="77777777" w:rsidR="00F82EEF" w:rsidRPr="00F82EEF" w:rsidRDefault="00F82EEF" w:rsidP="00F82EEF">
            <w:pPr>
              <w:pStyle w:val="Normal8Car"/>
              <w:spacing w:before="100" w:beforeAutospacing="1" w:after="100" w:afterAutospacing="1" w:line="276" w:lineRule="auto"/>
              <w:jc w:val="left"/>
              <w:rPr>
                <w:noProof w:val="0"/>
              </w:rPr>
            </w:pPr>
            <w:r w:rsidRPr="00F82EEF">
              <w:rPr>
                <w:noProof w:val="0"/>
              </w:rPr>
              <w:t>Incorporación de la parte del Comité Tecnológico</w:t>
            </w:r>
          </w:p>
        </w:tc>
        <w:tc>
          <w:tcPr>
            <w:tcW w:w="3402" w:type="dxa"/>
            <w:tcMar>
              <w:left w:w="28" w:type="dxa"/>
              <w:right w:w="28" w:type="dxa"/>
            </w:tcMar>
          </w:tcPr>
          <w:p w14:paraId="0C9E9CDF" w14:textId="77777777" w:rsidR="00F82EEF" w:rsidRPr="00A357B4" w:rsidRDefault="00F82EEF" w:rsidP="00F82EEF">
            <w:pPr>
              <w:pStyle w:val="Normal8Car"/>
              <w:spacing w:before="100" w:beforeAutospacing="1" w:after="100" w:afterAutospacing="1" w:line="276" w:lineRule="auto"/>
              <w:rPr>
                <w:noProof w:val="0"/>
              </w:rPr>
            </w:pPr>
          </w:p>
        </w:tc>
      </w:tr>
      <w:tr w:rsidR="00F82EEF" w:rsidRPr="00B11F02" w14:paraId="69475F82" w14:textId="77777777" w:rsidTr="00F82EEF">
        <w:tc>
          <w:tcPr>
            <w:tcW w:w="457" w:type="dxa"/>
            <w:tcMar>
              <w:left w:w="28" w:type="dxa"/>
              <w:right w:w="28" w:type="dxa"/>
            </w:tcMar>
          </w:tcPr>
          <w:p w14:paraId="38931463" w14:textId="77777777" w:rsidR="00F82EEF" w:rsidRPr="00F82EEF" w:rsidRDefault="00F82EEF" w:rsidP="00F82EEF">
            <w:pPr>
              <w:pStyle w:val="Normal8Car"/>
              <w:spacing w:before="100" w:beforeAutospacing="1" w:after="100" w:afterAutospacing="1" w:line="276" w:lineRule="auto"/>
              <w:jc w:val="center"/>
              <w:rPr>
                <w:noProof w:val="0"/>
              </w:rPr>
            </w:pPr>
            <w:r w:rsidRPr="00F82EEF">
              <w:rPr>
                <w:noProof w:val="0"/>
              </w:rPr>
              <w:t>3.00</w:t>
            </w:r>
          </w:p>
        </w:tc>
        <w:tc>
          <w:tcPr>
            <w:tcW w:w="1528" w:type="dxa"/>
            <w:tcMar>
              <w:left w:w="28" w:type="dxa"/>
              <w:right w:w="28" w:type="dxa"/>
            </w:tcMar>
          </w:tcPr>
          <w:p w14:paraId="7D81DC7F" w14:textId="77777777" w:rsidR="00F82EEF" w:rsidRPr="00F82EEF" w:rsidRDefault="00F82EEF" w:rsidP="00F82EEF">
            <w:pPr>
              <w:pStyle w:val="Normal8Car"/>
              <w:spacing w:before="100" w:beforeAutospacing="1" w:after="100" w:afterAutospacing="1" w:line="276" w:lineRule="auto"/>
              <w:jc w:val="center"/>
              <w:rPr>
                <w:noProof w:val="0"/>
              </w:rPr>
            </w:pPr>
            <w:r w:rsidRPr="00F82EEF">
              <w:rPr>
                <w:noProof w:val="0"/>
              </w:rPr>
              <w:t>Mayo 2017</w:t>
            </w:r>
          </w:p>
        </w:tc>
        <w:tc>
          <w:tcPr>
            <w:tcW w:w="4111" w:type="dxa"/>
            <w:tcMar>
              <w:left w:w="28" w:type="dxa"/>
              <w:right w:w="28" w:type="dxa"/>
            </w:tcMar>
          </w:tcPr>
          <w:p w14:paraId="79F4FFBA" w14:textId="77777777" w:rsidR="00F82EEF" w:rsidRPr="00F82EEF" w:rsidRDefault="00F82EEF" w:rsidP="00F82EEF">
            <w:pPr>
              <w:pStyle w:val="Normal8Car"/>
              <w:spacing w:before="100" w:beforeAutospacing="1" w:after="100" w:afterAutospacing="1" w:line="276" w:lineRule="auto"/>
              <w:rPr>
                <w:noProof w:val="0"/>
              </w:rPr>
            </w:pPr>
            <w:r w:rsidRPr="00F82EEF">
              <w:rPr>
                <w:noProof w:val="0"/>
              </w:rPr>
              <w:t>Actualización 2017</w:t>
            </w:r>
          </w:p>
        </w:tc>
        <w:tc>
          <w:tcPr>
            <w:tcW w:w="3402" w:type="dxa"/>
            <w:tcMar>
              <w:left w:w="28" w:type="dxa"/>
              <w:right w:w="28" w:type="dxa"/>
            </w:tcMar>
          </w:tcPr>
          <w:p w14:paraId="47036BB2" w14:textId="77777777" w:rsidR="00F82EEF" w:rsidRPr="00A357B4" w:rsidRDefault="00F82EEF" w:rsidP="00F82EEF">
            <w:pPr>
              <w:pStyle w:val="Normal8Car"/>
              <w:spacing w:before="100" w:beforeAutospacing="1" w:after="100" w:afterAutospacing="1" w:line="276" w:lineRule="auto"/>
              <w:rPr>
                <w:noProof w:val="0"/>
              </w:rPr>
            </w:pPr>
          </w:p>
        </w:tc>
      </w:tr>
      <w:tr w:rsidR="00F82EEF" w:rsidRPr="00B11F02" w14:paraId="50020AAD" w14:textId="77777777" w:rsidTr="00F82EEF">
        <w:tc>
          <w:tcPr>
            <w:tcW w:w="457" w:type="dxa"/>
            <w:tcMar>
              <w:left w:w="28" w:type="dxa"/>
              <w:right w:w="28" w:type="dxa"/>
            </w:tcMar>
          </w:tcPr>
          <w:p w14:paraId="7227E1E1" w14:textId="77777777" w:rsidR="00F82EEF" w:rsidRPr="00F82EEF" w:rsidRDefault="00F82EEF" w:rsidP="00F82EEF">
            <w:pPr>
              <w:pStyle w:val="Normal8Car"/>
              <w:spacing w:before="100" w:beforeAutospacing="1" w:after="100" w:afterAutospacing="1" w:line="276" w:lineRule="auto"/>
              <w:jc w:val="center"/>
              <w:rPr>
                <w:noProof w:val="0"/>
              </w:rPr>
            </w:pPr>
            <w:r w:rsidRPr="00F82EEF">
              <w:rPr>
                <w:noProof w:val="0"/>
              </w:rPr>
              <w:t>3.01</w:t>
            </w:r>
          </w:p>
        </w:tc>
        <w:tc>
          <w:tcPr>
            <w:tcW w:w="1528" w:type="dxa"/>
            <w:tcMar>
              <w:left w:w="28" w:type="dxa"/>
              <w:right w:w="28" w:type="dxa"/>
            </w:tcMar>
          </w:tcPr>
          <w:p w14:paraId="7F1164E7" w14:textId="77777777" w:rsidR="00F82EEF" w:rsidRPr="00F82EEF" w:rsidRDefault="00F82EEF" w:rsidP="00F82EEF">
            <w:pPr>
              <w:pStyle w:val="Normal8Car"/>
              <w:spacing w:before="100" w:beforeAutospacing="1" w:after="100" w:afterAutospacing="1" w:line="276" w:lineRule="auto"/>
              <w:jc w:val="center"/>
              <w:rPr>
                <w:noProof w:val="0"/>
              </w:rPr>
            </w:pPr>
            <w:r w:rsidRPr="00F82EEF">
              <w:rPr>
                <w:noProof w:val="0"/>
              </w:rPr>
              <w:t>Noviembre 2017</w:t>
            </w:r>
          </w:p>
        </w:tc>
        <w:tc>
          <w:tcPr>
            <w:tcW w:w="4111" w:type="dxa"/>
            <w:tcMar>
              <w:left w:w="28" w:type="dxa"/>
              <w:right w:w="28" w:type="dxa"/>
            </w:tcMar>
          </w:tcPr>
          <w:p w14:paraId="5958EEF9" w14:textId="77777777" w:rsidR="00F82EEF" w:rsidRPr="00F82EEF" w:rsidRDefault="00F82EEF" w:rsidP="00F82EEF">
            <w:pPr>
              <w:pStyle w:val="Normal8Car"/>
              <w:spacing w:before="100" w:beforeAutospacing="1" w:after="100" w:afterAutospacing="1" w:line="276" w:lineRule="auto"/>
              <w:rPr>
                <w:noProof w:val="0"/>
              </w:rPr>
            </w:pPr>
            <w:r w:rsidRPr="00F82EEF">
              <w:rPr>
                <w:noProof w:val="0"/>
              </w:rPr>
              <w:t>Cambios menores</w:t>
            </w:r>
          </w:p>
        </w:tc>
        <w:tc>
          <w:tcPr>
            <w:tcW w:w="3402" w:type="dxa"/>
            <w:tcMar>
              <w:left w:w="28" w:type="dxa"/>
              <w:right w:w="28" w:type="dxa"/>
            </w:tcMar>
          </w:tcPr>
          <w:p w14:paraId="43D4A671" w14:textId="77777777" w:rsidR="00F82EEF" w:rsidRPr="00A357B4" w:rsidRDefault="00F82EEF" w:rsidP="00F82EEF">
            <w:pPr>
              <w:pStyle w:val="Normal8Car"/>
              <w:spacing w:before="100" w:beforeAutospacing="1" w:after="100" w:afterAutospacing="1" w:line="276" w:lineRule="auto"/>
              <w:rPr>
                <w:noProof w:val="0"/>
              </w:rPr>
            </w:pPr>
          </w:p>
        </w:tc>
      </w:tr>
      <w:tr w:rsidR="002B4910" w:rsidRPr="00B11F02" w14:paraId="2E82D044" w14:textId="77777777" w:rsidTr="00E22EC3">
        <w:tc>
          <w:tcPr>
            <w:tcW w:w="457" w:type="dxa"/>
            <w:tcMar>
              <w:left w:w="28" w:type="dxa"/>
              <w:right w:w="28" w:type="dxa"/>
            </w:tcMar>
          </w:tcPr>
          <w:p w14:paraId="79606F94" w14:textId="77777777" w:rsidR="002B4910" w:rsidRPr="000D4770" w:rsidRDefault="002B4910" w:rsidP="002B4910">
            <w:pPr>
              <w:pStyle w:val="Normal8Car"/>
              <w:spacing w:before="100" w:beforeAutospacing="1" w:after="100" w:afterAutospacing="1" w:line="276" w:lineRule="auto"/>
              <w:jc w:val="center"/>
              <w:rPr>
                <w:noProof w:val="0"/>
              </w:rPr>
            </w:pPr>
            <w:r w:rsidRPr="000D4770">
              <w:rPr>
                <w:noProof w:val="0"/>
              </w:rPr>
              <w:t>3.10</w:t>
            </w:r>
          </w:p>
        </w:tc>
        <w:tc>
          <w:tcPr>
            <w:tcW w:w="1528" w:type="dxa"/>
            <w:tcMar>
              <w:left w:w="28" w:type="dxa"/>
              <w:right w:w="28" w:type="dxa"/>
            </w:tcMar>
          </w:tcPr>
          <w:p w14:paraId="03A56DB7" w14:textId="77777777" w:rsidR="002B4910" w:rsidRPr="000D4770" w:rsidRDefault="00243270" w:rsidP="002B4910">
            <w:pPr>
              <w:pStyle w:val="Normal8Car"/>
              <w:spacing w:before="100" w:beforeAutospacing="1" w:after="100" w:afterAutospacing="1" w:line="276" w:lineRule="auto"/>
              <w:jc w:val="center"/>
              <w:rPr>
                <w:noProof w:val="0"/>
              </w:rPr>
            </w:pPr>
            <w:r w:rsidRPr="000D4770">
              <w:rPr>
                <w:noProof w:val="0"/>
              </w:rPr>
              <w:t>31-7-18</w:t>
            </w:r>
          </w:p>
        </w:tc>
        <w:tc>
          <w:tcPr>
            <w:tcW w:w="4111" w:type="dxa"/>
            <w:tcMar>
              <w:left w:w="28" w:type="dxa"/>
              <w:right w:w="28" w:type="dxa"/>
            </w:tcMar>
          </w:tcPr>
          <w:p w14:paraId="7C6EBD26" w14:textId="77777777" w:rsidR="002B4910" w:rsidRPr="000D4770" w:rsidRDefault="002B4910" w:rsidP="002B4910">
            <w:pPr>
              <w:pStyle w:val="Normal8Car"/>
              <w:spacing w:before="100" w:beforeAutospacing="1" w:after="100" w:afterAutospacing="1" w:line="276" w:lineRule="auto"/>
              <w:rPr>
                <w:noProof w:val="0"/>
              </w:rPr>
            </w:pPr>
            <w:r w:rsidRPr="000D4770">
              <w:rPr>
                <w:noProof w:val="0"/>
              </w:rPr>
              <w:t>Revisión 2018 del documento</w:t>
            </w:r>
          </w:p>
        </w:tc>
        <w:tc>
          <w:tcPr>
            <w:tcW w:w="3402" w:type="dxa"/>
            <w:tcMar>
              <w:left w:w="28" w:type="dxa"/>
              <w:right w:w="28" w:type="dxa"/>
            </w:tcMar>
          </w:tcPr>
          <w:p w14:paraId="3F5B596F" w14:textId="77777777" w:rsidR="002B4910" w:rsidRPr="00A357B4" w:rsidRDefault="002B4910" w:rsidP="002B4910">
            <w:pPr>
              <w:pStyle w:val="Normal8Car"/>
              <w:spacing w:before="100" w:beforeAutospacing="1" w:after="100" w:afterAutospacing="1" w:line="276" w:lineRule="auto"/>
              <w:rPr>
                <w:noProof w:val="0"/>
              </w:rPr>
            </w:pPr>
          </w:p>
        </w:tc>
      </w:tr>
      <w:tr w:rsidR="00E22EC3" w:rsidRPr="00B11F02" w14:paraId="5C19B7E6" w14:textId="77777777" w:rsidTr="00E82F4C">
        <w:tc>
          <w:tcPr>
            <w:tcW w:w="457" w:type="dxa"/>
            <w:tcMar>
              <w:left w:w="28" w:type="dxa"/>
              <w:right w:w="28" w:type="dxa"/>
            </w:tcMar>
          </w:tcPr>
          <w:p w14:paraId="6B7C8B7B" w14:textId="77777777" w:rsidR="00E22EC3" w:rsidRPr="000D4770" w:rsidRDefault="00E22EC3" w:rsidP="00E22EC3">
            <w:pPr>
              <w:pStyle w:val="Normal8Car"/>
              <w:spacing w:before="100" w:beforeAutospacing="1" w:after="100" w:afterAutospacing="1" w:line="276" w:lineRule="auto"/>
              <w:jc w:val="center"/>
              <w:rPr>
                <w:noProof w:val="0"/>
              </w:rPr>
            </w:pPr>
            <w:r w:rsidRPr="000D4770">
              <w:rPr>
                <w:noProof w:val="0"/>
              </w:rPr>
              <w:t>3.11</w:t>
            </w:r>
          </w:p>
        </w:tc>
        <w:tc>
          <w:tcPr>
            <w:tcW w:w="1528" w:type="dxa"/>
            <w:tcMar>
              <w:left w:w="28" w:type="dxa"/>
              <w:right w:w="28" w:type="dxa"/>
            </w:tcMar>
          </w:tcPr>
          <w:p w14:paraId="23FFD22A" w14:textId="77777777" w:rsidR="00E22EC3" w:rsidRPr="000D4770" w:rsidRDefault="00E22EC3" w:rsidP="00E22EC3">
            <w:pPr>
              <w:pStyle w:val="Normal8Car"/>
              <w:spacing w:before="100" w:beforeAutospacing="1" w:after="100" w:afterAutospacing="1" w:line="276" w:lineRule="auto"/>
              <w:jc w:val="center"/>
              <w:rPr>
                <w:noProof w:val="0"/>
              </w:rPr>
            </w:pPr>
            <w:r w:rsidRPr="000D4770">
              <w:rPr>
                <w:noProof w:val="0"/>
              </w:rPr>
              <w:t>Octubre 2018</w:t>
            </w:r>
          </w:p>
        </w:tc>
        <w:tc>
          <w:tcPr>
            <w:tcW w:w="4111" w:type="dxa"/>
            <w:tcMar>
              <w:left w:w="28" w:type="dxa"/>
              <w:right w:w="28" w:type="dxa"/>
            </w:tcMar>
          </w:tcPr>
          <w:p w14:paraId="282E5F10" w14:textId="77777777" w:rsidR="00E22EC3" w:rsidRPr="000D4770" w:rsidRDefault="00E22EC3" w:rsidP="00E22EC3">
            <w:pPr>
              <w:pStyle w:val="Normal8Car"/>
              <w:spacing w:before="100" w:beforeAutospacing="1" w:after="100" w:afterAutospacing="1" w:line="276" w:lineRule="auto"/>
              <w:rPr>
                <w:noProof w:val="0"/>
              </w:rPr>
            </w:pPr>
            <w:r w:rsidRPr="000D4770">
              <w:rPr>
                <w:noProof w:val="0"/>
              </w:rPr>
              <w:t>Premisas de activación de Comités y PCN/PCT</w:t>
            </w:r>
          </w:p>
        </w:tc>
        <w:tc>
          <w:tcPr>
            <w:tcW w:w="3402" w:type="dxa"/>
            <w:tcMar>
              <w:left w:w="28" w:type="dxa"/>
              <w:right w:w="28" w:type="dxa"/>
            </w:tcMar>
          </w:tcPr>
          <w:p w14:paraId="1601BF6F" w14:textId="77777777" w:rsidR="00E22EC3" w:rsidRPr="00A357B4" w:rsidRDefault="00E22EC3" w:rsidP="00E22EC3">
            <w:pPr>
              <w:pStyle w:val="Normal8Car"/>
              <w:spacing w:before="100" w:beforeAutospacing="1" w:after="100" w:afterAutospacing="1" w:line="276" w:lineRule="auto"/>
              <w:rPr>
                <w:noProof w:val="0"/>
              </w:rPr>
            </w:pPr>
          </w:p>
        </w:tc>
      </w:tr>
      <w:tr w:rsidR="004862E2" w:rsidRPr="00B11F02" w14:paraId="2C218FD8" w14:textId="77777777" w:rsidTr="007A2B16">
        <w:tc>
          <w:tcPr>
            <w:tcW w:w="457" w:type="dxa"/>
            <w:tcBorders>
              <w:bottom w:val="single" w:sz="12" w:space="0" w:color="011A33"/>
            </w:tcBorders>
            <w:tcMar>
              <w:left w:w="28" w:type="dxa"/>
              <w:right w:w="28" w:type="dxa"/>
            </w:tcMar>
          </w:tcPr>
          <w:p w14:paraId="4237F081" w14:textId="77777777" w:rsidR="004862E2" w:rsidRPr="000D4770" w:rsidRDefault="004862E2" w:rsidP="007A2B16">
            <w:pPr>
              <w:pStyle w:val="Normal8Car"/>
              <w:spacing w:before="100" w:beforeAutospacing="1" w:after="100" w:afterAutospacing="1" w:line="276" w:lineRule="auto"/>
              <w:jc w:val="center"/>
              <w:rPr>
                <w:noProof w:val="0"/>
              </w:rPr>
            </w:pPr>
            <w:r w:rsidRPr="000D4770">
              <w:rPr>
                <w:noProof w:val="0"/>
              </w:rPr>
              <w:t>3.20</w:t>
            </w:r>
          </w:p>
        </w:tc>
        <w:tc>
          <w:tcPr>
            <w:tcW w:w="1528" w:type="dxa"/>
            <w:tcBorders>
              <w:bottom w:val="single" w:sz="12" w:space="0" w:color="011A33"/>
            </w:tcBorders>
            <w:tcMar>
              <w:left w:w="28" w:type="dxa"/>
              <w:right w:w="28" w:type="dxa"/>
            </w:tcMar>
          </w:tcPr>
          <w:p w14:paraId="77125CC0" w14:textId="77777777" w:rsidR="004862E2" w:rsidRPr="000D4770" w:rsidRDefault="004862E2" w:rsidP="007A2B16">
            <w:pPr>
              <w:pStyle w:val="Normal8Car"/>
              <w:spacing w:before="100" w:beforeAutospacing="1" w:after="100" w:afterAutospacing="1" w:line="276" w:lineRule="auto"/>
              <w:jc w:val="center"/>
              <w:rPr>
                <w:noProof w:val="0"/>
              </w:rPr>
            </w:pPr>
            <w:r>
              <w:rPr>
                <w:noProof w:val="0"/>
              </w:rPr>
              <w:t>20-3-</w:t>
            </w:r>
            <w:r w:rsidRPr="000D4770">
              <w:rPr>
                <w:noProof w:val="0"/>
              </w:rPr>
              <w:t>2019</w:t>
            </w:r>
          </w:p>
        </w:tc>
        <w:tc>
          <w:tcPr>
            <w:tcW w:w="4111" w:type="dxa"/>
            <w:tcBorders>
              <w:bottom w:val="single" w:sz="12" w:space="0" w:color="011A33"/>
            </w:tcBorders>
            <w:tcMar>
              <w:left w:w="28" w:type="dxa"/>
              <w:right w:w="28" w:type="dxa"/>
            </w:tcMar>
          </w:tcPr>
          <w:p w14:paraId="167D346E" w14:textId="77777777" w:rsidR="004862E2" w:rsidRPr="000D4770" w:rsidRDefault="004862E2" w:rsidP="007A2B16">
            <w:pPr>
              <w:pStyle w:val="Normal8Car"/>
              <w:spacing w:before="100" w:beforeAutospacing="1" w:after="100" w:afterAutospacing="1" w:line="276" w:lineRule="auto"/>
              <w:rPr>
                <w:noProof w:val="0"/>
              </w:rPr>
            </w:pPr>
            <w:r w:rsidRPr="000D4770">
              <w:rPr>
                <w:noProof w:val="0"/>
              </w:rPr>
              <w:t>Revisión 2019 del documento</w:t>
            </w:r>
          </w:p>
        </w:tc>
        <w:tc>
          <w:tcPr>
            <w:tcW w:w="3402" w:type="dxa"/>
            <w:tcBorders>
              <w:bottom w:val="single" w:sz="12" w:space="0" w:color="011A33"/>
            </w:tcBorders>
            <w:tcMar>
              <w:left w:w="28" w:type="dxa"/>
              <w:right w:w="28" w:type="dxa"/>
            </w:tcMar>
          </w:tcPr>
          <w:p w14:paraId="5C510B0B" w14:textId="77777777" w:rsidR="004862E2" w:rsidRPr="00A357B4" w:rsidRDefault="004862E2" w:rsidP="007A2B16">
            <w:pPr>
              <w:pStyle w:val="Normal8Car"/>
              <w:spacing w:before="100" w:beforeAutospacing="1" w:after="100" w:afterAutospacing="1" w:line="276" w:lineRule="auto"/>
              <w:rPr>
                <w:noProof w:val="0"/>
              </w:rPr>
            </w:pPr>
          </w:p>
        </w:tc>
      </w:tr>
      <w:tr w:rsidR="00E82F4C" w:rsidRPr="00B11F02" w14:paraId="486D73EA" w14:textId="77777777" w:rsidTr="00F82EEF">
        <w:tc>
          <w:tcPr>
            <w:tcW w:w="457" w:type="dxa"/>
            <w:tcBorders>
              <w:bottom w:val="single" w:sz="12" w:space="0" w:color="011A33"/>
            </w:tcBorders>
            <w:tcMar>
              <w:left w:w="28" w:type="dxa"/>
              <w:right w:w="28" w:type="dxa"/>
            </w:tcMar>
          </w:tcPr>
          <w:p w14:paraId="61B0E3B2" w14:textId="42BAAE35" w:rsidR="00E82F4C" w:rsidRPr="000D4770" w:rsidRDefault="00E82F4C" w:rsidP="00E22EC3">
            <w:pPr>
              <w:pStyle w:val="Normal8Car"/>
              <w:spacing w:before="100" w:beforeAutospacing="1" w:after="100" w:afterAutospacing="1" w:line="276" w:lineRule="auto"/>
              <w:jc w:val="center"/>
              <w:rPr>
                <w:noProof w:val="0"/>
              </w:rPr>
            </w:pPr>
            <w:r w:rsidRPr="000D4770">
              <w:rPr>
                <w:noProof w:val="0"/>
              </w:rPr>
              <w:t>3.</w:t>
            </w:r>
            <w:r w:rsidR="004862E2">
              <w:rPr>
                <w:noProof w:val="0"/>
              </w:rPr>
              <w:t>30</w:t>
            </w:r>
          </w:p>
        </w:tc>
        <w:tc>
          <w:tcPr>
            <w:tcW w:w="1528" w:type="dxa"/>
            <w:tcBorders>
              <w:bottom w:val="single" w:sz="12" w:space="0" w:color="011A33"/>
            </w:tcBorders>
            <w:tcMar>
              <w:left w:w="28" w:type="dxa"/>
              <w:right w:w="28" w:type="dxa"/>
            </w:tcMar>
          </w:tcPr>
          <w:p w14:paraId="5A1C0824" w14:textId="28BA89A4" w:rsidR="00E82F4C" w:rsidRPr="000D4770" w:rsidRDefault="004862E2" w:rsidP="00E22EC3">
            <w:pPr>
              <w:pStyle w:val="Normal8Car"/>
              <w:spacing w:before="100" w:beforeAutospacing="1" w:after="100" w:afterAutospacing="1" w:line="276" w:lineRule="auto"/>
              <w:jc w:val="center"/>
              <w:rPr>
                <w:noProof w:val="0"/>
              </w:rPr>
            </w:pPr>
            <w:r>
              <w:rPr>
                <w:noProof w:val="0"/>
              </w:rPr>
              <w:t>18</w:t>
            </w:r>
            <w:r w:rsidR="00616329">
              <w:rPr>
                <w:noProof w:val="0"/>
              </w:rPr>
              <w:t>-</w:t>
            </w:r>
            <w:r>
              <w:rPr>
                <w:noProof w:val="0"/>
              </w:rPr>
              <w:t>11</w:t>
            </w:r>
            <w:r w:rsidR="00616329">
              <w:rPr>
                <w:noProof w:val="0"/>
              </w:rPr>
              <w:t>-</w:t>
            </w:r>
            <w:r w:rsidR="00E82F4C" w:rsidRPr="000D4770">
              <w:rPr>
                <w:noProof w:val="0"/>
              </w:rPr>
              <w:t>2019</w:t>
            </w:r>
          </w:p>
        </w:tc>
        <w:tc>
          <w:tcPr>
            <w:tcW w:w="4111" w:type="dxa"/>
            <w:tcBorders>
              <w:bottom w:val="single" w:sz="12" w:space="0" w:color="011A33"/>
            </w:tcBorders>
            <w:tcMar>
              <w:left w:w="28" w:type="dxa"/>
              <w:right w:w="28" w:type="dxa"/>
            </w:tcMar>
          </w:tcPr>
          <w:p w14:paraId="00713D2D" w14:textId="08F73B14" w:rsidR="00E82F4C" w:rsidRPr="000D4770" w:rsidRDefault="00E82F4C" w:rsidP="00E22EC3">
            <w:pPr>
              <w:pStyle w:val="Normal8Car"/>
              <w:spacing w:before="100" w:beforeAutospacing="1" w:after="100" w:afterAutospacing="1" w:line="276" w:lineRule="auto"/>
              <w:rPr>
                <w:noProof w:val="0"/>
              </w:rPr>
            </w:pPr>
            <w:r w:rsidRPr="000D4770">
              <w:rPr>
                <w:noProof w:val="0"/>
              </w:rPr>
              <w:t xml:space="preserve">Revisión 2019 </w:t>
            </w:r>
            <w:r w:rsidR="004862E2">
              <w:rPr>
                <w:noProof w:val="0"/>
              </w:rPr>
              <w:t>S2 tras cambios organizativos</w:t>
            </w:r>
          </w:p>
        </w:tc>
        <w:tc>
          <w:tcPr>
            <w:tcW w:w="3402" w:type="dxa"/>
            <w:tcBorders>
              <w:bottom w:val="single" w:sz="12" w:space="0" w:color="011A33"/>
            </w:tcBorders>
            <w:tcMar>
              <w:left w:w="28" w:type="dxa"/>
              <w:right w:w="28" w:type="dxa"/>
            </w:tcMar>
          </w:tcPr>
          <w:p w14:paraId="134490A3" w14:textId="77777777" w:rsidR="00E82F4C" w:rsidRPr="00A357B4" w:rsidRDefault="00E82F4C" w:rsidP="00E22EC3">
            <w:pPr>
              <w:pStyle w:val="Normal8Car"/>
              <w:spacing w:before="100" w:beforeAutospacing="1" w:after="100" w:afterAutospacing="1" w:line="276" w:lineRule="auto"/>
              <w:rPr>
                <w:noProof w:val="0"/>
              </w:rPr>
            </w:pPr>
          </w:p>
        </w:tc>
      </w:tr>
    </w:tbl>
    <w:bookmarkEnd w:id="5"/>
    <w:bookmarkEnd w:id="6"/>
    <w:p w14:paraId="2A04ADEA" w14:textId="77777777" w:rsidR="00B71AE7" w:rsidRPr="00B11F02" w:rsidRDefault="00B71AE7" w:rsidP="00B11F02">
      <w:pPr>
        <w:pStyle w:val="Azul12"/>
        <w:spacing w:before="100" w:beforeAutospacing="1" w:after="100" w:afterAutospacing="1" w:line="276" w:lineRule="auto"/>
        <w:rPr>
          <w:lang w:val="es-ES"/>
        </w:rPr>
      </w:pPr>
      <w:r w:rsidRPr="00B11F02">
        <w:rPr>
          <w:lang w:val="es-ES"/>
        </w:rPr>
        <w:t>ACCIONES PENDIENTES</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5954"/>
        <w:gridCol w:w="2126"/>
        <w:gridCol w:w="1418"/>
      </w:tblGrid>
      <w:tr w:rsidR="00B71AE7" w:rsidRPr="00B11F02" w14:paraId="3701CD17" w14:textId="77777777" w:rsidTr="00F55AC5">
        <w:trPr>
          <w:trHeight w:val="330"/>
        </w:trPr>
        <w:tc>
          <w:tcPr>
            <w:tcW w:w="5954" w:type="dxa"/>
            <w:tcBorders>
              <w:top w:val="single" w:sz="12" w:space="0" w:color="011A33"/>
            </w:tcBorders>
            <w:tcMar>
              <w:left w:w="28" w:type="dxa"/>
              <w:right w:w="28" w:type="dxa"/>
            </w:tcMar>
            <w:vAlign w:val="center"/>
          </w:tcPr>
          <w:p w14:paraId="1090BA56"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Descripción</w:t>
            </w:r>
          </w:p>
        </w:tc>
        <w:tc>
          <w:tcPr>
            <w:tcW w:w="2126" w:type="dxa"/>
            <w:tcBorders>
              <w:top w:val="single" w:sz="12" w:space="0" w:color="011A33"/>
            </w:tcBorders>
            <w:vAlign w:val="center"/>
          </w:tcPr>
          <w:p w14:paraId="1B491DEE"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Responsable</w:t>
            </w:r>
          </w:p>
        </w:tc>
        <w:tc>
          <w:tcPr>
            <w:tcW w:w="1418" w:type="dxa"/>
            <w:tcBorders>
              <w:top w:val="single" w:sz="12" w:space="0" w:color="011A33"/>
            </w:tcBorders>
            <w:vAlign w:val="center"/>
          </w:tcPr>
          <w:p w14:paraId="5F0DFF23"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 objetivo</w:t>
            </w:r>
          </w:p>
        </w:tc>
      </w:tr>
      <w:tr w:rsidR="00B71AE7" w:rsidRPr="00B11F02" w14:paraId="52F96BF9" w14:textId="77777777" w:rsidTr="00F55AC5">
        <w:trPr>
          <w:trHeight w:val="330"/>
        </w:trPr>
        <w:tc>
          <w:tcPr>
            <w:tcW w:w="5954" w:type="dxa"/>
            <w:tcMar>
              <w:left w:w="28" w:type="dxa"/>
              <w:right w:w="28" w:type="dxa"/>
            </w:tcMar>
            <w:vAlign w:val="center"/>
          </w:tcPr>
          <w:p w14:paraId="5B25A9FF"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4EF76FC8"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058824D3"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27A9956C" w14:textId="77777777" w:rsidTr="00F55AC5">
        <w:trPr>
          <w:trHeight w:val="330"/>
        </w:trPr>
        <w:tc>
          <w:tcPr>
            <w:tcW w:w="5954" w:type="dxa"/>
            <w:tcMar>
              <w:left w:w="28" w:type="dxa"/>
              <w:right w:w="28" w:type="dxa"/>
            </w:tcMar>
            <w:vAlign w:val="center"/>
          </w:tcPr>
          <w:p w14:paraId="45B00793"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0D1F5D42"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07497210"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77D6DB68" w14:textId="77777777" w:rsidTr="00F55AC5">
        <w:trPr>
          <w:trHeight w:val="330"/>
        </w:trPr>
        <w:tc>
          <w:tcPr>
            <w:tcW w:w="5954" w:type="dxa"/>
            <w:tcMar>
              <w:left w:w="28" w:type="dxa"/>
              <w:right w:w="28" w:type="dxa"/>
            </w:tcMar>
            <w:vAlign w:val="center"/>
          </w:tcPr>
          <w:p w14:paraId="2FD62042"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44A05D84"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57306D1D"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08F8010B" w14:textId="77777777" w:rsidTr="00F55AC5">
        <w:trPr>
          <w:trHeight w:val="330"/>
        </w:trPr>
        <w:tc>
          <w:tcPr>
            <w:tcW w:w="5954" w:type="dxa"/>
            <w:tcMar>
              <w:left w:w="28" w:type="dxa"/>
              <w:right w:w="28" w:type="dxa"/>
            </w:tcMar>
            <w:vAlign w:val="center"/>
          </w:tcPr>
          <w:p w14:paraId="08AC17E0"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4D1C9FDA"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5E2D3FDE"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39C1C4AF" w14:textId="77777777" w:rsidTr="00F55AC5">
        <w:trPr>
          <w:trHeight w:val="330"/>
        </w:trPr>
        <w:tc>
          <w:tcPr>
            <w:tcW w:w="5954" w:type="dxa"/>
            <w:tcBorders>
              <w:bottom w:val="single" w:sz="12" w:space="0" w:color="011A33"/>
            </w:tcBorders>
            <w:tcMar>
              <w:left w:w="28" w:type="dxa"/>
              <w:right w:w="28" w:type="dxa"/>
            </w:tcMar>
            <w:vAlign w:val="center"/>
          </w:tcPr>
          <w:p w14:paraId="2D4CAADC"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tcBorders>
              <w:bottom w:val="single" w:sz="12" w:space="0" w:color="011A33"/>
            </w:tcBorders>
            <w:vAlign w:val="center"/>
          </w:tcPr>
          <w:p w14:paraId="714385AC"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Borders>
              <w:bottom w:val="single" w:sz="12" w:space="0" w:color="011A33"/>
            </w:tcBorders>
          </w:tcPr>
          <w:p w14:paraId="466C09D3" w14:textId="77777777" w:rsidR="00B71AE7" w:rsidRPr="00A357B4" w:rsidRDefault="00B71AE7" w:rsidP="00B11F02">
            <w:pPr>
              <w:pStyle w:val="Normal8Car"/>
              <w:spacing w:before="100" w:beforeAutospacing="1" w:after="100" w:afterAutospacing="1" w:line="276" w:lineRule="auto"/>
              <w:jc w:val="center"/>
              <w:rPr>
                <w:iCs w:val="0"/>
                <w:noProof w:val="0"/>
              </w:rPr>
            </w:pPr>
          </w:p>
        </w:tc>
      </w:tr>
    </w:tbl>
    <w:p w14:paraId="59A35007" w14:textId="77777777" w:rsidR="00B71AE7" w:rsidRPr="00316757" w:rsidRDefault="00B71AE7" w:rsidP="00B11F02">
      <w:pPr>
        <w:pStyle w:val="Titulo0"/>
        <w:spacing w:before="100" w:beforeAutospacing="1" w:after="100" w:afterAutospacing="1" w:line="276" w:lineRule="auto"/>
        <w:rPr>
          <w:color w:val="002060"/>
          <w:szCs w:val="28"/>
          <w:lang w:val="es-ES"/>
        </w:rPr>
      </w:pPr>
      <w:r w:rsidRPr="00316757">
        <w:rPr>
          <w:color w:val="002060"/>
          <w:szCs w:val="28"/>
          <w:lang w:val="es-ES"/>
        </w:rPr>
        <w:lastRenderedPageBreak/>
        <w:t>ÍNDICE</w:t>
      </w:r>
      <w:bookmarkEnd w:id="3"/>
      <w:bookmarkEnd w:id="4"/>
    </w:p>
    <w:p w14:paraId="43DD62CD" w14:textId="4044A254" w:rsidR="00A47C69" w:rsidRDefault="00012BEB">
      <w:pPr>
        <w:pStyle w:val="TDC1"/>
        <w:rPr>
          <w:rFonts w:asciiTheme="minorHAnsi" w:eastAsiaTheme="minorEastAsia" w:hAnsiTheme="minorHAnsi" w:cstheme="minorBidi"/>
          <w:caps w:val="0"/>
          <w:sz w:val="22"/>
          <w:szCs w:val="22"/>
          <w:lang w:val="es-ES"/>
        </w:rPr>
      </w:pPr>
      <w:r w:rsidRPr="00A357B4">
        <w:rPr>
          <w:rFonts w:cs="Tahoma"/>
          <w:caps w:val="0"/>
          <w:sz w:val="18"/>
          <w:szCs w:val="18"/>
          <w:lang w:val="es-ES"/>
        </w:rPr>
        <w:fldChar w:fldCharType="begin"/>
      </w:r>
      <w:r w:rsidR="00B71AE7" w:rsidRPr="00A357B4">
        <w:rPr>
          <w:rFonts w:cs="Tahoma"/>
          <w:caps w:val="0"/>
          <w:sz w:val="18"/>
          <w:szCs w:val="18"/>
          <w:lang w:val="es-ES"/>
        </w:rPr>
        <w:instrText xml:space="preserve"> TOC \o "1-3" \h \z </w:instrText>
      </w:r>
      <w:r w:rsidRPr="00A357B4">
        <w:rPr>
          <w:rFonts w:cs="Tahoma"/>
          <w:caps w:val="0"/>
          <w:sz w:val="18"/>
          <w:szCs w:val="18"/>
          <w:lang w:val="es-ES"/>
        </w:rPr>
        <w:fldChar w:fldCharType="separate"/>
      </w:r>
      <w:hyperlink w:anchor="_Toc24968936" w:history="1">
        <w:r w:rsidR="00A47C69" w:rsidRPr="00AE5724">
          <w:rPr>
            <w:rStyle w:val="Hipervnculo"/>
          </w:rPr>
          <w:t>1</w:t>
        </w:r>
        <w:r w:rsidR="00A47C69">
          <w:rPr>
            <w:rFonts w:asciiTheme="minorHAnsi" w:eastAsiaTheme="minorEastAsia" w:hAnsiTheme="minorHAnsi" w:cstheme="minorBidi"/>
            <w:caps w:val="0"/>
            <w:sz w:val="22"/>
            <w:szCs w:val="22"/>
            <w:lang w:val="es-ES"/>
          </w:rPr>
          <w:tab/>
        </w:r>
        <w:r w:rsidR="00A47C69" w:rsidRPr="00AE5724">
          <w:rPr>
            <w:rStyle w:val="Hipervnculo"/>
          </w:rPr>
          <w:t>INTRODUCCIÓN</w:t>
        </w:r>
        <w:r w:rsidR="00A47C69">
          <w:rPr>
            <w:webHidden/>
          </w:rPr>
          <w:tab/>
        </w:r>
        <w:r w:rsidR="00A47C69">
          <w:rPr>
            <w:webHidden/>
          </w:rPr>
          <w:fldChar w:fldCharType="begin"/>
        </w:r>
        <w:r w:rsidR="00A47C69">
          <w:rPr>
            <w:webHidden/>
          </w:rPr>
          <w:instrText xml:space="preserve"> PAGEREF _Toc24968936 \h </w:instrText>
        </w:r>
        <w:r w:rsidR="00A47C69">
          <w:rPr>
            <w:webHidden/>
          </w:rPr>
        </w:r>
        <w:r w:rsidR="00A47C69">
          <w:rPr>
            <w:webHidden/>
          </w:rPr>
          <w:fldChar w:fldCharType="separate"/>
        </w:r>
        <w:r w:rsidR="00A47C69">
          <w:rPr>
            <w:webHidden/>
          </w:rPr>
          <w:t>5</w:t>
        </w:r>
        <w:r w:rsidR="00A47C69">
          <w:rPr>
            <w:webHidden/>
          </w:rPr>
          <w:fldChar w:fldCharType="end"/>
        </w:r>
      </w:hyperlink>
    </w:p>
    <w:p w14:paraId="1F2435E8" w14:textId="53DEFC7B" w:rsidR="00A47C69" w:rsidRDefault="00122545">
      <w:pPr>
        <w:pStyle w:val="TDC2"/>
        <w:rPr>
          <w:rFonts w:asciiTheme="minorHAnsi" w:eastAsiaTheme="minorEastAsia" w:hAnsiTheme="minorHAnsi" w:cstheme="minorBidi"/>
          <w:caps w:val="0"/>
          <w:sz w:val="22"/>
          <w:szCs w:val="22"/>
          <w:lang w:val="es-ES"/>
        </w:rPr>
      </w:pPr>
      <w:hyperlink w:anchor="_Toc24968937" w:history="1">
        <w:r w:rsidR="00A47C69" w:rsidRPr="00AE5724">
          <w:rPr>
            <w:rStyle w:val="Hipervnculo"/>
          </w:rPr>
          <w:t>1.1</w:t>
        </w:r>
        <w:r w:rsidR="00A47C69">
          <w:rPr>
            <w:rFonts w:asciiTheme="minorHAnsi" w:eastAsiaTheme="minorEastAsia" w:hAnsiTheme="minorHAnsi" w:cstheme="minorBidi"/>
            <w:caps w:val="0"/>
            <w:sz w:val="22"/>
            <w:szCs w:val="22"/>
            <w:lang w:val="es-ES"/>
          </w:rPr>
          <w:tab/>
        </w:r>
        <w:r w:rsidR="00A47C69" w:rsidRPr="00AE5724">
          <w:rPr>
            <w:rStyle w:val="Hipervnculo"/>
          </w:rPr>
          <w:t>ALCANCE Y OBJETIVOS</w:t>
        </w:r>
        <w:r w:rsidR="00A47C69">
          <w:rPr>
            <w:webHidden/>
          </w:rPr>
          <w:tab/>
        </w:r>
        <w:r w:rsidR="00A47C69">
          <w:rPr>
            <w:webHidden/>
          </w:rPr>
          <w:fldChar w:fldCharType="begin"/>
        </w:r>
        <w:r w:rsidR="00A47C69">
          <w:rPr>
            <w:webHidden/>
          </w:rPr>
          <w:instrText xml:space="preserve"> PAGEREF _Toc24968937 \h </w:instrText>
        </w:r>
        <w:r w:rsidR="00A47C69">
          <w:rPr>
            <w:webHidden/>
          </w:rPr>
        </w:r>
        <w:r w:rsidR="00A47C69">
          <w:rPr>
            <w:webHidden/>
          </w:rPr>
          <w:fldChar w:fldCharType="separate"/>
        </w:r>
        <w:r w:rsidR="00A47C69">
          <w:rPr>
            <w:webHidden/>
          </w:rPr>
          <w:t>5</w:t>
        </w:r>
        <w:r w:rsidR="00A47C69">
          <w:rPr>
            <w:webHidden/>
          </w:rPr>
          <w:fldChar w:fldCharType="end"/>
        </w:r>
      </w:hyperlink>
    </w:p>
    <w:p w14:paraId="4B34BA2E" w14:textId="54679535" w:rsidR="00A47C69" w:rsidRDefault="00122545">
      <w:pPr>
        <w:pStyle w:val="TDC2"/>
        <w:rPr>
          <w:rFonts w:asciiTheme="minorHAnsi" w:eastAsiaTheme="minorEastAsia" w:hAnsiTheme="minorHAnsi" w:cstheme="minorBidi"/>
          <w:caps w:val="0"/>
          <w:sz w:val="22"/>
          <w:szCs w:val="22"/>
          <w:lang w:val="es-ES"/>
        </w:rPr>
      </w:pPr>
      <w:hyperlink w:anchor="_Toc24968938" w:history="1">
        <w:r w:rsidR="00A47C69" w:rsidRPr="00AE5724">
          <w:rPr>
            <w:rStyle w:val="Hipervnculo"/>
          </w:rPr>
          <w:t>1.2</w:t>
        </w:r>
        <w:r w:rsidR="00A47C69">
          <w:rPr>
            <w:rFonts w:asciiTheme="minorHAnsi" w:eastAsiaTheme="minorEastAsia" w:hAnsiTheme="minorHAnsi" w:cstheme="minorBidi"/>
            <w:caps w:val="0"/>
            <w:sz w:val="22"/>
            <w:szCs w:val="22"/>
            <w:lang w:val="es-ES"/>
          </w:rPr>
          <w:tab/>
        </w:r>
        <w:r w:rsidR="00A47C69" w:rsidRPr="00AE5724">
          <w:rPr>
            <w:rStyle w:val="Hipervnculo"/>
          </w:rPr>
          <w:t>SUPUESTOS DE LOS PLANES</w:t>
        </w:r>
        <w:r w:rsidR="00A47C69">
          <w:rPr>
            <w:webHidden/>
          </w:rPr>
          <w:tab/>
        </w:r>
        <w:r w:rsidR="00A47C69">
          <w:rPr>
            <w:webHidden/>
          </w:rPr>
          <w:fldChar w:fldCharType="begin"/>
        </w:r>
        <w:r w:rsidR="00A47C69">
          <w:rPr>
            <w:webHidden/>
          </w:rPr>
          <w:instrText xml:space="preserve"> PAGEREF _Toc24968938 \h </w:instrText>
        </w:r>
        <w:r w:rsidR="00A47C69">
          <w:rPr>
            <w:webHidden/>
          </w:rPr>
        </w:r>
        <w:r w:rsidR="00A47C69">
          <w:rPr>
            <w:webHidden/>
          </w:rPr>
          <w:fldChar w:fldCharType="separate"/>
        </w:r>
        <w:r w:rsidR="00A47C69">
          <w:rPr>
            <w:webHidden/>
          </w:rPr>
          <w:t>6</w:t>
        </w:r>
        <w:r w:rsidR="00A47C69">
          <w:rPr>
            <w:webHidden/>
          </w:rPr>
          <w:fldChar w:fldCharType="end"/>
        </w:r>
      </w:hyperlink>
    </w:p>
    <w:p w14:paraId="40D759B1" w14:textId="235DE597"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39" w:history="1">
        <w:r w:rsidR="00A47C69" w:rsidRPr="00AE5724">
          <w:rPr>
            <w:rStyle w:val="Hipervnculo"/>
          </w:rPr>
          <w:t>1.2.1</w:t>
        </w:r>
        <w:r w:rsidR="00A47C69">
          <w:rPr>
            <w:rFonts w:asciiTheme="minorHAnsi" w:eastAsiaTheme="minorEastAsia" w:hAnsiTheme="minorHAnsi" w:cstheme="minorBidi"/>
            <w:caps w:val="0"/>
            <w:sz w:val="22"/>
            <w:szCs w:val="22"/>
            <w:lang w:val="es-ES"/>
          </w:rPr>
          <w:tab/>
        </w:r>
        <w:r w:rsidR="00A47C69" w:rsidRPr="00AE5724">
          <w:rPr>
            <w:rStyle w:val="Hipervnculo"/>
          </w:rPr>
          <w:t>SUPUESTOS DEL PLAN DE CONTINUIDAD DE NEGOCIO (PCN/PCT)</w:t>
        </w:r>
        <w:r w:rsidR="00A47C69">
          <w:rPr>
            <w:webHidden/>
          </w:rPr>
          <w:tab/>
        </w:r>
        <w:r w:rsidR="00A47C69">
          <w:rPr>
            <w:webHidden/>
          </w:rPr>
          <w:fldChar w:fldCharType="begin"/>
        </w:r>
        <w:r w:rsidR="00A47C69">
          <w:rPr>
            <w:webHidden/>
          </w:rPr>
          <w:instrText xml:space="preserve"> PAGEREF _Toc24968939 \h </w:instrText>
        </w:r>
        <w:r w:rsidR="00A47C69">
          <w:rPr>
            <w:webHidden/>
          </w:rPr>
        </w:r>
        <w:r w:rsidR="00A47C69">
          <w:rPr>
            <w:webHidden/>
          </w:rPr>
          <w:fldChar w:fldCharType="separate"/>
        </w:r>
        <w:r w:rsidR="00A47C69">
          <w:rPr>
            <w:webHidden/>
          </w:rPr>
          <w:t>6</w:t>
        </w:r>
        <w:r w:rsidR="00A47C69">
          <w:rPr>
            <w:webHidden/>
          </w:rPr>
          <w:fldChar w:fldCharType="end"/>
        </w:r>
      </w:hyperlink>
    </w:p>
    <w:p w14:paraId="2098B31E" w14:textId="17E90BD3"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0" w:history="1">
        <w:r w:rsidR="00A47C69" w:rsidRPr="00AE5724">
          <w:rPr>
            <w:rStyle w:val="Hipervnculo"/>
          </w:rPr>
          <w:t>1.2.2</w:t>
        </w:r>
        <w:r w:rsidR="00A47C69">
          <w:rPr>
            <w:rFonts w:asciiTheme="minorHAnsi" w:eastAsiaTheme="minorEastAsia" w:hAnsiTheme="minorHAnsi" w:cstheme="minorBidi"/>
            <w:caps w:val="0"/>
            <w:sz w:val="22"/>
            <w:szCs w:val="22"/>
            <w:lang w:val="es-ES"/>
          </w:rPr>
          <w:tab/>
        </w:r>
        <w:r w:rsidR="00A47C69" w:rsidRPr="00AE5724">
          <w:rPr>
            <w:rStyle w:val="Hipervnculo"/>
          </w:rPr>
          <w:t>SUPUESTOS DEL PLAN DE CONTINUIDAD TECNOLÓGICO (PCT)</w:t>
        </w:r>
        <w:r w:rsidR="00A47C69">
          <w:rPr>
            <w:webHidden/>
          </w:rPr>
          <w:tab/>
        </w:r>
        <w:r w:rsidR="00A47C69">
          <w:rPr>
            <w:webHidden/>
          </w:rPr>
          <w:fldChar w:fldCharType="begin"/>
        </w:r>
        <w:r w:rsidR="00A47C69">
          <w:rPr>
            <w:webHidden/>
          </w:rPr>
          <w:instrText xml:space="preserve"> PAGEREF _Toc24968940 \h </w:instrText>
        </w:r>
        <w:r w:rsidR="00A47C69">
          <w:rPr>
            <w:webHidden/>
          </w:rPr>
        </w:r>
        <w:r w:rsidR="00A47C69">
          <w:rPr>
            <w:webHidden/>
          </w:rPr>
          <w:fldChar w:fldCharType="separate"/>
        </w:r>
        <w:r w:rsidR="00A47C69">
          <w:rPr>
            <w:webHidden/>
          </w:rPr>
          <w:t>7</w:t>
        </w:r>
        <w:r w:rsidR="00A47C69">
          <w:rPr>
            <w:webHidden/>
          </w:rPr>
          <w:fldChar w:fldCharType="end"/>
        </w:r>
      </w:hyperlink>
    </w:p>
    <w:p w14:paraId="1D1C5B3F" w14:textId="71EA2B4B" w:rsidR="00A47C69" w:rsidRDefault="00122545">
      <w:pPr>
        <w:pStyle w:val="TDC2"/>
        <w:rPr>
          <w:rFonts w:asciiTheme="minorHAnsi" w:eastAsiaTheme="minorEastAsia" w:hAnsiTheme="minorHAnsi" w:cstheme="minorBidi"/>
          <w:caps w:val="0"/>
          <w:sz w:val="22"/>
          <w:szCs w:val="22"/>
          <w:lang w:val="es-ES"/>
        </w:rPr>
      </w:pPr>
      <w:hyperlink w:anchor="_Toc24968941" w:history="1">
        <w:r w:rsidR="00A47C69" w:rsidRPr="00AE5724">
          <w:rPr>
            <w:rStyle w:val="Hipervnculo"/>
          </w:rPr>
          <w:t>1.3</w:t>
        </w:r>
        <w:r w:rsidR="00A47C69">
          <w:rPr>
            <w:rFonts w:asciiTheme="minorHAnsi" w:eastAsiaTheme="minorEastAsia" w:hAnsiTheme="minorHAnsi" w:cstheme="minorBidi"/>
            <w:caps w:val="0"/>
            <w:sz w:val="22"/>
            <w:szCs w:val="22"/>
            <w:lang w:val="es-ES"/>
          </w:rPr>
          <w:tab/>
        </w:r>
        <w:r w:rsidR="00A47C69" w:rsidRPr="00AE5724">
          <w:rPr>
            <w:rStyle w:val="Hipervnculo"/>
          </w:rPr>
          <w:t>ESCENARIOS De CONTINGENCIA</w:t>
        </w:r>
        <w:r w:rsidR="00A47C69">
          <w:rPr>
            <w:webHidden/>
          </w:rPr>
          <w:tab/>
        </w:r>
        <w:r w:rsidR="00A47C69">
          <w:rPr>
            <w:webHidden/>
          </w:rPr>
          <w:fldChar w:fldCharType="begin"/>
        </w:r>
        <w:r w:rsidR="00A47C69">
          <w:rPr>
            <w:webHidden/>
          </w:rPr>
          <w:instrText xml:space="preserve"> PAGEREF _Toc24968941 \h </w:instrText>
        </w:r>
        <w:r w:rsidR="00A47C69">
          <w:rPr>
            <w:webHidden/>
          </w:rPr>
        </w:r>
        <w:r w:rsidR="00A47C69">
          <w:rPr>
            <w:webHidden/>
          </w:rPr>
          <w:fldChar w:fldCharType="separate"/>
        </w:r>
        <w:r w:rsidR="00A47C69">
          <w:rPr>
            <w:webHidden/>
          </w:rPr>
          <w:t>8</w:t>
        </w:r>
        <w:r w:rsidR="00A47C69">
          <w:rPr>
            <w:webHidden/>
          </w:rPr>
          <w:fldChar w:fldCharType="end"/>
        </w:r>
      </w:hyperlink>
    </w:p>
    <w:p w14:paraId="63E52F17" w14:textId="3E211272"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2" w:history="1">
        <w:r w:rsidR="00A47C69" w:rsidRPr="00AE5724">
          <w:rPr>
            <w:rStyle w:val="Hipervnculo"/>
          </w:rPr>
          <w:t>1.3.1</w:t>
        </w:r>
        <w:r w:rsidR="00A47C69">
          <w:rPr>
            <w:rFonts w:asciiTheme="minorHAnsi" w:eastAsiaTheme="minorEastAsia" w:hAnsiTheme="minorHAnsi" w:cstheme="minorBidi"/>
            <w:caps w:val="0"/>
            <w:sz w:val="22"/>
            <w:szCs w:val="22"/>
            <w:lang w:val="es-ES"/>
          </w:rPr>
          <w:tab/>
        </w:r>
        <w:r w:rsidR="00A47C69" w:rsidRPr="00AE5724">
          <w:rPr>
            <w:rStyle w:val="Hipervnculo"/>
          </w:rPr>
          <w:t>QUÉ ES UNA "CRISIS" DESDE EL PUNTO DE VISTA DE CONTINUIDAD</w:t>
        </w:r>
        <w:r w:rsidR="00A47C69">
          <w:rPr>
            <w:webHidden/>
          </w:rPr>
          <w:tab/>
        </w:r>
        <w:r w:rsidR="00A47C69">
          <w:rPr>
            <w:webHidden/>
          </w:rPr>
          <w:fldChar w:fldCharType="begin"/>
        </w:r>
        <w:r w:rsidR="00A47C69">
          <w:rPr>
            <w:webHidden/>
          </w:rPr>
          <w:instrText xml:space="preserve"> PAGEREF _Toc24968942 \h </w:instrText>
        </w:r>
        <w:r w:rsidR="00A47C69">
          <w:rPr>
            <w:webHidden/>
          </w:rPr>
        </w:r>
        <w:r w:rsidR="00A47C69">
          <w:rPr>
            <w:webHidden/>
          </w:rPr>
          <w:fldChar w:fldCharType="separate"/>
        </w:r>
        <w:r w:rsidR="00A47C69">
          <w:rPr>
            <w:webHidden/>
          </w:rPr>
          <w:t>8</w:t>
        </w:r>
        <w:r w:rsidR="00A47C69">
          <w:rPr>
            <w:webHidden/>
          </w:rPr>
          <w:fldChar w:fldCharType="end"/>
        </w:r>
      </w:hyperlink>
    </w:p>
    <w:p w14:paraId="6A4C6FD4" w14:textId="2A6426BD"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3" w:history="1">
        <w:r w:rsidR="00A47C69" w:rsidRPr="00AE5724">
          <w:rPr>
            <w:rStyle w:val="Hipervnculo"/>
          </w:rPr>
          <w:t>1.3.2</w:t>
        </w:r>
        <w:r w:rsidR="00A47C69">
          <w:rPr>
            <w:rFonts w:asciiTheme="minorHAnsi" w:eastAsiaTheme="minorEastAsia" w:hAnsiTheme="minorHAnsi" w:cstheme="minorBidi"/>
            <w:caps w:val="0"/>
            <w:sz w:val="22"/>
            <w:szCs w:val="22"/>
            <w:lang w:val="es-ES"/>
          </w:rPr>
          <w:tab/>
        </w:r>
        <w:r w:rsidR="00A47C69" w:rsidRPr="00AE5724">
          <w:rPr>
            <w:rStyle w:val="Hipervnculo"/>
          </w:rPr>
          <w:t>ESCENARIOS De CONTINGENCIA deL PCN/PCT</w:t>
        </w:r>
        <w:r w:rsidR="00A47C69">
          <w:rPr>
            <w:webHidden/>
          </w:rPr>
          <w:tab/>
        </w:r>
        <w:r w:rsidR="00A47C69">
          <w:rPr>
            <w:webHidden/>
          </w:rPr>
          <w:fldChar w:fldCharType="begin"/>
        </w:r>
        <w:r w:rsidR="00A47C69">
          <w:rPr>
            <w:webHidden/>
          </w:rPr>
          <w:instrText xml:space="preserve"> PAGEREF _Toc24968943 \h </w:instrText>
        </w:r>
        <w:r w:rsidR="00A47C69">
          <w:rPr>
            <w:webHidden/>
          </w:rPr>
        </w:r>
        <w:r w:rsidR="00A47C69">
          <w:rPr>
            <w:webHidden/>
          </w:rPr>
          <w:fldChar w:fldCharType="separate"/>
        </w:r>
        <w:r w:rsidR="00A47C69">
          <w:rPr>
            <w:webHidden/>
          </w:rPr>
          <w:t>8</w:t>
        </w:r>
        <w:r w:rsidR="00A47C69">
          <w:rPr>
            <w:webHidden/>
          </w:rPr>
          <w:fldChar w:fldCharType="end"/>
        </w:r>
      </w:hyperlink>
    </w:p>
    <w:p w14:paraId="116AF621" w14:textId="647ADF48"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4" w:history="1">
        <w:r w:rsidR="00A47C69" w:rsidRPr="00AE5724">
          <w:rPr>
            <w:rStyle w:val="Hipervnculo"/>
          </w:rPr>
          <w:t>1.3.3</w:t>
        </w:r>
        <w:r w:rsidR="00A47C69">
          <w:rPr>
            <w:rFonts w:asciiTheme="minorHAnsi" w:eastAsiaTheme="minorEastAsia" w:hAnsiTheme="minorHAnsi" w:cstheme="minorBidi"/>
            <w:caps w:val="0"/>
            <w:sz w:val="22"/>
            <w:szCs w:val="22"/>
            <w:lang w:val="es-ES"/>
          </w:rPr>
          <w:tab/>
        </w:r>
        <w:r w:rsidR="00A47C69" w:rsidRPr="00AE5724">
          <w:rPr>
            <w:rStyle w:val="Hipervnculo"/>
          </w:rPr>
          <w:t>ESCENARIOS De CONTINGENCIA deL PCT</w:t>
        </w:r>
        <w:r w:rsidR="00A47C69">
          <w:rPr>
            <w:webHidden/>
          </w:rPr>
          <w:tab/>
        </w:r>
        <w:r w:rsidR="00A47C69">
          <w:rPr>
            <w:webHidden/>
          </w:rPr>
          <w:fldChar w:fldCharType="begin"/>
        </w:r>
        <w:r w:rsidR="00A47C69">
          <w:rPr>
            <w:webHidden/>
          </w:rPr>
          <w:instrText xml:space="preserve"> PAGEREF _Toc24968944 \h </w:instrText>
        </w:r>
        <w:r w:rsidR="00A47C69">
          <w:rPr>
            <w:webHidden/>
          </w:rPr>
        </w:r>
        <w:r w:rsidR="00A47C69">
          <w:rPr>
            <w:webHidden/>
          </w:rPr>
          <w:fldChar w:fldCharType="separate"/>
        </w:r>
        <w:r w:rsidR="00A47C69">
          <w:rPr>
            <w:webHidden/>
          </w:rPr>
          <w:t>9</w:t>
        </w:r>
        <w:r w:rsidR="00A47C69">
          <w:rPr>
            <w:webHidden/>
          </w:rPr>
          <w:fldChar w:fldCharType="end"/>
        </w:r>
      </w:hyperlink>
    </w:p>
    <w:p w14:paraId="4F7108DC" w14:textId="49409068" w:rsidR="00A47C69" w:rsidRDefault="00122545">
      <w:pPr>
        <w:pStyle w:val="TDC1"/>
        <w:rPr>
          <w:rFonts w:asciiTheme="minorHAnsi" w:eastAsiaTheme="minorEastAsia" w:hAnsiTheme="minorHAnsi" w:cstheme="minorBidi"/>
          <w:caps w:val="0"/>
          <w:sz w:val="22"/>
          <w:szCs w:val="22"/>
          <w:lang w:val="es-ES"/>
        </w:rPr>
      </w:pPr>
      <w:hyperlink w:anchor="_Toc24968945" w:history="1">
        <w:r w:rsidR="00A47C69" w:rsidRPr="00AE5724">
          <w:rPr>
            <w:rStyle w:val="Hipervnculo"/>
          </w:rPr>
          <w:t>2</w:t>
        </w:r>
        <w:r w:rsidR="00A47C69">
          <w:rPr>
            <w:rFonts w:asciiTheme="minorHAnsi" w:eastAsiaTheme="minorEastAsia" w:hAnsiTheme="minorHAnsi" w:cstheme="minorBidi"/>
            <w:caps w:val="0"/>
            <w:sz w:val="22"/>
            <w:szCs w:val="22"/>
            <w:lang w:val="es-ES"/>
          </w:rPr>
          <w:tab/>
        </w:r>
        <w:r w:rsidR="00A47C69" w:rsidRPr="00AE5724">
          <w:rPr>
            <w:rStyle w:val="Hipervnculo"/>
          </w:rPr>
          <w:t>VISIÓN GENERAL DEL COMITE TÁCTICO DE GESTIÓN DE CRISIS</w:t>
        </w:r>
        <w:r w:rsidR="00A47C69">
          <w:rPr>
            <w:webHidden/>
          </w:rPr>
          <w:tab/>
        </w:r>
        <w:r w:rsidR="00A47C69">
          <w:rPr>
            <w:webHidden/>
          </w:rPr>
          <w:fldChar w:fldCharType="begin"/>
        </w:r>
        <w:r w:rsidR="00A47C69">
          <w:rPr>
            <w:webHidden/>
          </w:rPr>
          <w:instrText xml:space="preserve"> PAGEREF _Toc24968945 \h </w:instrText>
        </w:r>
        <w:r w:rsidR="00A47C69">
          <w:rPr>
            <w:webHidden/>
          </w:rPr>
        </w:r>
        <w:r w:rsidR="00A47C69">
          <w:rPr>
            <w:webHidden/>
          </w:rPr>
          <w:fldChar w:fldCharType="separate"/>
        </w:r>
        <w:r w:rsidR="00A47C69">
          <w:rPr>
            <w:webHidden/>
          </w:rPr>
          <w:t>10</w:t>
        </w:r>
        <w:r w:rsidR="00A47C69">
          <w:rPr>
            <w:webHidden/>
          </w:rPr>
          <w:fldChar w:fldCharType="end"/>
        </w:r>
      </w:hyperlink>
    </w:p>
    <w:p w14:paraId="3E6DB497" w14:textId="5FB7F1D5" w:rsidR="00A47C69" w:rsidRDefault="00122545">
      <w:pPr>
        <w:pStyle w:val="TDC2"/>
        <w:rPr>
          <w:rFonts w:asciiTheme="minorHAnsi" w:eastAsiaTheme="minorEastAsia" w:hAnsiTheme="minorHAnsi" w:cstheme="minorBidi"/>
          <w:caps w:val="0"/>
          <w:sz w:val="22"/>
          <w:szCs w:val="22"/>
          <w:lang w:val="es-ES"/>
        </w:rPr>
      </w:pPr>
      <w:hyperlink w:anchor="_Toc24968946" w:history="1">
        <w:r w:rsidR="00A47C69" w:rsidRPr="00AE5724">
          <w:rPr>
            <w:rStyle w:val="Hipervnculo"/>
          </w:rPr>
          <w:t>2.1</w:t>
        </w:r>
        <w:r w:rsidR="00A47C69">
          <w:rPr>
            <w:rFonts w:asciiTheme="minorHAnsi" w:eastAsiaTheme="minorEastAsia" w:hAnsiTheme="minorHAnsi" w:cstheme="minorBidi"/>
            <w:caps w:val="0"/>
            <w:sz w:val="22"/>
            <w:szCs w:val="22"/>
            <w:lang w:val="es-ES"/>
          </w:rPr>
          <w:tab/>
        </w:r>
        <w:r w:rsidR="00A47C69" w:rsidRPr="00AE5724">
          <w:rPr>
            <w:rStyle w:val="Hipervnculo"/>
          </w:rPr>
          <w:t>PROPÓSITO Y OBJETIVOS DEL COMITÉ TÁCTICO DE GESTIÓN DE CRISIS</w:t>
        </w:r>
        <w:r w:rsidR="00A47C69">
          <w:rPr>
            <w:webHidden/>
          </w:rPr>
          <w:tab/>
        </w:r>
        <w:r w:rsidR="00A47C69">
          <w:rPr>
            <w:webHidden/>
          </w:rPr>
          <w:fldChar w:fldCharType="begin"/>
        </w:r>
        <w:r w:rsidR="00A47C69">
          <w:rPr>
            <w:webHidden/>
          </w:rPr>
          <w:instrText xml:space="preserve"> PAGEREF _Toc24968946 \h </w:instrText>
        </w:r>
        <w:r w:rsidR="00A47C69">
          <w:rPr>
            <w:webHidden/>
          </w:rPr>
        </w:r>
        <w:r w:rsidR="00A47C69">
          <w:rPr>
            <w:webHidden/>
          </w:rPr>
          <w:fldChar w:fldCharType="separate"/>
        </w:r>
        <w:r w:rsidR="00A47C69">
          <w:rPr>
            <w:webHidden/>
          </w:rPr>
          <w:t>10</w:t>
        </w:r>
        <w:r w:rsidR="00A47C69">
          <w:rPr>
            <w:webHidden/>
          </w:rPr>
          <w:fldChar w:fldCharType="end"/>
        </w:r>
      </w:hyperlink>
    </w:p>
    <w:p w14:paraId="11B5E870" w14:textId="3BB0C28F"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7" w:history="1">
        <w:r w:rsidR="00A47C69" w:rsidRPr="00AE5724">
          <w:rPr>
            <w:rStyle w:val="Hipervnculo"/>
          </w:rPr>
          <w:t>2.1.1</w:t>
        </w:r>
        <w:r w:rsidR="00A47C69">
          <w:rPr>
            <w:rFonts w:asciiTheme="minorHAnsi" w:eastAsiaTheme="minorEastAsia" w:hAnsiTheme="minorHAnsi" w:cstheme="minorBidi"/>
            <w:caps w:val="0"/>
            <w:sz w:val="22"/>
            <w:szCs w:val="22"/>
            <w:lang w:val="es-ES"/>
          </w:rPr>
          <w:tab/>
        </w:r>
        <w:r w:rsidR="00A47C69" w:rsidRPr="00AE5724">
          <w:rPr>
            <w:rStyle w:val="Hipervnculo"/>
          </w:rPr>
          <w:t>PROPÓSITO</w:t>
        </w:r>
        <w:r w:rsidR="00A47C69">
          <w:rPr>
            <w:webHidden/>
          </w:rPr>
          <w:tab/>
        </w:r>
        <w:r w:rsidR="00A47C69">
          <w:rPr>
            <w:webHidden/>
          </w:rPr>
          <w:fldChar w:fldCharType="begin"/>
        </w:r>
        <w:r w:rsidR="00A47C69">
          <w:rPr>
            <w:webHidden/>
          </w:rPr>
          <w:instrText xml:space="preserve"> PAGEREF _Toc24968947 \h </w:instrText>
        </w:r>
        <w:r w:rsidR="00A47C69">
          <w:rPr>
            <w:webHidden/>
          </w:rPr>
        </w:r>
        <w:r w:rsidR="00A47C69">
          <w:rPr>
            <w:webHidden/>
          </w:rPr>
          <w:fldChar w:fldCharType="separate"/>
        </w:r>
        <w:r w:rsidR="00A47C69">
          <w:rPr>
            <w:webHidden/>
          </w:rPr>
          <w:t>10</w:t>
        </w:r>
        <w:r w:rsidR="00A47C69">
          <w:rPr>
            <w:webHidden/>
          </w:rPr>
          <w:fldChar w:fldCharType="end"/>
        </w:r>
      </w:hyperlink>
    </w:p>
    <w:p w14:paraId="0AA2D387" w14:textId="7E04B22E"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8" w:history="1">
        <w:r w:rsidR="00A47C69" w:rsidRPr="00AE5724">
          <w:rPr>
            <w:rStyle w:val="Hipervnculo"/>
          </w:rPr>
          <w:t>2.1.2</w:t>
        </w:r>
        <w:r w:rsidR="00A47C69">
          <w:rPr>
            <w:rFonts w:asciiTheme="minorHAnsi" w:eastAsiaTheme="minorEastAsia" w:hAnsiTheme="minorHAnsi" w:cstheme="minorBidi"/>
            <w:caps w:val="0"/>
            <w:sz w:val="22"/>
            <w:szCs w:val="22"/>
            <w:lang w:val="es-ES"/>
          </w:rPr>
          <w:tab/>
        </w:r>
        <w:r w:rsidR="00A47C69" w:rsidRPr="00AE5724">
          <w:rPr>
            <w:rStyle w:val="Hipervnculo"/>
          </w:rPr>
          <w:t>objetivos del CTGC en el PCN/PCT</w:t>
        </w:r>
        <w:r w:rsidR="00A47C69">
          <w:rPr>
            <w:webHidden/>
          </w:rPr>
          <w:tab/>
        </w:r>
        <w:r w:rsidR="00A47C69">
          <w:rPr>
            <w:webHidden/>
          </w:rPr>
          <w:fldChar w:fldCharType="begin"/>
        </w:r>
        <w:r w:rsidR="00A47C69">
          <w:rPr>
            <w:webHidden/>
          </w:rPr>
          <w:instrText xml:space="preserve"> PAGEREF _Toc24968948 \h </w:instrText>
        </w:r>
        <w:r w:rsidR="00A47C69">
          <w:rPr>
            <w:webHidden/>
          </w:rPr>
        </w:r>
        <w:r w:rsidR="00A47C69">
          <w:rPr>
            <w:webHidden/>
          </w:rPr>
          <w:fldChar w:fldCharType="separate"/>
        </w:r>
        <w:r w:rsidR="00A47C69">
          <w:rPr>
            <w:webHidden/>
          </w:rPr>
          <w:t>10</w:t>
        </w:r>
        <w:r w:rsidR="00A47C69">
          <w:rPr>
            <w:webHidden/>
          </w:rPr>
          <w:fldChar w:fldCharType="end"/>
        </w:r>
      </w:hyperlink>
    </w:p>
    <w:p w14:paraId="2399966B" w14:textId="7B99EF02"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49" w:history="1">
        <w:r w:rsidR="00A47C69" w:rsidRPr="00AE5724">
          <w:rPr>
            <w:rStyle w:val="Hipervnculo"/>
          </w:rPr>
          <w:t>2.1.3</w:t>
        </w:r>
        <w:r w:rsidR="00A47C69">
          <w:rPr>
            <w:rFonts w:asciiTheme="minorHAnsi" w:eastAsiaTheme="minorEastAsia" w:hAnsiTheme="minorHAnsi" w:cstheme="minorBidi"/>
            <w:caps w:val="0"/>
            <w:sz w:val="22"/>
            <w:szCs w:val="22"/>
            <w:lang w:val="es-ES"/>
          </w:rPr>
          <w:tab/>
        </w:r>
        <w:r w:rsidR="00A47C69" w:rsidRPr="00AE5724">
          <w:rPr>
            <w:rStyle w:val="Hipervnculo"/>
          </w:rPr>
          <w:t>objetivos del ctgc en el PCT (COMITÉ TÁCTICO TECNOLÓGICO)</w:t>
        </w:r>
        <w:r w:rsidR="00A47C69">
          <w:rPr>
            <w:webHidden/>
          </w:rPr>
          <w:tab/>
        </w:r>
        <w:r w:rsidR="00A47C69">
          <w:rPr>
            <w:webHidden/>
          </w:rPr>
          <w:fldChar w:fldCharType="begin"/>
        </w:r>
        <w:r w:rsidR="00A47C69">
          <w:rPr>
            <w:webHidden/>
          </w:rPr>
          <w:instrText xml:space="preserve"> PAGEREF _Toc24968949 \h </w:instrText>
        </w:r>
        <w:r w:rsidR="00A47C69">
          <w:rPr>
            <w:webHidden/>
          </w:rPr>
        </w:r>
        <w:r w:rsidR="00A47C69">
          <w:rPr>
            <w:webHidden/>
          </w:rPr>
          <w:fldChar w:fldCharType="separate"/>
        </w:r>
        <w:r w:rsidR="00A47C69">
          <w:rPr>
            <w:webHidden/>
          </w:rPr>
          <w:t>11</w:t>
        </w:r>
        <w:r w:rsidR="00A47C69">
          <w:rPr>
            <w:webHidden/>
          </w:rPr>
          <w:fldChar w:fldCharType="end"/>
        </w:r>
      </w:hyperlink>
    </w:p>
    <w:p w14:paraId="562C5F6F" w14:textId="5EA59EE6" w:rsidR="00A47C69" w:rsidRDefault="00122545">
      <w:pPr>
        <w:pStyle w:val="TDC1"/>
        <w:rPr>
          <w:rFonts w:asciiTheme="minorHAnsi" w:eastAsiaTheme="minorEastAsia" w:hAnsiTheme="minorHAnsi" w:cstheme="minorBidi"/>
          <w:caps w:val="0"/>
          <w:sz w:val="22"/>
          <w:szCs w:val="22"/>
          <w:lang w:val="es-ES"/>
        </w:rPr>
      </w:pPr>
      <w:hyperlink w:anchor="_Toc24968950" w:history="1">
        <w:r w:rsidR="00A47C69" w:rsidRPr="00AE5724">
          <w:rPr>
            <w:rStyle w:val="Hipervnculo"/>
          </w:rPr>
          <w:t>3</w:t>
        </w:r>
        <w:r w:rsidR="00A47C69">
          <w:rPr>
            <w:rFonts w:asciiTheme="minorHAnsi" w:eastAsiaTheme="minorEastAsia" w:hAnsiTheme="minorHAnsi" w:cstheme="minorBidi"/>
            <w:caps w:val="0"/>
            <w:sz w:val="22"/>
            <w:szCs w:val="22"/>
            <w:lang w:val="es-ES"/>
          </w:rPr>
          <w:tab/>
        </w:r>
        <w:r w:rsidR="00A47C69" w:rsidRPr="00AE5724">
          <w:rPr>
            <w:rStyle w:val="Hipervnculo"/>
          </w:rPr>
          <w:t>UBICACIONES DE LOS EQUIPOS PCN/PCT-PCT</w:t>
        </w:r>
        <w:r w:rsidR="00A47C69">
          <w:rPr>
            <w:webHidden/>
          </w:rPr>
          <w:tab/>
        </w:r>
        <w:r w:rsidR="00A47C69">
          <w:rPr>
            <w:webHidden/>
          </w:rPr>
          <w:fldChar w:fldCharType="begin"/>
        </w:r>
        <w:r w:rsidR="00A47C69">
          <w:rPr>
            <w:webHidden/>
          </w:rPr>
          <w:instrText xml:space="preserve"> PAGEREF _Toc24968950 \h </w:instrText>
        </w:r>
        <w:r w:rsidR="00A47C69">
          <w:rPr>
            <w:webHidden/>
          </w:rPr>
        </w:r>
        <w:r w:rsidR="00A47C69">
          <w:rPr>
            <w:webHidden/>
          </w:rPr>
          <w:fldChar w:fldCharType="separate"/>
        </w:r>
        <w:r w:rsidR="00A47C69">
          <w:rPr>
            <w:webHidden/>
          </w:rPr>
          <w:t>13</w:t>
        </w:r>
        <w:r w:rsidR="00A47C69">
          <w:rPr>
            <w:webHidden/>
          </w:rPr>
          <w:fldChar w:fldCharType="end"/>
        </w:r>
      </w:hyperlink>
    </w:p>
    <w:p w14:paraId="7F5619FC" w14:textId="13A12AD4" w:rsidR="00A47C69" w:rsidRDefault="00122545">
      <w:pPr>
        <w:pStyle w:val="TDC2"/>
        <w:rPr>
          <w:rFonts w:asciiTheme="minorHAnsi" w:eastAsiaTheme="minorEastAsia" w:hAnsiTheme="minorHAnsi" w:cstheme="minorBidi"/>
          <w:caps w:val="0"/>
          <w:sz w:val="22"/>
          <w:szCs w:val="22"/>
          <w:lang w:val="es-ES"/>
        </w:rPr>
      </w:pPr>
      <w:hyperlink w:anchor="_Toc24968951" w:history="1">
        <w:r w:rsidR="00A47C69" w:rsidRPr="00AE5724">
          <w:rPr>
            <w:rStyle w:val="Hipervnculo"/>
          </w:rPr>
          <w:t>3.1</w:t>
        </w:r>
        <w:r w:rsidR="00A47C69">
          <w:rPr>
            <w:rFonts w:asciiTheme="minorHAnsi" w:eastAsiaTheme="minorEastAsia" w:hAnsiTheme="minorHAnsi" w:cstheme="minorBidi"/>
            <w:caps w:val="0"/>
            <w:sz w:val="22"/>
            <w:szCs w:val="22"/>
            <w:lang w:val="es-ES"/>
          </w:rPr>
          <w:tab/>
        </w:r>
        <w:r w:rsidR="00A47C69" w:rsidRPr="00AE5724">
          <w:rPr>
            <w:rStyle w:val="Hipervnculo"/>
          </w:rPr>
          <w:t>UBICACIONES ALTERNATIVAS DEFINIDAS POR HRE PARA EL PCN</w:t>
        </w:r>
        <w:r w:rsidR="00A47C69">
          <w:rPr>
            <w:webHidden/>
          </w:rPr>
          <w:tab/>
        </w:r>
        <w:r w:rsidR="00A47C69">
          <w:rPr>
            <w:webHidden/>
          </w:rPr>
          <w:fldChar w:fldCharType="begin"/>
        </w:r>
        <w:r w:rsidR="00A47C69">
          <w:rPr>
            <w:webHidden/>
          </w:rPr>
          <w:instrText xml:space="preserve"> PAGEREF _Toc24968951 \h </w:instrText>
        </w:r>
        <w:r w:rsidR="00A47C69">
          <w:rPr>
            <w:webHidden/>
          </w:rPr>
        </w:r>
        <w:r w:rsidR="00A47C69">
          <w:rPr>
            <w:webHidden/>
          </w:rPr>
          <w:fldChar w:fldCharType="separate"/>
        </w:r>
        <w:r w:rsidR="00A47C69">
          <w:rPr>
            <w:webHidden/>
          </w:rPr>
          <w:t>13</w:t>
        </w:r>
        <w:r w:rsidR="00A47C69">
          <w:rPr>
            <w:webHidden/>
          </w:rPr>
          <w:fldChar w:fldCharType="end"/>
        </w:r>
      </w:hyperlink>
    </w:p>
    <w:p w14:paraId="252FD1A2" w14:textId="23A0D807" w:rsidR="00A47C69" w:rsidRDefault="00122545">
      <w:pPr>
        <w:pStyle w:val="TDC2"/>
        <w:rPr>
          <w:rFonts w:asciiTheme="minorHAnsi" w:eastAsiaTheme="minorEastAsia" w:hAnsiTheme="minorHAnsi" w:cstheme="minorBidi"/>
          <w:caps w:val="0"/>
          <w:sz w:val="22"/>
          <w:szCs w:val="22"/>
          <w:lang w:val="es-ES"/>
        </w:rPr>
      </w:pPr>
      <w:hyperlink w:anchor="_Toc24968952" w:history="1">
        <w:r w:rsidR="00A47C69" w:rsidRPr="00AE5724">
          <w:rPr>
            <w:rStyle w:val="Hipervnculo"/>
          </w:rPr>
          <w:t>3.2</w:t>
        </w:r>
        <w:r w:rsidR="00A47C69">
          <w:rPr>
            <w:rFonts w:asciiTheme="minorHAnsi" w:eastAsiaTheme="minorEastAsia" w:hAnsiTheme="minorHAnsi" w:cstheme="minorBidi"/>
            <w:caps w:val="0"/>
            <w:sz w:val="22"/>
            <w:szCs w:val="22"/>
            <w:lang w:val="es-ES"/>
          </w:rPr>
          <w:tab/>
        </w:r>
        <w:r w:rsidR="00A47C69" w:rsidRPr="00AE5724">
          <w:rPr>
            <w:rStyle w:val="Hipervnculo"/>
          </w:rPr>
          <w:t>UBICACIONES ALTERNATIVAS DEFINIDAS POR HRE PARA EL PCT</w:t>
        </w:r>
        <w:r w:rsidR="00A47C69">
          <w:rPr>
            <w:webHidden/>
          </w:rPr>
          <w:tab/>
        </w:r>
        <w:r w:rsidR="00A47C69">
          <w:rPr>
            <w:webHidden/>
          </w:rPr>
          <w:fldChar w:fldCharType="begin"/>
        </w:r>
        <w:r w:rsidR="00A47C69">
          <w:rPr>
            <w:webHidden/>
          </w:rPr>
          <w:instrText xml:space="preserve"> PAGEREF _Toc24968952 \h </w:instrText>
        </w:r>
        <w:r w:rsidR="00A47C69">
          <w:rPr>
            <w:webHidden/>
          </w:rPr>
        </w:r>
        <w:r w:rsidR="00A47C69">
          <w:rPr>
            <w:webHidden/>
          </w:rPr>
          <w:fldChar w:fldCharType="separate"/>
        </w:r>
        <w:r w:rsidR="00A47C69">
          <w:rPr>
            <w:webHidden/>
          </w:rPr>
          <w:t>14</w:t>
        </w:r>
        <w:r w:rsidR="00A47C69">
          <w:rPr>
            <w:webHidden/>
          </w:rPr>
          <w:fldChar w:fldCharType="end"/>
        </w:r>
      </w:hyperlink>
    </w:p>
    <w:p w14:paraId="3689FBB5" w14:textId="04BF2727" w:rsidR="00A47C69" w:rsidRDefault="00122545">
      <w:pPr>
        <w:pStyle w:val="TDC2"/>
        <w:rPr>
          <w:rFonts w:asciiTheme="minorHAnsi" w:eastAsiaTheme="minorEastAsia" w:hAnsiTheme="minorHAnsi" w:cstheme="minorBidi"/>
          <w:caps w:val="0"/>
          <w:sz w:val="22"/>
          <w:szCs w:val="22"/>
          <w:lang w:val="es-ES"/>
        </w:rPr>
      </w:pPr>
      <w:hyperlink w:anchor="_Toc24968953" w:history="1">
        <w:r w:rsidR="00A47C69" w:rsidRPr="00AE5724">
          <w:rPr>
            <w:rStyle w:val="Hipervnculo"/>
          </w:rPr>
          <w:t>3.3</w:t>
        </w:r>
        <w:r w:rsidR="00A47C69">
          <w:rPr>
            <w:rFonts w:asciiTheme="minorHAnsi" w:eastAsiaTheme="minorEastAsia" w:hAnsiTheme="minorHAnsi" w:cstheme="minorBidi"/>
            <w:caps w:val="0"/>
            <w:sz w:val="22"/>
            <w:szCs w:val="22"/>
            <w:lang w:val="es-ES"/>
          </w:rPr>
          <w:tab/>
        </w:r>
        <w:r w:rsidR="00A47C69" w:rsidRPr="00AE5724">
          <w:rPr>
            <w:rStyle w:val="Hipervnculo"/>
          </w:rPr>
          <w:t>DIAGRAMAS ORGANIZATIVOS PARA LA GESTIÓN DE CRISIS Y/O CONTINGENCIAS</w:t>
        </w:r>
        <w:r w:rsidR="00A47C69">
          <w:rPr>
            <w:webHidden/>
          </w:rPr>
          <w:tab/>
        </w:r>
        <w:r w:rsidR="00A47C69">
          <w:rPr>
            <w:webHidden/>
          </w:rPr>
          <w:fldChar w:fldCharType="begin"/>
        </w:r>
        <w:r w:rsidR="00A47C69">
          <w:rPr>
            <w:webHidden/>
          </w:rPr>
          <w:instrText xml:space="preserve"> PAGEREF _Toc24968953 \h </w:instrText>
        </w:r>
        <w:r w:rsidR="00A47C69">
          <w:rPr>
            <w:webHidden/>
          </w:rPr>
        </w:r>
        <w:r w:rsidR="00A47C69">
          <w:rPr>
            <w:webHidden/>
          </w:rPr>
          <w:fldChar w:fldCharType="separate"/>
        </w:r>
        <w:r w:rsidR="00A47C69">
          <w:rPr>
            <w:webHidden/>
          </w:rPr>
          <w:t>15</w:t>
        </w:r>
        <w:r w:rsidR="00A47C69">
          <w:rPr>
            <w:webHidden/>
          </w:rPr>
          <w:fldChar w:fldCharType="end"/>
        </w:r>
      </w:hyperlink>
    </w:p>
    <w:p w14:paraId="668A3002" w14:textId="04DCE2D9"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54" w:history="1">
        <w:r w:rsidR="00A47C69" w:rsidRPr="00AE5724">
          <w:rPr>
            <w:rStyle w:val="Hipervnculo"/>
          </w:rPr>
          <w:t>3.3.1</w:t>
        </w:r>
        <w:r w:rsidR="00A47C69">
          <w:rPr>
            <w:rFonts w:asciiTheme="minorHAnsi" w:eastAsiaTheme="minorEastAsia" w:hAnsiTheme="minorHAnsi" w:cstheme="minorBidi"/>
            <w:caps w:val="0"/>
            <w:sz w:val="22"/>
            <w:szCs w:val="22"/>
            <w:lang w:val="es-ES"/>
          </w:rPr>
          <w:tab/>
        </w:r>
        <w:r w:rsidR="00A47C69" w:rsidRPr="00AE5724">
          <w:rPr>
            <w:rStyle w:val="Hipervnculo"/>
          </w:rPr>
          <w:t>Estructura de LOS COMITÉS DE GESTIÓN DE CRISIS</w:t>
        </w:r>
        <w:r w:rsidR="00A47C69">
          <w:rPr>
            <w:webHidden/>
          </w:rPr>
          <w:tab/>
        </w:r>
        <w:r w:rsidR="00A47C69">
          <w:rPr>
            <w:webHidden/>
          </w:rPr>
          <w:fldChar w:fldCharType="begin"/>
        </w:r>
        <w:r w:rsidR="00A47C69">
          <w:rPr>
            <w:webHidden/>
          </w:rPr>
          <w:instrText xml:space="preserve"> PAGEREF _Toc24968954 \h </w:instrText>
        </w:r>
        <w:r w:rsidR="00A47C69">
          <w:rPr>
            <w:webHidden/>
          </w:rPr>
        </w:r>
        <w:r w:rsidR="00A47C69">
          <w:rPr>
            <w:webHidden/>
          </w:rPr>
          <w:fldChar w:fldCharType="separate"/>
        </w:r>
        <w:r w:rsidR="00A47C69">
          <w:rPr>
            <w:webHidden/>
          </w:rPr>
          <w:t>15</w:t>
        </w:r>
        <w:r w:rsidR="00A47C69">
          <w:rPr>
            <w:webHidden/>
          </w:rPr>
          <w:fldChar w:fldCharType="end"/>
        </w:r>
      </w:hyperlink>
    </w:p>
    <w:p w14:paraId="5E60B416" w14:textId="45F73E21"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55" w:history="1">
        <w:r w:rsidR="00A47C69" w:rsidRPr="00AE5724">
          <w:rPr>
            <w:rStyle w:val="Hipervnculo"/>
          </w:rPr>
          <w:t>3.3.2</w:t>
        </w:r>
        <w:r w:rsidR="00A47C69">
          <w:rPr>
            <w:rFonts w:asciiTheme="minorHAnsi" w:eastAsiaTheme="minorEastAsia" w:hAnsiTheme="minorHAnsi" w:cstheme="minorBidi"/>
            <w:caps w:val="0"/>
            <w:sz w:val="22"/>
            <w:szCs w:val="22"/>
            <w:lang w:val="es-ES"/>
          </w:rPr>
          <w:tab/>
        </w:r>
        <w:r w:rsidR="00A47C69" w:rsidRPr="00AE5724">
          <w:rPr>
            <w:rStyle w:val="Hipervnculo"/>
          </w:rPr>
          <w:t>PREMISAS PARA LA PUESTA EN MARCHA Y ACTIVACIÓN DEL PCN/PCT</w:t>
        </w:r>
        <w:r w:rsidR="00A47C69">
          <w:rPr>
            <w:webHidden/>
          </w:rPr>
          <w:tab/>
        </w:r>
        <w:r w:rsidR="00A47C69">
          <w:rPr>
            <w:webHidden/>
          </w:rPr>
          <w:fldChar w:fldCharType="begin"/>
        </w:r>
        <w:r w:rsidR="00A47C69">
          <w:rPr>
            <w:webHidden/>
          </w:rPr>
          <w:instrText xml:space="preserve"> PAGEREF _Toc24968955 \h </w:instrText>
        </w:r>
        <w:r w:rsidR="00A47C69">
          <w:rPr>
            <w:webHidden/>
          </w:rPr>
        </w:r>
        <w:r w:rsidR="00A47C69">
          <w:rPr>
            <w:webHidden/>
          </w:rPr>
          <w:fldChar w:fldCharType="separate"/>
        </w:r>
        <w:r w:rsidR="00A47C69">
          <w:rPr>
            <w:webHidden/>
          </w:rPr>
          <w:t>16</w:t>
        </w:r>
        <w:r w:rsidR="00A47C69">
          <w:rPr>
            <w:webHidden/>
          </w:rPr>
          <w:fldChar w:fldCharType="end"/>
        </w:r>
      </w:hyperlink>
    </w:p>
    <w:p w14:paraId="3EE99765" w14:textId="1D0B2837"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56" w:history="1">
        <w:r w:rsidR="00A47C69" w:rsidRPr="00AE5724">
          <w:rPr>
            <w:rStyle w:val="Hipervnculo"/>
          </w:rPr>
          <w:t>3.3.3</w:t>
        </w:r>
        <w:r w:rsidR="00A47C69">
          <w:rPr>
            <w:rFonts w:asciiTheme="minorHAnsi" w:eastAsiaTheme="minorEastAsia" w:hAnsiTheme="minorHAnsi" w:cstheme="minorBidi"/>
            <w:caps w:val="0"/>
            <w:sz w:val="22"/>
            <w:szCs w:val="22"/>
            <w:lang w:val="es-ES"/>
          </w:rPr>
          <w:tab/>
        </w:r>
        <w:r w:rsidR="00A47C69" w:rsidRPr="00AE5724">
          <w:rPr>
            <w:rStyle w:val="Hipervnculo"/>
          </w:rPr>
          <w:t>Estructura y miembros de los Equipos EN EL PCN/PCT</w:t>
        </w:r>
        <w:r w:rsidR="00A47C69">
          <w:rPr>
            <w:webHidden/>
          </w:rPr>
          <w:tab/>
        </w:r>
        <w:r w:rsidR="00A47C69">
          <w:rPr>
            <w:webHidden/>
          </w:rPr>
          <w:fldChar w:fldCharType="begin"/>
        </w:r>
        <w:r w:rsidR="00A47C69">
          <w:rPr>
            <w:webHidden/>
          </w:rPr>
          <w:instrText xml:space="preserve"> PAGEREF _Toc24968956 \h </w:instrText>
        </w:r>
        <w:r w:rsidR="00A47C69">
          <w:rPr>
            <w:webHidden/>
          </w:rPr>
        </w:r>
        <w:r w:rsidR="00A47C69">
          <w:rPr>
            <w:webHidden/>
          </w:rPr>
          <w:fldChar w:fldCharType="separate"/>
        </w:r>
        <w:r w:rsidR="00A47C69">
          <w:rPr>
            <w:webHidden/>
          </w:rPr>
          <w:t>17</w:t>
        </w:r>
        <w:r w:rsidR="00A47C69">
          <w:rPr>
            <w:webHidden/>
          </w:rPr>
          <w:fldChar w:fldCharType="end"/>
        </w:r>
      </w:hyperlink>
    </w:p>
    <w:p w14:paraId="2261CAA5" w14:textId="19F2E3BD" w:rsidR="00A47C69" w:rsidRDefault="00122545">
      <w:pPr>
        <w:pStyle w:val="TDC1"/>
        <w:rPr>
          <w:rFonts w:asciiTheme="minorHAnsi" w:eastAsiaTheme="minorEastAsia" w:hAnsiTheme="minorHAnsi" w:cstheme="minorBidi"/>
          <w:caps w:val="0"/>
          <w:sz w:val="22"/>
          <w:szCs w:val="22"/>
          <w:lang w:val="es-ES"/>
        </w:rPr>
      </w:pPr>
      <w:hyperlink w:anchor="_Toc24968957" w:history="1">
        <w:r w:rsidR="00A47C69" w:rsidRPr="00AE5724">
          <w:rPr>
            <w:rStyle w:val="Hipervnculo"/>
          </w:rPr>
          <w:t>4</w:t>
        </w:r>
        <w:r w:rsidR="00A47C69">
          <w:rPr>
            <w:rFonts w:asciiTheme="minorHAnsi" w:eastAsiaTheme="minorEastAsia" w:hAnsiTheme="minorHAnsi" w:cstheme="minorBidi"/>
            <w:caps w:val="0"/>
            <w:sz w:val="22"/>
            <w:szCs w:val="22"/>
            <w:lang w:val="es-ES"/>
          </w:rPr>
          <w:tab/>
        </w:r>
        <w:r w:rsidR="00A47C69" w:rsidRPr="00AE5724">
          <w:rPr>
            <w:rStyle w:val="Hipervnculo"/>
          </w:rPr>
          <w:t>Roles y RESPONSABILIDADES DE los diferentes comités y equipos</w:t>
        </w:r>
        <w:r w:rsidR="00A47C69">
          <w:rPr>
            <w:webHidden/>
          </w:rPr>
          <w:tab/>
        </w:r>
        <w:r w:rsidR="00A47C69">
          <w:rPr>
            <w:webHidden/>
          </w:rPr>
          <w:fldChar w:fldCharType="begin"/>
        </w:r>
        <w:r w:rsidR="00A47C69">
          <w:rPr>
            <w:webHidden/>
          </w:rPr>
          <w:instrText xml:space="preserve"> PAGEREF _Toc24968957 \h </w:instrText>
        </w:r>
        <w:r w:rsidR="00A47C69">
          <w:rPr>
            <w:webHidden/>
          </w:rPr>
        </w:r>
        <w:r w:rsidR="00A47C69">
          <w:rPr>
            <w:webHidden/>
          </w:rPr>
          <w:fldChar w:fldCharType="separate"/>
        </w:r>
        <w:r w:rsidR="00A47C69">
          <w:rPr>
            <w:webHidden/>
          </w:rPr>
          <w:t>19</w:t>
        </w:r>
        <w:r w:rsidR="00A47C69">
          <w:rPr>
            <w:webHidden/>
          </w:rPr>
          <w:fldChar w:fldCharType="end"/>
        </w:r>
      </w:hyperlink>
    </w:p>
    <w:p w14:paraId="1CA7E453" w14:textId="58722395" w:rsidR="00A47C69" w:rsidRDefault="00122545">
      <w:pPr>
        <w:pStyle w:val="TDC2"/>
        <w:rPr>
          <w:rFonts w:asciiTheme="minorHAnsi" w:eastAsiaTheme="minorEastAsia" w:hAnsiTheme="minorHAnsi" w:cstheme="minorBidi"/>
          <w:caps w:val="0"/>
          <w:sz w:val="22"/>
          <w:szCs w:val="22"/>
          <w:lang w:val="es-ES"/>
        </w:rPr>
      </w:pPr>
      <w:hyperlink w:anchor="_Toc24968958" w:history="1">
        <w:r w:rsidR="00A47C69" w:rsidRPr="00AE5724">
          <w:rPr>
            <w:rStyle w:val="Hipervnculo"/>
          </w:rPr>
          <w:t>4.1</w:t>
        </w:r>
        <w:r w:rsidR="00A47C69">
          <w:rPr>
            <w:rFonts w:asciiTheme="minorHAnsi" w:eastAsiaTheme="minorEastAsia" w:hAnsiTheme="minorHAnsi" w:cstheme="minorBidi"/>
            <w:caps w:val="0"/>
            <w:sz w:val="22"/>
            <w:szCs w:val="22"/>
            <w:lang w:val="es-ES"/>
          </w:rPr>
          <w:tab/>
        </w:r>
        <w:r w:rsidR="00A47C69" w:rsidRPr="00AE5724">
          <w:rPr>
            <w:rStyle w:val="Hipervnculo"/>
          </w:rPr>
          <w:t>Comité Estratégico de Gestión de Crisis (CE)</w:t>
        </w:r>
        <w:r w:rsidR="00A47C69">
          <w:rPr>
            <w:webHidden/>
          </w:rPr>
          <w:tab/>
        </w:r>
        <w:r w:rsidR="00A47C69">
          <w:rPr>
            <w:webHidden/>
          </w:rPr>
          <w:fldChar w:fldCharType="begin"/>
        </w:r>
        <w:r w:rsidR="00A47C69">
          <w:rPr>
            <w:webHidden/>
          </w:rPr>
          <w:instrText xml:space="preserve"> PAGEREF _Toc24968958 \h </w:instrText>
        </w:r>
        <w:r w:rsidR="00A47C69">
          <w:rPr>
            <w:webHidden/>
          </w:rPr>
        </w:r>
        <w:r w:rsidR="00A47C69">
          <w:rPr>
            <w:webHidden/>
          </w:rPr>
          <w:fldChar w:fldCharType="separate"/>
        </w:r>
        <w:r w:rsidR="00A47C69">
          <w:rPr>
            <w:webHidden/>
          </w:rPr>
          <w:t>19</w:t>
        </w:r>
        <w:r w:rsidR="00A47C69">
          <w:rPr>
            <w:webHidden/>
          </w:rPr>
          <w:fldChar w:fldCharType="end"/>
        </w:r>
      </w:hyperlink>
    </w:p>
    <w:p w14:paraId="6FEF0975" w14:textId="090E5105" w:rsidR="00A47C69" w:rsidRDefault="00122545">
      <w:pPr>
        <w:pStyle w:val="TDC2"/>
        <w:rPr>
          <w:rFonts w:asciiTheme="minorHAnsi" w:eastAsiaTheme="minorEastAsia" w:hAnsiTheme="minorHAnsi" w:cstheme="minorBidi"/>
          <w:caps w:val="0"/>
          <w:sz w:val="22"/>
          <w:szCs w:val="22"/>
          <w:lang w:val="es-ES"/>
        </w:rPr>
      </w:pPr>
      <w:hyperlink w:anchor="_Toc24968959" w:history="1">
        <w:r w:rsidR="00A47C69" w:rsidRPr="00AE5724">
          <w:rPr>
            <w:rStyle w:val="Hipervnculo"/>
          </w:rPr>
          <w:t>4.2</w:t>
        </w:r>
        <w:r w:rsidR="00A47C69">
          <w:rPr>
            <w:rFonts w:asciiTheme="minorHAnsi" w:eastAsiaTheme="minorEastAsia" w:hAnsiTheme="minorHAnsi" w:cstheme="minorBidi"/>
            <w:caps w:val="0"/>
            <w:sz w:val="22"/>
            <w:szCs w:val="22"/>
            <w:lang w:val="es-ES"/>
          </w:rPr>
          <w:tab/>
        </w:r>
        <w:r w:rsidR="00A47C69" w:rsidRPr="00AE5724">
          <w:rPr>
            <w:rStyle w:val="Hipervnculo"/>
          </w:rPr>
          <w:t>Comité Táctico de Gestión de Crisis (CT)</w:t>
        </w:r>
        <w:r w:rsidR="00A47C69">
          <w:rPr>
            <w:webHidden/>
          </w:rPr>
          <w:tab/>
        </w:r>
        <w:r w:rsidR="00A47C69">
          <w:rPr>
            <w:webHidden/>
          </w:rPr>
          <w:fldChar w:fldCharType="begin"/>
        </w:r>
        <w:r w:rsidR="00A47C69">
          <w:rPr>
            <w:webHidden/>
          </w:rPr>
          <w:instrText xml:space="preserve"> PAGEREF _Toc24968959 \h </w:instrText>
        </w:r>
        <w:r w:rsidR="00A47C69">
          <w:rPr>
            <w:webHidden/>
          </w:rPr>
        </w:r>
        <w:r w:rsidR="00A47C69">
          <w:rPr>
            <w:webHidden/>
          </w:rPr>
          <w:fldChar w:fldCharType="separate"/>
        </w:r>
        <w:r w:rsidR="00A47C69">
          <w:rPr>
            <w:webHidden/>
          </w:rPr>
          <w:t>19</w:t>
        </w:r>
        <w:r w:rsidR="00A47C69">
          <w:rPr>
            <w:webHidden/>
          </w:rPr>
          <w:fldChar w:fldCharType="end"/>
        </w:r>
      </w:hyperlink>
    </w:p>
    <w:p w14:paraId="404ACE62" w14:textId="6FD673CA" w:rsidR="00A47C69" w:rsidRDefault="00122545">
      <w:pPr>
        <w:pStyle w:val="TDC2"/>
        <w:rPr>
          <w:rFonts w:asciiTheme="minorHAnsi" w:eastAsiaTheme="minorEastAsia" w:hAnsiTheme="minorHAnsi" w:cstheme="minorBidi"/>
          <w:caps w:val="0"/>
          <w:sz w:val="22"/>
          <w:szCs w:val="22"/>
          <w:lang w:val="es-ES"/>
        </w:rPr>
      </w:pPr>
      <w:hyperlink w:anchor="_Toc24968960" w:history="1">
        <w:r w:rsidR="00A47C69" w:rsidRPr="00AE5724">
          <w:rPr>
            <w:rStyle w:val="Hipervnculo"/>
          </w:rPr>
          <w:t>4.3</w:t>
        </w:r>
        <w:r w:rsidR="00A47C69">
          <w:rPr>
            <w:rFonts w:asciiTheme="minorHAnsi" w:eastAsiaTheme="minorEastAsia" w:hAnsiTheme="minorHAnsi" w:cstheme="minorBidi"/>
            <w:caps w:val="0"/>
            <w:sz w:val="22"/>
            <w:szCs w:val="22"/>
            <w:lang w:val="es-ES"/>
          </w:rPr>
          <w:tab/>
        </w:r>
        <w:r w:rsidR="00A47C69" w:rsidRPr="00AE5724">
          <w:rPr>
            <w:rStyle w:val="Hipervnculo"/>
          </w:rPr>
          <w:t>EQUIPO DE COMUNICACIÓN CORPORATIVA</w:t>
        </w:r>
        <w:r w:rsidR="00A47C69">
          <w:rPr>
            <w:webHidden/>
          </w:rPr>
          <w:tab/>
        </w:r>
        <w:r w:rsidR="00A47C69">
          <w:rPr>
            <w:webHidden/>
          </w:rPr>
          <w:fldChar w:fldCharType="begin"/>
        </w:r>
        <w:r w:rsidR="00A47C69">
          <w:rPr>
            <w:webHidden/>
          </w:rPr>
          <w:instrText xml:space="preserve"> PAGEREF _Toc24968960 \h </w:instrText>
        </w:r>
        <w:r w:rsidR="00A47C69">
          <w:rPr>
            <w:webHidden/>
          </w:rPr>
        </w:r>
        <w:r w:rsidR="00A47C69">
          <w:rPr>
            <w:webHidden/>
          </w:rPr>
          <w:fldChar w:fldCharType="separate"/>
        </w:r>
        <w:r w:rsidR="00A47C69">
          <w:rPr>
            <w:webHidden/>
          </w:rPr>
          <w:t>19</w:t>
        </w:r>
        <w:r w:rsidR="00A47C69">
          <w:rPr>
            <w:webHidden/>
          </w:rPr>
          <w:fldChar w:fldCharType="end"/>
        </w:r>
      </w:hyperlink>
    </w:p>
    <w:p w14:paraId="10DC4944" w14:textId="4054FD3E" w:rsidR="00A47C69" w:rsidRDefault="00122545">
      <w:pPr>
        <w:pStyle w:val="TDC2"/>
        <w:rPr>
          <w:rFonts w:asciiTheme="minorHAnsi" w:eastAsiaTheme="minorEastAsia" w:hAnsiTheme="minorHAnsi" w:cstheme="minorBidi"/>
          <w:caps w:val="0"/>
          <w:sz w:val="22"/>
          <w:szCs w:val="22"/>
          <w:lang w:val="es-ES"/>
        </w:rPr>
      </w:pPr>
      <w:hyperlink w:anchor="_Toc24968961" w:history="1">
        <w:r w:rsidR="00A47C69" w:rsidRPr="00AE5724">
          <w:rPr>
            <w:rStyle w:val="Hipervnculo"/>
          </w:rPr>
          <w:t>4.4</w:t>
        </w:r>
        <w:r w:rsidR="00A47C69">
          <w:rPr>
            <w:rFonts w:asciiTheme="minorHAnsi" w:eastAsiaTheme="minorEastAsia" w:hAnsiTheme="minorHAnsi" w:cstheme="minorBidi"/>
            <w:caps w:val="0"/>
            <w:sz w:val="22"/>
            <w:szCs w:val="22"/>
            <w:lang w:val="es-ES"/>
          </w:rPr>
          <w:tab/>
        </w:r>
        <w:r w:rsidR="00A47C69" w:rsidRPr="00AE5724">
          <w:rPr>
            <w:rStyle w:val="Hipervnculo"/>
          </w:rPr>
          <w:t>responsable de continuidad de negocio/TECNOLÓGICO</w:t>
        </w:r>
        <w:r w:rsidR="00A47C69">
          <w:rPr>
            <w:webHidden/>
          </w:rPr>
          <w:tab/>
        </w:r>
        <w:r w:rsidR="00A47C69">
          <w:rPr>
            <w:webHidden/>
          </w:rPr>
          <w:fldChar w:fldCharType="begin"/>
        </w:r>
        <w:r w:rsidR="00A47C69">
          <w:rPr>
            <w:webHidden/>
          </w:rPr>
          <w:instrText xml:space="preserve"> PAGEREF _Toc24968961 \h </w:instrText>
        </w:r>
        <w:r w:rsidR="00A47C69">
          <w:rPr>
            <w:webHidden/>
          </w:rPr>
        </w:r>
        <w:r w:rsidR="00A47C69">
          <w:rPr>
            <w:webHidden/>
          </w:rPr>
          <w:fldChar w:fldCharType="separate"/>
        </w:r>
        <w:r w:rsidR="00A47C69">
          <w:rPr>
            <w:webHidden/>
          </w:rPr>
          <w:t>19</w:t>
        </w:r>
        <w:r w:rsidR="00A47C69">
          <w:rPr>
            <w:webHidden/>
          </w:rPr>
          <w:fldChar w:fldCharType="end"/>
        </w:r>
      </w:hyperlink>
    </w:p>
    <w:p w14:paraId="6DF36A00" w14:textId="5BA0253C" w:rsidR="00A47C69" w:rsidRDefault="00122545">
      <w:pPr>
        <w:pStyle w:val="TDC2"/>
        <w:rPr>
          <w:rFonts w:asciiTheme="minorHAnsi" w:eastAsiaTheme="minorEastAsia" w:hAnsiTheme="minorHAnsi" w:cstheme="minorBidi"/>
          <w:caps w:val="0"/>
          <w:sz w:val="22"/>
          <w:szCs w:val="22"/>
          <w:lang w:val="es-ES"/>
        </w:rPr>
      </w:pPr>
      <w:hyperlink w:anchor="_Toc24968962" w:history="1">
        <w:r w:rsidR="00A47C69" w:rsidRPr="00AE5724">
          <w:rPr>
            <w:rStyle w:val="Hipervnculo"/>
          </w:rPr>
          <w:t>4.5</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 LOS EQUIPOS DE ÁREAS CRÍTICAS DE NEGOCIO</w:t>
        </w:r>
        <w:r w:rsidR="00A47C69">
          <w:rPr>
            <w:webHidden/>
          </w:rPr>
          <w:tab/>
        </w:r>
        <w:r w:rsidR="00A47C69">
          <w:rPr>
            <w:webHidden/>
          </w:rPr>
          <w:fldChar w:fldCharType="begin"/>
        </w:r>
        <w:r w:rsidR="00A47C69">
          <w:rPr>
            <w:webHidden/>
          </w:rPr>
          <w:instrText xml:space="preserve"> PAGEREF _Toc24968962 \h </w:instrText>
        </w:r>
        <w:r w:rsidR="00A47C69">
          <w:rPr>
            <w:webHidden/>
          </w:rPr>
        </w:r>
        <w:r w:rsidR="00A47C69">
          <w:rPr>
            <w:webHidden/>
          </w:rPr>
          <w:fldChar w:fldCharType="separate"/>
        </w:r>
        <w:r w:rsidR="00A47C69">
          <w:rPr>
            <w:webHidden/>
          </w:rPr>
          <w:t>20</w:t>
        </w:r>
        <w:r w:rsidR="00A47C69">
          <w:rPr>
            <w:webHidden/>
          </w:rPr>
          <w:fldChar w:fldCharType="end"/>
        </w:r>
      </w:hyperlink>
    </w:p>
    <w:p w14:paraId="2E3679F6" w14:textId="1A594973"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63" w:history="1">
        <w:r w:rsidR="00A47C69" w:rsidRPr="00AE5724">
          <w:rPr>
            <w:rStyle w:val="Hipervnculo"/>
          </w:rPr>
          <w:t>4.5.1</w:t>
        </w:r>
        <w:r w:rsidR="00A47C69">
          <w:rPr>
            <w:rFonts w:asciiTheme="minorHAnsi" w:eastAsiaTheme="minorEastAsia" w:hAnsiTheme="minorHAnsi" w:cstheme="minorBidi"/>
            <w:caps w:val="0"/>
            <w:sz w:val="22"/>
            <w:szCs w:val="22"/>
            <w:lang w:val="es-ES"/>
          </w:rPr>
          <w:tab/>
        </w:r>
        <w:r w:rsidR="00A47C69" w:rsidRPr="00AE5724">
          <w:rPr>
            <w:rStyle w:val="Hipervnculo"/>
          </w:rPr>
          <w:t>responsable deL EQUIPO DE ÁREA CRÍTICA DE NEGOCIO</w:t>
        </w:r>
        <w:r w:rsidR="00A47C69">
          <w:rPr>
            <w:webHidden/>
          </w:rPr>
          <w:tab/>
        </w:r>
        <w:r w:rsidR="00A47C69">
          <w:rPr>
            <w:webHidden/>
          </w:rPr>
          <w:fldChar w:fldCharType="begin"/>
        </w:r>
        <w:r w:rsidR="00A47C69">
          <w:rPr>
            <w:webHidden/>
          </w:rPr>
          <w:instrText xml:space="preserve"> PAGEREF _Toc24968963 \h </w:instrText>
        </w:r>
        <w:r w:rsidR="00A47C69">
          <w:rPr>
            <w:webHidden/>
          </w:rPr>
        </w:r>
        <w:r w:rsidR="00A47C69">
          <w:rPr>
            <w:webHidden/>
          </w:rPr>
          <w:fldChar w:fldCharType="separate"/>
        </w:r>
        <w:r w:rsidR="00A47C69">
          <w:rPr>
            <w:webHidden/>
          </w:rPr>
          <w:t>20</w:t>
        </w:r>
        <w:r w:rsidR="00A47C69">
          <w:rPr>
            <w:webHidden/>
          </w:rPr>
          <w:fldChar w:fldCharType="end"/>
        </w:r>
      </w:hyperlink>
    </w:p>
    <w:p w14:paraId="7AF1A4DC" w14:textId="6ADCB3F3"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64" w:history="1">
        <w:r w:rsidR="00A47C69" w:rsidRPr="00AE5724">
          <w:rPr>
            <w:rStyle w:val="Hipervnculo"/>
          </w:rPr>
          <w:t>4.5.2</w:t>
        </w:r>
        <w:r w:rsidR="00A47C69">
          <w:rPr>
            <w:rFonts w:asciiTheme="minorHAnsi" w:eastAsiaTheme="minorEastAsia" w:hAnsiTheme="minorHAnsi" w:cstheme="minorBidi"/>
            <w:caps w:val="0"/>
            <w:sz w:val="22"/>
            <w:szCs w:val="22"/>
            <w:lang w:val="es-ES"/>
          </w:rPr>
          <w:tab/>
        </w:r>
        <w:r w:rsidR="00A47C69" w:rsidRPr="00AE5724">
          <w:rPr>
            <w:rStyle w:val="Hipervnculo"/>
          </w:rPr>
          <w:t>COORDINADOR DEL ÁREA DE NEGOCIO (CAN) Y SUSTITUTO (BCAN)</w:t>
        </w:r>
        <w:r w:rsidR="00A47C69">
          <w:rPr>
            <w:webHidden/>
          </w:rPr>
          <w:tab/>
        </w:r>
        <w:r w:rsidR="00A47C69">
          <w:rPr>
            <w:webHidden/>
          </w:rPr>
          <w:fldChar w:fldCharType="begin"/>
        </w:r>
        <w:r w:rsidR="00A47C69">
          <w:rPr>
            <w:webHidden/>
          </w:rPr>
          <w:instrText xml:space="preserve"> PAGEREF _Toc24968964 \h </w:instrText>
        </w:r>
        <w:r w:rsidR="00A47C69">
          <w:rPr>
            <w:webHidden/>
          </w:rPr>
        </w:r>
        <w:r w:rsidR="00A47C69">
          <w:rPr>
            <w:webHidden/>
          </w:rPr>
          <w:fldChar w:fldCharType="separate"/>
        </w:r>
        <w:r w:rsidR="00A47C69">
          <w:rPr>
            <w:webHidden/>
          </w:rPr>
          <w:t>20</w:t>
        </w:r>
        <w:r w:rsidR="00A47C69">
          <w:rPr>
            <w:webHidden/>
          </w:rPr>
          <w:fldChar w:fldCharType="end"/>
        </w:r>
      </w:hyperlink>
    </w:p>
    <w:p w14:paraId="234E8B9A" w14:textId="31D10383"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65" w:history="1">
        <w:r w:rsidR="00A47C69" w:rsidRPr="00AE5724">
          <w:rPr>
            <w:rStyle w:val="Hipervnculo"/>
          </w:rPr>
          <w:t>4.5.3</w:t>
        </w:r>
        <w:r w:rsidR="00A47C69">
          <w:rPr>
            <w:rFonts w:asciiTheme="minorHAnsi" w:eastAsiaTheme="minorEastAsia" w:hAnsiTheme="minorHAnsi" w:cstheme="minorBidi"/>
            <w:caps w:val="0"/>
            <w:sz w:val="22"/>
            <w:szCs w:val="22"/>
            <w:lang w:val="es-ES"/>
          </w:rPr>
          <w:tab/>
        </w:r>
        <w:r w:rsidR="00A47C69" w:rsidRPr="00AE5724">
          <w:rPr>
            <w:rStyle w:val="Hipervnculo"/>
          </w:rPr>
          <w:t>MIEMBROS CRÍTICOS DE LOS EQUIPOS DE ÁREAS CRÍTICAS DE NEGOCIO</w:t>
        </w:r>
        <w:r w:rsidR="00A47C69">
          <w:rPr>
            <w:webHidden/>
          </w:rPr>
          <w:tab/>
        </w:r>
        <w:r w:rsidR="00A47C69">
          <w:rPr>
            <w:webHidden/>
          </w:rPr>
          <w:fldChar w:fldCharType="begin"/>
        </w:r>
        <w:r w:rsidR="00A47C69">
          <w:rPr>
            <w:webHidden/>
          </w:rPr>
          <w:instrText xml:space="preserve"> PAGEREF _Toc24968965 \h </w:instrText>
        </w:r>
        <w:r w:rsidR="00A47C69">
          <w:rPr>
            <w:webHidden/>
          </w:rPr>
        </w:r>
        <w:r w:rsidR="00A47C69">
          <w:rPr>
            <w:webHidden/>
          </w:rPr>
          <w:fldChar w:fldCharType="separate"/>
        </w:r>
        <w:r w:rsidR="00A47C69">
          <w:rPr>
            <w:webHidden/>
          </w:rPr>
          <w:t>21</w:t>
        </w:r>
        <w:r w:rsidR="00A47C69">
          <w:rPr>
            <w:webHidden/>
          </w:rPr>
          <w:fldChar w:fldCharType="end"/>
        </w:r>
      </w:hyperlink>
    </w:p>
    <w:p w14:paraId="174E5A34" w14:textId="4495F8A9" w:rsidR="00A47C69" w:rsidRDefault="00122545">
      <w:pPr>
        <w:pStyle w:val="TDC2"/>
        <w:rPr>
          <w:rFonts w:asciiTheme="minorHAnsi" w:eastAsiaTheme="minorEastAsia" w:hAnsiTheme="minorHAnsi" w:cstheme="minorBidi"/>
          <w:caps w:val="0"/>
          <w:sz w:val="22"/>
          <w:szCs w:val="22"/>
          <w:lang w:val="es-ES"/>
        </w:rPr>
      </w:pPr>
      <w:hyperlink w:anchor="_Toc24968966" w:history="1">
        <w:r w:rsidR="00A47C69" w:rsidRPr="00AE5724">
          <w:rPr>
            <w:rStyle w:val="Hipervnculo"/>
          </w:rPr>
          <w:t>4.6</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 los EQUIPOS DE SOPORTE</w:t>
        </w:r>
        <w:r w:rsidR="00A47C69">
          <w:rPr>
            <w:webHidden/>
          </w:rPr>
          <w:tab/>
        </w:r>
        <w:r w:rsidR="00A47C69">
          <w:rPr>
            <w:webHidden/>
          </w:rPr>
          <w:fldChar w:fldCharType="begin"/>
        </w:r>
        <w:r w:rsidR="00A47C69">
          <w:rPr>
            <w:webHidden/>
          </w:rPr>
          <w:instrText xml:space="preserve"> PAGEREF _Toc24968966 \h </w:instrText>
        </w:r>
        <w:r w:rsidR="00A47C69">
          <w:rPr>
            <w:webHidden/>
          </w:rPr>
        </w:r>
        <w:r w:rsidR="00A47C69">
          <w:rPr>
            <w:webHidden/>
          </w:rPr>
          <w:fldChar w:fldCharType="separate"/>
        </w:r>
        <w:r w:rsidR="00A47C69">
          <w:rPr>
            <w:webHidden/>
          </w:rPr>
          <w:t>21</w:t>
        </w:r>
        <w:r w:rsidR="00A47C69">
          <w:rPr>
            <w:webHidden/>
          </w:rPr>
          <w:fldChar w:fldCharType="end"/>
        </w:r>
      </w:hyperlink>
    </w:p>
    <w:p w14:paraId="33E74CC4" w14:textId="2C380D5F"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67" w:history="1">
        <w:r w:rsidR="00A47C69" w:rsidRPr="00AE5724">
          <w:rPr>
            <w:rStyle w:val="Hipervnculo"/>
          </w:rPr>
          <w:t>4.6.1</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DEL EQUIPO DE RRHH Y SERVICIOS GENERALES</w:t>
        </w:r>
        <w:r w:rsidR="00A47C69">
          <w:rPr>
            <w:webHidden/>
          </w:rPr>
          <w:tab/>
        </w:r>
        <w:r w:rsidR="00A47C69">
          <w:rPr>
            <w:webHidden/>
          </w:rPr>
          <w:fldChar w:fldCharType="begin"/>
        </w:r>
        <w:r w:rsidR="00A47C69">
          <w:rPr>
            <w:webHidden/>
          </w:rPr>
          <w:instrText xml:space="preserve"> PAGEREF _Toc24968967 \h </w:instrText>
        </w:r>
        <w:r w:rsidR="00A47C69">
          <w:rPr>
            <w:webHidden/>
          </w:rPr>
        </w:r>
        <w:r w:rsidR="00A47C69">
          <w:rPr>
            <w:webHidden/>
          </w:rPr>
          <w:fldChar w:fldCharType="separate"/>
        </w:r>
        <w:r w:rsidR="00A47C69">
          <w:rPr>
            <w:webHidden/>
          </w:rPr>
          <w:t>21</w:t>
        </w:r>
        <w:r w:rsidR="00A47C69">
          <w:rPr>
            <w:webHidden/>
          </w:rPr>
          <w:fldChar w:fldCharType="end"/>
        </w:r>
      </w:hyperlink>
    </w:p>
    <w:p w14:paraId="4B78C6CE" w14:textId="2A18418E"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68" w:history="1">
        <w:r w:rsidR="00A47C69" w:rsidRPr="00AE5724">
          <w:rPr>
            <w:rStyle w:val="Hipervnculo"/>
          </w:rPr>
          <w:t>4.6.2</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 MARKETING Y COMUNICACIÓN</w:t>
        </w:r>
        <w:r w:rsidR="00A47C69">
          <w:rPr>
            <w:webHidden/>
          </w:rPr>
          <w:tab/>
        </w:r>
        <w:r w:rsidR="00A47C69">
          <w:rPr>
            <w:webHidden/>
          </w:rPr>
          <w:fldChar w:fldCharType="begin"/>
        </w:r>
        <w:r w:rsidR="00A47C69">
          <w:rPr>
            <w:webHidden/>
          </w:rPr>
          <w:instrText xml:space="preserve"> PAGEREF _Toc24968968 \h </w:instrText>
        </w:r>
        <w:r w:rsidR="00A47C69">
          <w:rPr>
            <w:webHidden/>
          </w:rPr>
        </w:r>
        <w:r w:rsidR="00A47C69">
          <w:rPr>
            <w:webHidden/>
          </w:rPr>
          <w:fldChar w:fldCharType="separate"/>
        </w:r>
        <w:r w:rsidR="00A47C69">
          <w:rPr>
            <w:webHidden/>
          </w:rPr>
          <w:t>22</w:t>
        </w:r>
        <w:r w:rsidR="00A47C69">
          <w:rPr>
            <w:webHidden/>
          </w:rPr>
          <w:fldChar w:fldCharType="end"/>
        </w:r>
      </w:hyperlink>
    </w:p>
    <w:p w14:paraId="736FB13D" w14:textId="1D2C8781"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69" w:history="1">
        <w:r w:rsidR="00A47C69" w:rsidRPr="00AE5724">
          <w:rPr>
            <w:rStyle w:val="Hipervnculo"/>
          </w:rPr>
          <w:t>4.6.3</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DEL EQUIPO DE TECNOLOGÍAS DE LA INFORMACIÓN</w:t>
        </w:r>
        <w:r w:rsidR="00A47C69">
          <w:rPr>
            <w:webHidden/>
          </w:rPr>
          <w:tab/>
        </w:r>
        <w:r w:rsidR="00A47C69">
          <w:rPr>
            <w:webHidden/>
          </w:rPr>
          <w:fldChar w:fldCharType="begin"/>
        </w:r>
        <w:r w:rsidR="00A47C69">
          <w:rPr>
            <w:webHidden/>
          </w:rPr>
          <w:instrText xml:space="preserve"> PAGEREF _Toc24968969 \h </w:instrText>
        </w:r>
        <w:r w:rsidR="00A47C69">
          <w:rPr>
            <w:webHidden/>
          </w:rPr>
        </w:r>
        <w:r w:rsidR="00A47C69">
          <w:rPr>
            <w:webHidden/>
          </w:rPr>
          <w:fldChar w:fldCharType="separate"/>
        </w:r>
        <w:r w:rsidR="00A47C69">
          <w:rPr>
            <w:webHidden/>
          </w:rPr>
          <w:t>22</w:t>
        </w:r>
        <w:r w:rsidR="00A47C69">
          <w:rPr>
            <w:webHidden/>
          </w:rPr>
          <w:fldChar w:fldCharType="end"/>
        </w:r>
      </w:hyperlink>
    </w:p>
    <w:p w14:paraId="1EEF5A49" w14:textId="472F8467"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70" w:history="1">
        <w:r w:rsidR="00A47C69" w:rsidRPr="00AE5724">
          <w:rPr>
            <w:rStyle w:val="Hipervnculo"/>
          </w:rPr>
          <w:t>4.6.4</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DEL EQUIPO KAM</w:t>
        </w:r>
        <w:r w:rsidR="00A47C69">
          <w:rPr>
            <w:webHidden/>
          </w:rPr>
          <w:tab/>
        </w:r>
        <w:r w:rsidR="00A47C69">
          <w:rPr>
            <w:webHidden/>
          </w:rPr>
          <w:fldChar w:fldCharType="begin"/>
        </w:r>
        <w:r w:rsidR="00A47C69">
          <w:rPr>
            <w:webHidden/>
          </w:rPr>
          <w:instrText xml:space="preserve"> PAGEREF _Toc24968970 \h </w:instrText>
        </w:r>
        <w:r w:rsidR="00A47C69">
          <w:rPr>
            <w:webHidden/>
          </w:rPr>
        </w:r>
        <w:r w:rsidR="00A47C69">
          <w:rPr>
            <w:webHidden/>
          </w:rPr>
          <w:fldChar w:fldCharType="separate"/>
        </w:r>
        <w:r w:rsidR="00A47C69">
          <w:rPr>
            <w:webHidden/>
          </w:rPr>
          <w:t>23</w:t>
        </w:r>
        <w:r w:rsidR="00A47C69">
          <w:rPr>
            <w:webHidden/>
          </w:rPr>
          <w:fldChar w:fldCharType="end"/>
        </w:r>
      </w:hyperlink>
    </w:p>
    <w:p w14:paraId="5F67765D" w14:textId="040EB2B8"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71" w:history="1">
        <w:r w:rsidR="00A47C69" w:rsidRPr="00AE5724">
          <w:rPr>
            <w:rStyle w:val="Hipervnculo"/>
          </w:rPr>
          <w:t>4.6.5</w:t>
        </w:r>
        <w:r w:rsidR="00A47C69">
          <w:rPr>
            <w:rFonts w:asciiTheme="minorHAnsi" w:eastAsiaTheme="minorEastAsia" w:hAnsiTheme="minorHAnsi" w:cstheme="minorBidi"/>
            <w:caps w:val="0"/>
            <w:sz w:val="22"/>
            <w:szCs w:val="22"/>
            <w:lang w:val="es-ES"/>
          </w:rPr>
          <w:tab/>
        </w:r>
        <w:r w:rsidR="00A47C69" w:rsidRPr="00AE5724">
          <w:rPr>
            <w:rStyle w:val="Hipervnculo"/>
          </w:rPr>
          <w:t>TAREAS EN LOS CENTROS ALTERNATIVOS Y LUGARES DE RECUPERACIÓN</w:t>
        </w:r>
        <w:r w:rsidR="00A47C69">
          <w:rPr>
            <w:webHidden/>
          </w:rPr>
          <w:tab/>
        </w:r>
        <w:r w:rsidR="00A47C69">
          <w:rPr>
            <w:webHidden/>
          </w:rPr>
          <w:fldChar w:fldCharType="begin"/>
        </w:r>
        <w:r w:rsidR="00A47C69">
          <w:rPr>
            <w:webHidden/>
          </w:rPr>
          <w:instrText xml:space="preserve"> PAGEREF _Toc24968971 \h </w:instrText>
        </w:r>
        <w:r w:rsidR="00A47C69">
          <w:rPr>
            <w:webHidden/>
          </w:rPr>
        </w:r>
        <w:r w:rsidR="00A47C69">
          <w:rPr>
            <w:webHidden/>
          </w:rPr>
          <w:fldChar w:fldCharType="separate"/>
        </w:r>
        <w:r w:rsidR="00A47C69">
          <w:rPr>
            <w:webHidden/>
          </w:rPr>
          <w:t>23</w:t>
        </w:r>
        <w:r w:rsidR="00A47C69">
          <w:rPr>
            <w:webHidden/>
          </w:rPr>
          <w:fldChar w:fldCharType="end"/>
        </w:r>
      </w:hyperlink>
    </w:p>
    <w:p w14:paraId="1F34B171" w14:textId="26A11576" w:rsidR="00A47C69" w:rsidRDefault="00122545">
      <w:pPr>
        <w:pStyle w:val="TDC2"/>
        <w:rPr>
          <w:rFonts w:asciiTheme="minorHAnsi" w:eastAsiaTheme="minorEastAsia" w:hAnsiTheme="minorHAnsi" w:cstheme="minorBidi"/>
          <w:caps w:val="0"/>
          <w:sz w:val="22"/>
          <w:szCs w:val="22"/>
          <w:lang w:val="es-ES"/>
        </w:rPr>
      </w:pPr>
      <w:hyperlink w:anchor="_Toc24968972" w:history="1">
        <w:r w:rsidR="00A47C69" w:rsidRPr="00AE5724">
          <w:rPr>
            <w:rStyle w:val="Hipervnculo"/>
          </w:rPr>
          <w:t>4.7</w:t>
        </w:r>
        <w:r w:rsidR="00A47C69">
          <w:rPr>
            <w:rFonts w:asciiTheme="minorHAnsi" w:eastAsiaTheme="minorEastAsia" w:hAnsiTheme="minorHAnsi" w:cstheme="minorBidi"/>
            <w:caps w:val="0"/>
            <w:sz w:val="22"/>
            <w:szCs w:val="22"/>
            <w:lang w:val="es-ES"/>
          </w:rPr>
          <w:tab/>
        </w:r>
        <w:r w:rsidR="00A47C69" w:rsidRPr="00AE5724">
          <w:rPr>
            <w:rStyle w:val="Hipervnculo"/>
          </w:rPr>
          <w:t>RESPONSABILIDADES DE los EQUIPOS TECNOLÓGICOS</w:t>
        </w:r>
        <w:r w:rsidR="00A47C69">
          <w:rPr>
            <w:webHidden/>
          </w:rPr>
          <w:tab/>
        </w:r>
        <w:r w:rsidR="00A47C69">
          <w:rPr>
            <w:webHidden/>
          </w:rPr>
          <w:fldChar w:fldCharType="begin"/>
        </w:r>
        <w:r w:rsidR="00A47C69">
          <w:rPr>
            <w:webHidden/>
          </w:rPr>
          <w:instrText xml:space="preserve"> PAGEREF _Toc24968972 \h </w:instrText>
        </w:r>
        <w:r w:rsidR="00A47C69">
          <w:rPr>
            <w:webHidden/>
          </w:rPr>
        </w:r>
        <w:r w:rsidR="00A47C69">
          <w:rPr>
            <w:webHidden/>
          </w:rPr>
          <w:fldChar w:fldCharType="separate"/>
        </w:r>
        <w:r w:rsidR="00A47C69">
          <w:rPr>
            <w:webHidden/>
          </w:rPr>
          <w:t>23</w:t>
        </w:r>
        <w:r w:rsidR="00A47C69">
          <w:rPr>
            <w:webHidden/>
          </w:rPr>
          <w:fldChar w:fldCharType="end"/>
        </w:r>
      </w:hyperlink>
    </w:p>
    <w:p w14:paraId="438805DB" w14:textId="1FC7BC10" w:rsidR="00A47C69" w:rsidRDefault="00122545">
      <w:pPr>
        <w:pStyle w:val="TDC1"/>
        <w:rPr>
          <w:rFonts w:asciiTheme="minorHAnsi" w:eastAsiaTheme="minorEastAsia" w:hAnsiTheme="minorHAnsi" w:cstheme="minorBidi"/>
          <w:caps w:val="0"/>
          <w:sz w:val="22"/>
          <w:szCs w:val="22"/>
          <w:lang w:val="es-ES"/>
        </w:rPr>
      </w:pPr>
      <w:hyperlink w:anchor="_Toc24968973" w:history="1">
        <w:r w:rsidR="00A47C69" w:rsidRPr="00AE5724">
          <w:rPr>
            <w:rStyle w:val="Hipervnculo"/>
          </w:rPr>
          <w:t>5</w:t>
        </w:r>
        <w:r w:rsidR="00A47C69">
          <w:rPr>
            <w:rFonts w:asciiTheme="minorHAnsi" w:eastAsiaTheme="minorEastAsia" w:hAnsiTheme="minorHAnsi" w:cstheme="minorBidi"/>
            <w:caps w:val="0"/>
            <w:sz w:val="22"/>
            <w:szCs w:val="22"/>
            <w:lang w:val="es-ES"/>
          </w:rPr>
          <w:tab/>
        </w:r>
        <w:r w:rsidR="00A47C69" w:rsidRPr="00AE5724">
          <w:rPr>
            <w:rStyle w:val="Hipervnculo"/>
          </w:rPr>
          <w:t>ACCIONES DE RESPUESTA INMEDIATA DEL CTGC</w:t>
        </w:r>
        <w:r w:rsidR="00A47C69">
          <w:rPr>
            <w:webHidden/>
          </w:rPr>
          <w:tab/>
        </w:r>
        <w:r w:rsidR="00A47C69">
          <w:rPr>
            <w:webHidden/>
          </w:rPr>
          <w:fldChar w:fldCharType="begin"/>
        </w:r>
        <w:r w:rsidR="00A47C69">
          <w:rPr>
            <w:webHidden/>
          </w:rPr>
          <w:instrText xml:space="preserve"> PAGEREF _Toc24968973 \h </w:instrText>
        </w:r>
        <w:r w:rsidR="00A47C69">
          <w:rPr>
            <w:webHidden/>
          </w:rPr>
        </w:r>
        <w:r w:rsidR="00A47C69">
          <w:rPr>
            <w:webHidden/>
          </w:rPr>
          <w:fldChar w:fldCharType="separate"/>
        </w:r>
        <w:r w:rsidR="00A47C69">
          <w:rPr>
            <w:webHidden/>
          </w:rPr>
          <w:t>25</w:t>
        </w:r>
        <w:r w:rsidR="00A47C69">
          <w:rPr>
            <w:webHidden/>
          </w:rPr>
          <w:fldChar w:fldCharType="end"/>
        </w:r>
      </w:hyperlink>
    </w:p>
    <w:p w14:paraId="5455792D" w14:textId="6B7E9183" w:rsidR="00A47C69" w:rsidRDefault="00122545">
      <w:pPr>
        <w:pStyle w:val="TDC2"/>
        <w:rPr>
          <w:rFonts w:asciiTheme="minorHAnsi" w:eastAsiaTheme="minorEastAsia" w:hAnsiTheme="minorHAnsi" w:cstheme="minorBidi"/>
          <w:caps w:val="0"/>
          <w:sz w:val="22"/>
          <w:szCs w:val="22"/>
          <w:lang w:val="es-ES"/>
        </w:rPr>
      </w:pPr>
      <w:hyperlink w:anchor="_Toc24968974" w:history="1">
        <w:r w:rsidR="00A47C69" w:rsidRPr="00AE5724">
          <w:rPr>
            <w:rStyle w:val="Hipervnculo"/>
          </w:rPr>
          <w:t>5.1</w:t>
        </w:r>
        <w:r w:rsidR="00A47C69">
          <w:rPr>
            <w:rFonts w:asciiTheme="minorHAnsi" w:eastAsiaTheme="minorEastAsia" w:hAnsiTheme="minorHAnsi" w:cstheme="minorBidi"/>
            <w:caps w:val="0"/>
            <w:sz w:val="22"/>
            <w:szCs w:val="22"/>
            <w:lang w:val="es-ES"/>
          </w:rPr>
          <w:tab/>
        </w:r>
        <w:r w:rsidR="00A47C69" w:rsidRPr="00AE5724">
          <w:rPr>
            <w:rStyle w:val="Hipervnculo"/>
          </w:rPr>
          <w:t>ACCIONES DE RESPUESTA DEL RESPONSABLE DEL CTGC</w:t>
        </w:r>
        <w:r w:rsidR="00A47C69">
          <w:rPr>
            <w:webHidden/>
          </w:rPr>
          <w:tab/>
        </w:r>
        <w:r w:rsidR="00A47C69">
          <w:rPr>
            <w:webHidden/>
          </w:rPr>
          <w:fldChar w:fldCharType="begin"/>
        </w:r>
        <w:r w:rsidR="00A47C69">
          <w:rPr>
            <w:webHidden/>
          </w:rPr>
          <w:instrText xml:space="preserve"> PAGEREF _Toc24968974 \h </w:instrText>
        </w:r>
        <w:r w:rsidR="00A47C69">
          <w:rPr>
            <w:webHidden/>
          </w:rPr>
        </w:r>
        <w:r w:rsidR="00A47C69">
          <w:rPr>
            <w:webHidden/>
          </w:rPr>
          <w:fldChar w:fldCharType="separate"/>
        </w:r>
        <w:r w:rsidR="00A47C69">
          <w:rPr>
            <w:webHidden/>
          </w:rPr>
          <w:t>25</w:t>
        </w:r>
        <w:r w:rsidR="00A47C69">
          <w:rPr>
            <w:webHidden/>
          </w:rPr>
          <w:fldChar w:fldCharType="end"/>
        </w:r>
      </w:hyperlink>
    </w:p>
    <w:p w14:paraId="6E168C49" w14:textId="31A27746" w:rsidR="00A47C69" w:rsidRDefault="00122545">
      <w:pPr>
        <w:pStyle w:val="TDC2"/>
        <w:rPr>
          <w:rFonts w:asciiTheme="minorHAnsi" w:eastAsiaTheme="minorEastAsia" w:hAnsiTheme="minorHAnsi" w:cstheme="minorBidi"/>
          <w:caps w:val="0"/>
          <w:sz w:val="22"/>
          <w:szCs w:val="22"/>
          <w:lang w:val="es-ES"/>
        </w:rPr>
      </w:pPr>
      <w:hyperlink w:anchor="_Toc24968975" w:history="1">
        <w:r w:rsidR="00A47C69" w:rsidRPr="00AE5724">
          <w:rPr>
            <w:rStyle w:val="Hipervnculo"/>
          </w:rPr>
          <w:t>5.2</w:t>
        </w:r>
        <w:r w:rsidR="00A47C69">
          <w:rPr>
            <w:rFonts w:asciiTheme="minorHAnsi" w:eastAsiaTheme="minorEastAsia" w:hAnsiTheme="minorHAnsi" w:cstheme="minorBidi"/>
            <w:caps w:val="0"/>
            <w:sz w:val="22"/>
            <w:szCs w:val="22"/>
            <w:lang w:val="es-ES"/>
          </w:rPr>
          <w:tab/>
        </w:r>
        <w:r w:rsidR="00A47C69" w:rsidRPr="00AE5724">
          <w:rPr>
            <w:rStyle w:val="Hipervnculo"/>
          </w:rPr>
          <w:t>CRITERIO DE ESCALABILIDAD PARA LA ACTIVACIÓN</w:t>
        </w:r>
        <w:r w:rsidR="00A47C69">
          <w:rPr>
            <w:webHidden/>
          </w:rPr>
          <w:tab/>
        </w:r>
        <w:r w:rsidR="00A47C69">
          <w:rPr>
            <w:webHidden/>
          </w:rPr>
          <w:fldChar w:fldCharType="begin"/>
        </w:r>
        <w:r w:rsidR="00A47C69">
          <w:rPr>
            <w:webHidden/>
          </w:rPr>
          <w:instrText xml:space="preserve"> PAGEREF _Toc24968975 \h </w:instrText>
        </w:r>
        <w:r w:rsidR="00A47C69">
          <w:rPr>
            <w:webHidden/>
          </w:rPr>
        </w:r>
        <w:r w:rsidR="00A47C69">
          <w:rPr>
            <w:webHidden/>
          </w:rPr>
          <w:fldChar w:fldCharType="separate"/>
        </w:r>
        <w:r w:rsidR="00A47C69">
          <w:rPr>
            <w:webHidden/>
          </w:rPr>
          <w:t>26</w:t>
        </w:r>
        <w:r w:rsidR="00A47C69">
          <w:rPr>
            <w:webHidden/>
          </w:rPr>
          <w:fldChar w:fldCharType="end"/>
        </w:r>
      </w:hyperlink>
    </w:p>
    <w:p w14:paraId="7210BDA9" w14:textId="12E3F1B1" w:rsidR="00A47C69" w:rsidRDefault="00122545">
      <w:pPr>
        <w:pStyle w:val="TDC1"/>
        <w:rPr>
          <w:rFonts w:asciiTheme="minorHAnsi" w:eastAsiaTheme="minorEastAsia" w:hAnsiTheme="minorHAnsi" w:cstheme="minorBidi"/>
          <w:caps w:val="0"/>
          <w:sz w:val="22"/>
          <w:szCs w:val="22"/>
          <w:lang w:val="es-ES"/>
        </w:rPr>
      </w:pPr>
      <w:hyperlink w:anchor="_Toc24968976" w:history="1">
        <w:r w:rsidR="00A47C69" w:rsidRPr="00AE5724">
          <w:rPr>
            <w:rStyle w:val="Hipervnculo"/>
          </w:rPr>
          <w:t>6</w:t>
        </w:r>
        <w:r w:rsidR="00A47C69">
          <w:rPr>
            <w:rFonts w:asciiTheme="minorHAnsi" w:eastAsiaTheme="minorEastAsia" w:hAnsiTheme="minorHAnsi" w:cstheme="minorBidi"/>
            <w:caps w:val="0"/>
            <w:sz w:val="22"/>
            <w:szCs w:val="22"/>
            <w:lang w:val="es-ES"/>
          </w:rPr>
          <w:tab/>
        </w:r>
        <w:r w:rsidR="00A47C69" w:rsidRPr="00AE5724">
          <w:rPr>
            <w:rStyle w:val="Hipervnculo"/>
          </w:rPr>
          <w:t>ACTIVACIÓN DEL COMITÉ TÁCTICO DE GESTION DE Contingencias</w:t>
        </w:r>
        <w:r w:rsidR="00A47C69">
          <w:rPr>
            <w:webHidden/>
          </w:rPr>
          <w:tab/>
        </w:r>
        <w:r w:rsidR="00A47C69">
          <w:rPr>
            <w:webHidden/>
          </w:rPr>
          <w:fldChar w:fldCharType="begin"/>
        </w:r>
        <w:r w:rsidR="00A47C69">
          <w:rPr>
            <w:webHidden/>
          </w:rPr>
          <w:instrText xml:space="preserve"> PAGEREF _Toc24968976 \h </w:instrText>
        </w:r>
        <w:r w:rsidR="00A47C69">
          <w:rPr>
            <w:webHidden/>
          </w:rPr>
        </w:r>
        <w:r w:rsidR="00A47C69">
          <w:rPr>
            <w:webHidden/>
          </w:rPr>
          <w:fldChar w:fldCharType="separate"/>
        </w:r>
        <w:r w:rsidR="00A47C69">
          <w:rPr>
            <w:webHidden/>
          </w:rPr>
          <w:t>27</w:t>
        </w:r>
        <w:r w:rsidR="00A47C69">
          <w:rPr>
            <w:webHidden/>
          </w:rPr>
          <w:fldChar w:fldCharType="end"/>
        </w:r>
      </w:hyperlink>
    </w:p>
    <w:p w14:paraId="0748E107" w14:textId="7A492E05" w:rsidR="00A47C69" w:rsidRDefault="00122545">
      <w:pPr>
        <w:pStyle w:val="TDC2"/>
        <w:rPr>
          <w:rFonts w:asciiTheme="minorHAnsi" w:eastAsiaTheme="minorEastAsia" w:hAnsiTheme="minorHAnsi" w:cstheme="minorBidi"/>
          <w:caps w:val="0"/>
          <w:sz w:val="22"/>
          <w:szCs w:val="22"/>
          <w:lang w:val="es-ES"/>
        </w:rPr>
      </w:pPr>
      <w:hyperlink w:anchor="_Toc24968977" w:history="1">
        <w:r w:rsidR="00A47C69" w:rsidRPr="00AE5724">
          <w:rPr>
            <w:rStyle w:val="Hipervnculo"/>
          </w:rPr>
          <w:t>6.1</w:t>
        </w:r>
        <w:r w:rsidR="00A47C69">
          <w:rPr>
            <w:rFonts w:asciiTheme="minorHAnsi" w:eastAsiaTheme="minorEastAsia" w:hAnsiTheme="minorHAnsi" w:cstheme="minorBidi"/>
            <w:caps w:val="0"/>
            <w:sz w:val="22"/>
            <w:szCs w:val="22"/>
            <w:lang w:val="es-ES"/>
          </w:rPr>
          <w:tab/>
        </w:r>
        <w:r w:rsidR="00A47C69" w:rsidRPr="00AE5724">
          <w:rPr>
            <w:rStyle w:val="Hipervnculo"/>
          </w:rPr>
          <w:t>NOTIFICACIÓN AL RESPONSABLE DEL CTGC</w:t>
        </w:r>
        <w:r w:rsidR="00A47C69">
          <w:rPr>
            <w:webHidden/>
          </w:rPr>
          <w:tab/>
        </w:r>
        <w:r w:rsidR="00A47C69">
          <w:rPr>
            <w:webHidden/>
          </w:rPr>
          <w:fldChar w:fldCharType="begin"/>
        </w:r>
        <w:r w:rsidR="00A47C69">
          <w:rPr>
            <w:webHidden/>
          </w:rPr>
          <w:instrText xml:space="preserve"> PAGEREF _Toc24968977 \h </w:instrText>
        </w:r>
        <w:r w:rsidR="00A47C69">
          <w:rPr>
            <w:webHidden/>
          </w:rPr>
        </w:r>
        <w:r w:rsidR="00A47C69">
          <w:rPr>
            <w:webHidden/>
          </w:rPr>
          <w:fldChar w:fldCharType="separate"/>
        </w:r>
        <w:r w:rsidR="00A47C69">
          <w:rPr>
            <w:webHidden/>
          </w:rPr>
          <w:t>27</w:t>
        </w:r>
        <w:r w:rsidR="00A47C69">
          <w:rPr>
            <w:webHidden/>
          </w:rPr>
          <w:fldChar w:fldCharType="end"/>
        </w:r>
      </w:hyperlink>
    </w:p>
    <w:p w14:paraId="11ED7AED" w14:textId="320AC6E4" w:rsidR="00A47C69" w:rsidRDefault="00122545">
      <w:pPr>
        <w:pStyle w:val="TDC2"/>
        <w:rPr>
          <w:rFonts w:asciiTheme="minorHAnsi" w:eastAsiaTheme="minorEastAsia" w:hAnsiTheme="minorHAnsi" w:cstheme="minorBidi"/>
          <w:caps w:val="0"/>
          <w:sz w:val="22"/>
          <w:szCs w:val="22"/>
          <w:lang w:val="es-ES"/>
        </w:rPr>
      </w:pPr>
      <w:hyperlink w:anchor="_Toc24968978" w:history="1">
        <w:r w:rsidR="00A47C69" w:rsidRPr="00AE5724">
          <w:rPr>
            <w:rStyle w:val="Hipervnculo"/>
          </w:rPr>
          <w:t>6.2</w:t>
        </w:r>
        <w:r w:rsidR="00A47C69">
          <w:rPr>
            <w:rFonts w:asciiTheme="minorHAnsi" w:eastAsiaTheme="minorEastAsia" w:hAnsiTheme="minorHAnsi" w:cstheme="minorBidi"/>
            <w:caps w:val="0"/>
            <w:sz w:val="22"/>
            <w:szCs w:val="22"/>
            <w:lang w:val="es-ES"/>
          </w:rPr>
          <w:tab/>
        </w:r>
        <w:r w:rsidR="00A47C69" w:rsidRPr="00AE5724">
          <w:rPr>
            <w:rStyle w:val="Hipervnculo"/>
          </w:rPr>
          <w:t>EVALUACIÓN DE LA SITUACIÓN POR EL CTGC</w:t>
        </w:r>
        <w:r w:rsidR="00A47C69">
          <w:rPr>
            <w:webHidden/>
          </w:rPr>
          <w:tab/>
        </w:r>
        <w:r w:rsidR="00A47C69">
          <w:rPr>
            <w:webHidden/>
          </w:rPr>
          <w:fldChar w:fldCharType="begin"/>
        </w:r>
        <w:r w:rsidR="00A47C69">
          <w:rPr>
            <w:webHidden/>
          </w:rPr>
          <w:instrText xml:space="preserve"> PAGEREF _Toc24968978 \h </w:instrText>
        </w:r>
        <w:r w:rsidR="00A47C69">
          <w:rPr>
            <w:webHidden/>
          </w:rPr>
        </w:r>
        <w:r w:rsidR="00A47C69">
          <w:rPr>
            <w:webHidden/>
          </w:rPr>
          <w:fldChar w:fldCharType="separate"/>
        </w:r>
        <w:r w:rsidR="00A47C69">
          <w:rPr>
            <w:webHidden/>
          </w:rPr>
          <w:t>27</w:t>
        </w:r>
        <w:r w:rsidR="00A47C69">
          <w:rPr>
            <w:webHidden/>
          </w:rPr>
          <w:fldChar w:fldCharType="end"/>
        </w:r>
      </w:hyperlink>
    </w:p>
    <w:p w14:paraId="5E917E1C" w14:textId="6F7A6275"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79" w:history="1">
        <w:r w:rsidR="00A47C69" w:rsidRPr="00AE5724">
          <w:rPr>
            <w:rStyle w:val="Hipervnculo"/>
          </w:rPr>
          <w:t>6.2.1</w:t>
        </w:r>
        <w:r w:rsidR="00A47C69">
          <w:rPr>
            <w:rFonts w:asciiTheme="minorHAnsi" w:eastAsiaTheme="minorEastAsia" w:hAnsiTheme="minorHAnsi" w:cstheme="minorBidi"/>
            <w:caps w:val="0"/>
            <w:sz w:val="22"/>
            <w:szCs w:val="22"/>
            <w:lang w:val="es-ES"/>
          </w:rPr>
          <w:tab/>
        </w:r>
        <w:r w:rsidR="00A47C69" w:rsidRPr="00AE5724">
          <w:rPr>
            <w:rStyle w:val="Hipervnculo"/>
          </w:rPr>
          <w:t>ejecución del plan de activación de las salas de crisis</w:t>
        </w:r>
        <w:r w:rsidR="00A47C69">
          <w:rPr>
            <w:webHidden/>
          </w:rPr>
          <w:tab/>
        </w:r>
        <w:r w:rsidR="00A47C69">
          <w:rPr>
            <w:webHidden/>
          </w:rPr>
          <w:fldChar w:fldCharType="begin"/>
        </w:r>
        <w:r w:rsidR="00A47C69">
          <w:rPr>
            <w:webHidden/>
          </w:rPr>
          <w:instrText xml:space="preserve"> PAGEREF _Toc24968979 \h </w:instrText>
        </w:r>
        <w:r w:rsidR="00A47C69">
          <w:rPr>
            <w:webHidden/>
          </w:rPr>
        </w:r>
        <w:r w:rsidR="00A47C69">
          <w:rPr>
            <w:webHidden/>
          </w:rPr>
          <w:fldChar w:fldCharType="separate"/>
        </w:r>
        <w:r w:rsidR="00A47C69">
          <w:rPr>
            <w:webHidden/>
          </w:rPr>
          <w:t>27</w:t>
        </w:r>
        <w:r w:rsidR="00A47C69">
          <w:rPr>
            <w:webHidden/>
          </w:rPr>
          <w:fldChar w:fldCharType="end"/>
        </w:r>
      </w:hyperlink>
    </w:p>
    <w:p w14:paraId="0E9FD1DD" w14:textId="7F1EEB62"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80" w:history="1">
        <w:r w:rsidR="00A47C69" w:rsidRPr="00AE5724">
          <w:rPr>
            <w:rStyle w:val="Hipervnculo"/>
          </w:rPr>
          <w:t>6.2.2</w:t>
        </w:r>
        <w:r w:rsidR="00A47C69">
          <w:rPr>
            <w:rFonts w:asciiTheme="minorHAnsi" w:eastAsiaTheme="minorEastAsia" w:hAnsiTheme="minorHAnsi" w:cstheme="minorBidi"/>
            <w:caps w:val="0"/>
            <w:sz w:val="22"/>
            <w:szCs w:val="22"/>
            <w:lang w:val="es-ES"/>
          </w:rPr>
          <w:tab/>
        </w:r>
        <w:r w:rsidR="00A47C69" w:rsidRPr="00AE5724">
          <w:rPr>
            <w:rStyle w:val="Hipervnculo"/>
          </w:rPr>
          <w:t>LISTADO DE las salas de crisis</w:t>
        </w:r>
        <w:r w:rsidR="00A47C69">
          <w:rPr>
            <w:webHidden/>
          </w:rPr>
          <w:tab/>
        </w:r>
        <w:r w:rsidR="00A47C69">
          <w:rPr>
            <w:webHidden/>
          </w:rPr>
          <w:fldChar w:fldCharType="begin"/>
        </w:r>
        <w:r w:rsidR="00A47C69">
          <w:rPr>
            <w:webHidden/>
          </w:rPr>
          <w:instrText xml:space="preserve"> PAGEREF _Toc24968980 \h </w:instrText>
        </w:r>
        <w:r w:rsidR="00A47C69">
          <w:rPr>
            <w:webHidden/>
          </w:rPr>
        </w:r>
        <w:r w:rsidR="00A47C69">
          <w:rPr>
            <w:webHidden/>
          </w:rPr>
          <w:fldChar w:fldCharType="separate"/>
        </w:r>
        <w:r w:rsidR="00A47C69">
          <w:rPr>
            <w:webHidden/>
          </w:rPr>
          <w:t>28</w:t>
        </w:r>
        <w:r w:rsidR="00A47C69">
          <w:rPr>
            <w:webHidden/>
          </w:rPr>
          <w:fldChar w:fldCharType="end"/>
        </w:r>
      </w:hyperlink>
    </w:p>
    <w:p w14:paraId="2442CF06" w14:textId="2DEFA0B9"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81" w:history="1">
        <w:r w:rsidR="00A47C69" w:rsidRPr="00AE5724">
          <w:rPr>
            <w:rStyle w:val="Hipervnculo"/>
          </w:rPr>
          <w:t>6.2.3</w:t>
        </w:r>
        <w:r w:rsidR="00A47C69">
          <w:rPr>
            <w:rFonts w:asciiTheme="minorHAnsi" w:eastAsiaTheme="minorEastAsia" w:hAnsiTheme="minorHAnsi" w:cstheme="minorBidi"/>
            <w:caps w:val="0"/>
            <w:sz w:val="22"/>
            <w:szCs w:val="22"/>
            <w:lang w:val="es-ES"/>
          </w:rPr>
          <w:tab/>
        </w:r>
        <w:r w:rsidR="00A47C69" w:rsidRPr="00AE5724">
          <w:rPr>
            <w:rStyle w:val="Hipervnculo"/>
          </w:rPr>
          <w:t>convocatoria a los miembros del CTGC</w:t>
        </w:r>
        <w:r w:rsidR="00A47C69">
          <w:rPr>
            <w:webHidden/>
          </w:rPr>
          <w:tab/>
        </w:r>
        <w:r w:rsidR="00A47C69">
          <w:rPr>
            <w:webHidden/>
          </w:rPr>
          <w:fldChar w:fldCharType="begin"/>
        </w:r>
        <w:r w:rsidR="00A47C69">
          <w:rPr>
            <w:webHidden/>
          </w:rPr>
          <w:instrText xml:space="preserve"> PAGEREF _Toc24968981 \h </w:instrText>
        </w:r>
        <w:r w:rsidR="00A47C69">
          <w:rPr>
            <w:webHidden/>
          </w:rPr>
        </w:r>
        <w:r w:rsidR="00A47C69">
          <w:rPr>
            <w:webHidden/>
          </w:rPr>
          <w:fldChar w:fldCharType="separate"/>
        </w:r>
        <w:r w:rsidR="00A47C69">
          <w:rPr>
            <w:webHidden/>
          </w:rPr>
          <w:t>28</w:t>
        </w:r>
        <w:r w:rsidR="00A47C69">
          <w:rPr>
            <w:webHidden/>
          </w:rPr>
          <w:fldChar w:fldCharType="end"/>
        </w:r>
      </w:hyperlink>
    </w:p>
    <w:p w14:paraId="320CD473" w14:textId="39CD0DB2"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82" w:history="1">
        <w:r w:rsidR="00A47C69" w:rsidRPr="00AE5724">
          <w:rPr>
            <w:rStyle w:val="Hipervnculo"/>
          </w:rPr>
          <w:t>6.2.4</w:t>
        </w:r>
        <w:r w:rsidR="00A47C69">
          <w:rPr>
            <w:rFonts w:asciiTheme="minorHAnsi" w:eastAsiaTheme="minorEastAsia" w:hAnsiTheme="minorHAnsi" w:cstheme="minorBidi"/>
            <w:caps w:val="0"/>
            <w:sz w:val="22"/>
            <w:szCs w:val="22"/>
            <w:lang w:val="es-ES"/>
          </w:rPr>
          <w:tab/>
        </w:r>
        <w:r w:rsidR="00A47C69" w:rsidRPr="00AE5724">
          <w:rPr>
            <w:rStyle w:val="Hipervnculo"/>
          </w:rPr>
          <w:t>INFORME DEL CTGC</w:t>
        </w:r>
        <w:r w:rsidR="00A47C69">
          <w:rPr>
            <w:webHidden/>
          </w:rPr>
          <w:tab/>
        </w:r>
        <w:r w:rsidR="00A47C69">
          <w:rPr>
            <w:webHidden/>
          </w:rPr>
          <w:fldChar w:fldCharType="begin"/>
        </w:r>
        <w:r w:rsidR="00A47C69">
          <w:rPr>
            <w:webHidden/>
          </w:rPr>
          <w:instrText xml:space="preserve"> PAGEREF _Toc24968982 \h </w:instrText>
        </w:r>
        <w:r w:rsidR="00A47C69">
          <w:rPr>
            <w:webHidden/>
          </w:rPr>
        </w:r>
        <w:r w:rsidR="00A47C69">
          <w:rPr>
            <w:webHidden/>
          </w:rPr>
          <w:fldChar w:fldCharType="separate"/>
        </w:r>
        <w:r w:rsidR="00A47C69">
          <w:rPr>
            <w:webHidden/>
          </w:rPr>
          <w:t>28</w:t>
        </w:r>
        <w:r w:rsidR="00A47C69">
          <w:rPr>
            <w:webHidden/>
          </w:rPr>
          <w:fldChar w:fldCharType="end"/>
        </w:r>
      </w:hyperlink>
    </w:p>
    <w:p w14:paraId="313F0D41" w14:textId="17322275" w:rsidR="00A47C69" w:rsidRDefault="00122545">
      <w:pPr>
        <w:pStyle w:val="TDC3"/>
        <w:tabs>
          <w:tab w:val="left" w:pos="1815"/>
        </w:tabs>
        <w:rPr>
          <w:rFonts w:asciiTheme="minorHAnsi" w:eastAsiaTheme="minorEastAsia" w:hAnsiTheme="minorHAnsi" w:cstheme="minorBidi"/>
          <w:caps w:val="0"/>
          <w:sz w:val="22"/>
          <w:szCs w:val="22"/>
          <w:lang w:val="es-ES"/>
        </w:rPr>
      </w:pPr>
      <w:hyperlink w:anchor="_Toc24968983" w:history="1">
        <w:r w:rsidR="00A47C69" w:rsidRPr="00AE5724">
          <w:rPr>
            <w:rStyle w:val="Hipervnculo"/>
          </w:rPr>
          <w:t>6.2.5</w:t>
        </w:r>
        <w:r w:rsidR="00A47C69">
          <w:rPr>
            <w:rFonts w:asciiTheme="minorHAnsi" w:eastAsiaTheme="minorEastAsia" w:hAnsiTheme="minorHAnsi" w:cstheme="minorBidi"/>
            <w:caps w:val="0"/>
            <w:sz w:val="22"/>
            <w:szCs w:val="22"/>
            <w:lang w:val="es-ES"/>
          </w:rPr>
          <w:tab/>
        </w:r>
        <w:r w:rsidR="00A47C69" w:rsidRPr="00AE5724">
          <w:rPr>
            <w:rStyle w:val="Hipervnculo"/>
          </w:rPr>
          <w:t>PROCESO DE EVALUACIÓN DE DAÑOS</w:t>
        </w:r>
        <w:r w:rsidR="00A47C69">
          <w:rPr>
            <w:webHidden/>
          </w:rPr>
          <w:tab/>
        </w:r>
        <w:r w:rsidR="00A47C69">
          <w:rPr>
            <w:webHidden/>
          </w:rPr>
          <w:fldChar w:fldCharType="begin"/>
        </w:r>
        <w:r w:rsidR="00A47C69">
          <w:rPr>
            <w:webHidden/>
          </w:rPr>
          <w:instrText xml:space="preserve"> PAGEREF _Toc24968983 \h </w:instrText>
        </w:r>
        <w:r w:rsidR="00A47C69">
          <w:rPr>
            <w:webHidden/>
          </w:rPr>
        </w:r>
        <w:r w:rsidR="00A47C69">
          <w:rPr>
            <w:webHidden/>
          </w:rPr>
          <w:fldChar w:fldCharType="separate"/>
        </w:r>
        <w:r w:rsidR="00A47C69">
          <w:rPr>
            <w:webHidden/>
          </w:rPr>
          <w:t>29</w:t>
        </w:r>
        <w:r w:rsidR="00A47C69">
          <w:rPr>
            <w:webHidden/>
          </w:rPr>
          <w:fldChar w:fldCharType="end"/>
        </w:r>
      </w:hyperlink>
    </w:p>
    <w:p w14:paraId="5AEC4968" w14:textId="31A1B167" w:rsidR="00A47C69" w:rsidRDefault="00122545">
      <w:pPr>
        <w:pStyle w:val="TDC1"/>
        <w:rPr>
          <w:rFonts w:asciiTheme="minorHAnsi" w:eastAsiaTheme="minorEastAsia" w:hAnsiTheme="minorHAnsi" w:cstheme="minorBidi"/>
          <w:caps w:val="0"/>
          <w:sz w:val="22"/>
          <w:szCs w:val="22"/>
          <w:lang w:val="es-ES"/>
        </w:rPr>
      </w:pPr>
      <w:hyperlink w:anchor="_Toc24968984" w:history="1">
        <w:r w:rsidR="00A47C69" w:rsidRPr="00AE5724">
          <w:rPr>
            <w:rStyle w:val="Hipervnculo"/>
          </w:rPr>
          <w:t>7</w:t>
        </w:r>
        <w:r w:rsidR="00A47C69">
          <w:rPr>
            <w:rFonts w:asciiTheme="minorHAnsi" w:eastAsiaTheme="minorEastAsia" w:hAnsiTheme="minorHAnsi" w:cstheme="minorBidi"/>
            <w:caps w:val="0"/>
            <w:sz w:val="22"/>
            <w:szCs w:val="22"/>
            <w:lang w:val="es-ES"/>
          </w:rPr>
          <w:tab/>
        </w:r>
        <w:r w:rsidR="00A47C69" w:rsidRPr="00AE5724">
          <w:rPr>
            <w:rStyle w:val="Hipervnculo"/>
          </w:rPr>
          <w:t>DECISIÓN DE DECLARAR LA CRISIS</w:t>
        </w:r>
        <w:r w:rsidR="00A47C69">
          <w:rPr>
            <w:webHidden/>
          </w:rPr>
          <w:tab/>
        </w:r>
        <w:r w:rsidR="00A47C69">
          <w:rPr>
            <w:webHidden/>
          </w:rPr>
          <w:fldChar w:fldCharType="begin"/>
        </w:r>
        <w:r w:rsidR="00A47C69">
          <w:rPr>
            <w:webHidden/>
          </w:rPr>
          <w:instrText xml:space="preserve"> PAGEREF _Toc24968984 \h </w:instrText>
        </w:r>
        <w:r w:rsidR="00A47C69">
          <w:rPr>
            <w:webHidden/>
          </w:rPr>
        </w:r>
        <w:r w:rsidR="00A47C69">
          <w:rPr>
            <w:webHidden/>
          </w:rPr>
          <w:fldChar w:fldCharType="separate"/>
        </w:r>
        <w:r w:rsidR="00A47C69">
          <w:rPr>
            <w:webHidden/>
          </w:rPr>
          <w:t>32</w:t>
        </w:r>
        <w:r w:rsidR="00A47C69">
          <w:rPr>
            <w:webHidden/>
          </w:rPr>
          <w:fldChar w:fldCharType="end"/>
        </w:r>
      </w:hyperlink>
    </w:p>
    <w:p w14:paraId="35C90FF8" w14:textId="4BD7A4E7" w:rsidR="00A47C69" w:rsidRDefault="00122545">
      <w:pPr>
        <w:pStyle w:val="TDC2"/>
        <w:rPr>
          <w:rFonts w:asciiTheme="minorHAnsi" w:eastAsiaTheme="minorEastAsia" w:hAnsiTheme="minorHAnsi" w:cstheme="minorBidi"/>
          <w:caps w:val="0"/>
          <w:sz w:val="22"/>
          <w:szCs w:val="22"/>
          <w:lang w:val="es-ES"/>
        </w:rPr>
      </w:pPr>
      <w:hyperlink w:anchor="_Toc24968985" w:history="1">
        <w:r w:rsidR="00A47C69" w:rsidRPr="00AE5724">
          <w:rPr>
            <w:rStyle w:val="Hipervnculo"/>
          </w:rPr>
          <w:t>7.1</w:t>
        </w:r>
        <w:r w:rsidR="00A47C69">
          <w:rPr>
            <w:rFonts w:asciiTheme="minorHAnsi" w:eastAsiaTheme="minorEastAsia" w:hAnsiTheme="minorHAnsi" w:cstheme="minorBidi"/>
            <w:caps w:val="0"/>
            <w:sz w:val="22"/>
            <w:szCs w:val="22"/>
            <w:lang w:val="es-ES"/>
          </w:rPr>
          <w:tab/>
        </w:r>
        <w:r w:rsidR="00A47C69" w:rsidRPr="00AE5724">
          <w:rPr>
            <w:rStyle w:val="Hipervnculo"/>
          </w:rPr>
          <w:t>CONSIDERACIONES A TENER EN CUENTA PARA LA TOMA DE LA DECISIÓN</w:t>
        </w:r>
        <w:r w:rsidR="00A47C69">
          <w:rPr>
            <w:webHidden/>
          </w:rPr>
          <w:tab/>
        </w:r>
        <w:r w:rsidR="00A47C69">
          <w:rPr>
            <w:webHidden/>
          </w:rPr>
          <w:fldChar w:fldCharType="begin"/>
        </w:r>
        <w:r w:rsidR="00A47C69">
          <w:rPr>
            <w:webHidden/>
          </w:rPr>
          <w:instrText xml:space="preserve"> PAGEREF _Toc24968985 \h </w:instrText>
        </w:r>
        <w:r w:rsidR="00A47C69">
          <w:rPr>
            <w:webHidden/>
          </w:rPr>
        </w:r>
        <w:r w:rsidR="00A47C69">
          <w:rPr>
            <w:webHidden/>
          </w:rPr>
          <w:fldChar w:fldCharType="separate"/>
        </w:r>
        <w:r w:rsidR="00A47C69">
          <w:rPr>
            <w:webHidden/>
          </w:rPr>
          <w:t>32</w:t>
        </w:r>
        <w:r w:rsidR="00A47C69">
          <w:rPr>
            <w:webHidden/>
          </w:rPr>
          <w:fldChar w:fldCharType="end"/>
        </w:r>
      </w:hyperlink>
    </w:p>
    <w:p w14:paraId="7D767A3A" w14:textId="30CA7F70" w:rsidR="00A47C69" w:rsidRDefault="00122545">
      <w:pPr>
        <w:pStyle w:val="TDC2"/>
        <w:rPr>
          <w:rFonts w:asciiTheme="minorHAnsi" w:eastAsiaTheme="minorEastAsia" w:hAnsiTheme="minorHAnsi" w:cstheme="minorBidi"/>
          <w:caps w:val="0"/>
          <w:sz w:val="22"/>
          <w:szCs w:val="22"/>
          <w:lang w:val="es-ES"/>
        </w:rPr>
      </w:pPr>
      <w:hyperlink w:anchor="_Toc24968986" w:history="1">
        <w:r w:rsidR="00A47C69" w:rsidRPr="00AE5724">
          <w:rPr>
            <w:rStyle w:val="Hipervnculo"/>
          </w:rPr>
          <w:t>7.2</w:t>
        </w:r>
        <w:r w:rsidR="00A47C69">
          <w:rPr>
            <w:rFonts w:asciiTheme="minorHAnsi" w:eastAsiaTheme="minorEastAsia" w:hAnsiTheme="minorHAnsi" w:cstheme="minorBidi"/>
            <w:caps w:val="0"/>
            <w:sz w:val="22"/>
            <w:szCs w:val="22"/>
            <w:lang w:val="es-ES"/>
          </w:rPr>
          <w:tab/>
        </w:r>
        <w:r w:rsidR="00A47C69" w:rsidRPr="00AE5724">
          <w:rPr>
            <w:rStyle w:val="Hipervnculo"/>
          </w:rPr>
          <w:t>ACTIVIDADES UNA VEZ DECLARADA LA CRISIS</w:t>
        </w:r>
        <w:r w:rsidR="00A47C69">
          <w:rPr>
            <w:webHidden/>
          </w:rPr>
          <w:tab/>
        </w:r>
        <w:r w:rsidR="00A47C69">
          <w:rPr>
            <w:webHidden/>
          </w:rPr>
          <w:fldChar w:fldCharType="begin"/>
        </w:r>
        <w:r w:rsidR="00A47C69">
          <w:rPr>
            <w:webHidden/>
          </w:rPr>
          <w:instrText xml:space="preserve"> PAGEREF _Toc24968986 \h </w:instrText>
        </w:r>
        <w:r w:rsidR="00A47C69">
          <w:rPr>
            <w:webHidden/>
          </w:rPr>
        </w:r>
        <w:r w:rsidR="00A47C69">
          <w:rPr>
            <w:webHidden/>
          </w:rPr>
          <w:fldChar w:fldCharType="separate"/>
        </w:r>
        <w:r w:rsidR="00A47C69">
          <w:rPr>
            <w:webHidden/>
          </w:rPr>
          <w:t>32</w:t>
        </w:r>
        <w:r w:rsidR="00A47C69">
          <w:rPr>
            <w:webHidden/>
          </w:rPr>
          <w:fldChar w:fldCharType="end"/>
        </w:r>
      </w:hyperlink>
    </w:p>
    <w:p w14:paraId="453BFACE" w14:textId="415884F2" w:rsidR="00A47C69" w:rsidRDefault="00122545">
      <w:pPr>
        <w:pStyle w:val="TDC2"/>
        <w:rPr>
          <w:rFonts w:asciiTheme="minorHAnsi" w:eastAsiaTheme="minorEastAsia" w:hAnsiTheme="minorHAnsi" w:cstheme="minorBidi"/>
          <w:caps w:val="0"/>
          <w:sz w:val="22"/>
          <w:szCs w:val="22"/>
          <w:lang w:val="es-ES"/>
        </w:rPr>
      </w:pPr>
      <w:hyperlink w:anchor="_Toc24968987" w:history="1">
        <w:r w:rsidR="00A47C69" w:rsidRPr="00AE5724">
          <w:rPr>
            <w:rStyle w:val="Hipervnculo"/>
          </w:rPr>
          <w:t>7.3</w:t>
        </w:r>
        <w:r w:rsidR="00A47C69">
          <w:rPr>
            <w:rFonts w:asciiTheme="minorHAnsi" w:eastAsiaTheme="minorEastAsia" w:hAnsiTheme="minorHAnsi" w:cstheme="minorBidi"/>
            <w:caps w:val="0"/>
            <w:sz w:val="22"/>
            <w:szCs w:val="22"/>
            <w:lang w:val="es-ES"/>
          </w:rPr>
          <w:tab/>
        </w:r>
        <w:r w:rsidR="00A47C69" w:rsidRPr="00AE5724">
          <w:rPr>
            <w:rStyle w:val="Hipervnculo"/>
          </w:rPr>
          <w:t>SUPERVISIÓN DEL PROCESO DE RESPUESTA Y RECUPERACIÓN</w:t>
        </w:r>
        <w:r w:rsidR="00A47C69">
          <w:rPr>
            <w:webHidden/>
          </w:rPr>
          <w:tab/>
        </w:r>
        <w:r w:rsidR="00A47C69">
          <w:rPr>
            <w:webHidden/>
          </w:rPr>
          <w:fldChar w:fldCharType="begin"/>
        </w:r>
        <w:r w:rsidR="00A47C69">
          <w:rPr>
            <w:webHidden/>
          </w:rPr>
          <w:instrText xml:space="preserve"> PAGEREF _Toc24968987 \h </w:instrText>
        </w:r>
        <w:r w:rsidR="00A47C69">
          <w:rPr>
            <w:webHidden/>
          </w:rPr>
        </w:r>
        <w:r w:rsidR="00A47C69">
          <w:rPr>
            <w:webHidden/>
          </w:rPr>
          <w:fldChar w:fldCharType="separate"/>
        </w:r>
        <w:r w:rsidR="00A47C69">
          <w:rPr>
            <w:webHidden/>
          </w:rPr>
          <w:t>33</w:t>
        </w:r>
        <w:r w:rsidR="00A47C69">
          <w:rPr>
            <w:webHidden/>
          </w:rPr>
          <w:fldChar w:fldCharType="end"/>
        </w:r>
      </w:hyperlink>
    </w:p>
    <w:p w14:paraId="291194DE" w14:textId="4E6783AE" w:rsidR="00A47C69" w:rsidRDefault="00122545">
      <w:pPr>
        <w:pStyle w:val="TDC1"/>
        <w:rPr>
          <w:rFonts w:asciiTheme="minorHAnsi" w:eastAsiaTheme="minorEastAsia" w:hAnsiTheme="minorHAnsi" w:cstheme="minorBidi"/>
          <w:caps w:val="0"/>
          <w:sz w:val="22"/>
          <w:szCs w:val="22"/>
          <w:lang w:val="es-ES"/>
        </w:rPr>
      </w:pPr>
      <w:hyperlink w:anchor="_Toc24968988" w:history="1">
        <w:r w:rsidR="00A47C69" w:rsidRPr="00AE5724">
          <w:rPr>
            <w:rStyle w:val="Hipervnculo"/>
          </w:rPr>
          <w:t>8</w:t>
        </w:r>
        <w:r w:rsidR="00A47C69">
          <w:rPr>
            <w:rFonts w:asciiTheme="minorHAnsi" w:eastAsiaTheme="minorEastAsia" w:hAnsiTheme="minorHAnsi" w:cstheme="minorBidi"/>
            <w:caps w:val="0"/>
            <w:sz w:val="22"/>
            <w:szCs w:val="22"/>
            <w:lang w:val="es-ES"/>
          </w:rPr>
          <w:tab/>
        </w:r>
        <w:r w:rsidR="00A47C69" w:rsidRPr="00AE5724">
          <w:rPr>
            <w:rStyle w:val="Hipervnculo"/>
          </w:rPr>
          <w:t>GESTIÓN Y VISIÓN GLOBAL DEL PROCESO DE RECUPERACIÓN</w:t>
        </w:r>
        <w:r w:rsidR="00A47C69">
          <w:rPr>
            <w:webHidden/>
          </w:rPr>
          <w:tab/>
        </w:r>
        <w:r w:rsidR="00A47C69">
          <w:rPr>
            <w:webHidden/>
          </w:rPr>
          <w:fldChar w:fldCharType="begin"/>
        </w:r>
        <w:r w:rsidR="00A47C69">
          <w:rPr>
            <w:webHidden/>
          </w:rPr>
          <w:instrText xml:space="preserve"> PAGEREF _Toc24968988 \h </w:instrText>
        </w:r>
        <w:r w:rsidR="00A47C69">
          <w:rPr>
            <w:webHidden/>
          </w:rPr>
        </w:r>
        <w:r w:rsidR="00A47C69">
          <w:rPr>
            <w:webHidden/>
          </w:rPr>
          <w:fldChar w:fldCharType="separate"/>
        </w:r>
        <w:r w:rsidR="00A47C69">
          <w:rPr>
            <w:webHidden/>
          </w:rPr>
          <w:t>34</w:t>
        </w:r>
        <w:r w:rsidR="00A47C69">
          <w:rPr>
            <w:webHidden/>
          </w:rPr>
          <w:fldChar w:fldCharType="end"/>
        </w:r>
      </w:hyperlink>
    </w:p>
    <w:p w14:paraId="2288CEEF" w14:textId="16A5E7DD" w:rsidR="00A47C69" w:rsidRDefault="00122545">
      <w:pPr>
        <w:pStyle w:val="TDC2"/>
        <w:rPr>
          <w:rFonts w:asciiTheme="minorHAnsi" w:eastAsiaTheme="minorEastAsia" w:hAnsiTheme="minorHAnsi" w:cstheme="minorBidi"/>
          <w:caps w:val="0"/>
          <w:sz w:val="22"/>
          <w:szCs w:val="22"/>
          <w:lang w:val="es-ES"/>
        </w:rPr>
      </w:pPr>
      <w:hyperlink w:anchor="_Toc24968989" w:history="1">
        <w:r w:rsidR="00A47C69" w:rsidRPr="00AE5724">
          <w:rPr>
            <w:rStyle w:val="Hipervnculo"/>
          </w:rPr>
          <w:t>8.1</w:t>
        </w:r>
        <w:r w:rsidR="00A47C69">
          <w:rPr>
            <w:rFonts w:asciiTheme="minorHAnsi" w:eastAsiaTheme="minorEastAsia" w:hAnsiTheme="minorHAnsi" w:cstheme="minorBidi"/>
            <w:caps w:val="0"/>
            <w:sz w:val="22"/>
            <w:szCs w:val="22"/>
            <w:lang w:val="es-ES"/>
          </w:rPr>
          <w:tab/>
        </w:r>
        <w:r w:rsidR="00A47C69" w:rsidRPr="00AE5724">
          <w:rPr>
            <w:rStyle w:val="Hipervnculo"/>
          </w:rPr>
          <w:t>GESTIÓN Y VISIÓN GLOBAL DEL PROCESO DE RECUPERACIÓN DEL PCN/PCT</w:t>
        </w:r>
        <w:r w:rsidR="00A47C69">
          <w:rPr>
            <w:webHidden/>
          </w:rPr>
          <w:tab/>
        </w:r>
        <w:r w:rsidR="00A47C69">
          <w:rPr>
            <w:webHidden/>
          </w:rPr>
          <w:fldChar w:fldCharType="begin"/>
        </w:r>
        <w:r w:rsidR="00A47C69">
          <w:rPr>
            <w:webHidden/>
          </w:rPr>
          <w:instrText xml:space="preserve"> PAGEREF _Toc24968989 \h </w:instrText>
        </w:r>
        <w:r w:rsidR="00A47C69">
          <w:rPr>
            <w:webHidden/>
          </w:rPr>
        </w:r>
        <w:r w:rsidR="00A47C69">
          <w:rPr>
            <w:webHidden/>
          </w:rPr>
          <w:fldChar w:fldCharType="separate"/>
        </w:r>
        <w:r w:rsidR="00A47C69">
          <w:rPr>
            <w:webHidden/>
          </w:rPr>
          <w:t>34</w:t>
        </w:r>
        <w:r w:rsidR="00A47C69">
          <w:rPr>
            <w:webHidden/>
          </w:rPr>
          <w:fldChar w:fldCharType="end"/>
        </w:r>
      </w:hyperlink>
    </w:p>
    <w:p w14:paraId="757768D5" w14:textId="3D888627" w:rsidR="00A47C69" w:rsidRDefault="00122545">
      <w:pPr>
        <w:pStyle w:val="TDC1"/>
        <w:rPr>
          <w:rFonts w:asciiTheme="minorHAnsi" w:eastAsiaTheme="minorEastAsia" w:hAnsiTheme="minorHAnsi" w:cstheme="minorBidi"/>
          <w:caps w:val="0"/>
          <w:sz w:val="22"/>
          <w:szCs w:val="22"/>
          <w:lang w:val="es-ES"/>
        </w:rPr>
      </w:pPr>
      <w:hyperlink w:anchor="_Toc24968990" w:history="1">
        <w:r w:rsidR="00A47C69" w:rsidRPr="00AE5724">
          <w:rPr>
            <w:rStyle w:val="Hipervnculo"/>
          </w:rPr>
          <w:t>9</w:t>
        </w:r>
        <w:r w:rsidR="00A47C69">
          <w:rPr>
            <w:rFonts w:asciiTheme="minorHAnsi" w:eastAsiaTheme="minorEastAsia" w:hAnsiTheme="minorHAnsi" w:cstheme="minorBidi"/>
            <w:caps w:val="0"/>
            <w:sz w:val="22"/>
            <w:szCs w:val="22"/>
            <w:lang w:val="es-ES"/>
          </w:rPr>
          <w:tab/>
        </w:r>
        <w:r w:rsidR="00A47C69" w:rsidRPr="00AE5724">
          <w:rPr>
            <w:rStyle w:val="Hipervnculo"/>
          </w:rPr>
          <w:t>MANTENIMIENTO DE LA GUIA DEL COMITÉ DE GESTIÓN DE CRISIS</w:t>
        </w:r>
        <w:r w:rsidR="00A47C69">
          <w:rPr>
            <w:webHidden/>
          </w:rPr>
          <w:tab/>
        </w:r>
        <w:r w:rsidR="00A47C69">
          <w:rPr>
            <w:webHidden/>
          </w:rPr>
          <w:fldChar w:fldCharType="begin"/>
        </w:r>
        <w:r w:rsidR="00A47C69">
          <w:rPr>
            <w:webHidden/>
          </w:rPr>
          <w:instrText xml:space="preserve"> PAGEREF _Toc24968990 \h </w:instrText>
        </w:r>
        <w:r w:rsidR="00A47C69">
          <w:rPr>
            <w:webHidden/>
          </w:rPr>
        </w:r>
        <w:r w:rsidR="00A47C69">
          <w:rPr>
            <w:webHidden/>
          </w:rPr>
          <w:fldChar w:fldCharType="separate"/>
        </w:r>
        <w:r w:rsidR="00A47C69">
          <w:rPr>
            <w:webHidden/>
          </w:rPr>
          <w:t>36</w:t>
        </w:r>
        <w:r w:rsidR="00A47C69">
          <w:rPr>
            <w:webHidden/>
          </w:rPr>
          <w:fldChar w:fldCharType="end"/>
        </w:r>
      </w:hyperlink>
    </w:p>
    <w:p w14:paraId="00FDB48F" w14:textId="1C22B655" w:rsidR="00A47C69" w:rsidRDefault="00122545">
      <w:pPr>
        <w:pStyle w:val="TDC2"/>
        <w:rPr>
          <w:rFonts w:asciiTheme="minorHAnsi" w:eastAsiaTheme="minorEastAsia" w:hAnsiTheme="minorHAnsi" w:cstheme="minorBidi"/>
          <w:caps w:val="0"/>
          <w:sz w:val="22"/>
          <w:szCs w:val="22"/>
          <w:lang w:val="es-ES"/>
        </w:rPr>
      </w:pPr>
      <w:hyperlink w:anchor="_Toc24968991" w:history="1">
        <w:r w:rsidR="00A47C69" w:rsidRPr="00AE5724">
          <w:rPr>
            <w:rStyle w:val="Hipervnculo"/>
          </w:rPr>
          <w:t>9.1</w:t>
        </w:r>
        <w:r w:rsidR="00A47C69">
          <w:rPr>
            <w:rFonts w:asciiTheme="minorHAnsi" w:eastAsiaTheme="minorEastAsia" w:hAnsiTheme="minorHAnsi" w:cstheme="minorBidi"/>
            <w:caps w:val="0"/>
            <w:sz w:val="22"/>
            <w:szCs w:val="22"/>
            <w:lang w:val="es-ES"/>
          </w:rPr>
          <w:tab/>
        </w:r>
        <w:r w:rsidR="00A47C69" w:rsidRPr="00AE5724">
          <w:rPr>
            <w:rStyle w:val="Hipervnculo"/>
            <w:rFonts w:cs="Arial"/>
          </w:rPr>
          <w:t>ACTUALIZAR</w:t>
        </w:r>
        <w:r w:rsidR="00A47C69" w:rsidRPr="00AE5724">
          <w:rPr>
            <w:rStyle w:val="Hipervnculo"/>
          </w:rPr>
          <w:t xml:space="preserve"> LA GUÍA DE ACCIÓN DEL CTGC</w:t>
        </w:r>
        <w:r w:rsidR="00A47C69">
          <w:rPr>
            <w:webHidden/>
          </w:rPr>
          <w:tab/>
        </w:r>
        <w:r w:rsidR="00A47C69">
          <w:rPr>
            <w:webHidden/>
          </w:rPr>
          <w:fldChar w:fldCharType="begin"/>
        </w:r>
        <w:r w:rsidR="00A47C69">
          <w:rPr>
            <w:webHidden/>
          </w:rPr>
          <w:instrText xml:space="preserve"> PAGEREF _Toc24968991 \h </w:instrText>
        </w:r>
        <w:r w:rsidR="00A47C69">
          <w:rPr>
            <w:webHidden/>
          </w:rPr>
        </w:r>
        <w:r w:rsidR="00A47C69">
          <w:rPr>
            <w:webHidden/>
          </w:rPr>
          <w:fldChar w:fldCharType="separate"/>
        </w:r>
        <w:r w:rsidR="00A47C69">
          <w:rPr>
            <w:webHidden/>
          </w:rPr>
          <w:t>36</w:t>
        </w:r>
        <w:r w:rsidR="00A47C69">
          <w:rPr>
            <w:webHidden/>
          </w:rPr>
          <w:fldChar w:fldCharType="end"/>
        </w:r>
      </w:hyperlink>
    </w:p>
    <w:p w14:paraId="20048B1F" w14:textId="3A67DEE6" w:rsidR="00A47C69" w:rsidRDefault="00122545">
      <w:pPr>
        <w:pStyle w:val="TDC2"/>
        <w:rPr>
          <w:rFonts w:asciiTheme="minorHAnsi" w:eastAsiaTheme="minorEastAsia" w:hAnsiTheme="minorHAnsi" w:cstheme="minorBidi"/>
          <w:caps w:val="0"/>
          <w:sz w:val="22"/>
          <w:szCs w:val="22"/>
          <w:lang w:val="es-ES"/>
        </w:rPr>
      </w:pPr>
      <w:hyperlink w:anchor="_Toc24968992" w:history="1">
        <w:r w:rsidR="00A47C69" w:rsidRPr="00AE5724">
          <w:rPr>
            <w:rStyle w:val="Hipervnculo"/>
          </w:rPr>
          <w:t>9.2</w:t>
        </w:r>
        <w:r w:rsidR="00A47C69">
          <w:rPr>
            <w:rFonts w:asciiTheme="minorHAnsi" w:eastAsiaTheme="minorEastAsia" w:hAnsiTheme="minorHAnsi" w:cstheme="minorBidi"/>
            <w:caps w:val="0"/>
            <w:sz w:val="22"/>
            <w:szCs w:val="22"/>
            <w:lang w:val="es-ES"/>
          </w:rPr>
          <w:tab/>
        </w:r>
        <w:r w:rsidR="00A47C69" w:rsidRPr="00AE5724">
          <w:rPr>
            <w:rStyle w:val="Hipervnculo"/>
          </w:rPr>
          <w:t>DISTRIBUCIÓN DE LA GUÍA DE ACCIÓN DEL CTGC</w:t>
        </w:r>
        <w:r w:rsidR="00A47C69">
          <w:rPr>
            <w:webHidden/>
          </w:rPr>
          <w:tab/>
        </w:r>
        <w:r w:rsidR="00A47C69">
          <w:rPr>
            <w:webHidden/>
          </w:rPr>
          <w:fldChar w:fldCharType="begin"/>
        </w:r>
        <w:r w:rsidR="00A47C69">
          <w:rPr>
            <w:webHidden/>
          </w:rPr>
          <w:instrText xml:space="preserve"> PAGEREF _Toc24968992 \h </w:instrText>
        </w:r>
        <w:r w:rsidR="00A47C69">
          <w:rPr>
            <w:webHidden/>
          </w:rPr>
        </w:r>
        <w:r w:rsidR="00A47C69">
          <w:rPr>
            <w:webHidden/>
          </w:rPr>
          <w:fldChar w:fldCharType="separate"/>
        </w:r>
        <w:r w:rsidR="00A47C69">
          <w:rPr>
            <w:webHidden/>
          </w:rPr>
          <w:t>36</w:t>
        </w:r>
        <w:r w:rsidR="00A47C69">
          <w:rPr>
            <w:webHidden/>
          </w:rPr>
          <w:fldChar w:fldCharType="end"/>
        </w:r>
      </w:hyperlink>
    </w:p>
    <w:p w14:paraId="5291E23E" w14:textId="6959EE71" w:rsidR="00F82EEF" w:rsidRDefault="00012BEB" w:rsidP="00F82EEF">
      <w:pPr>
        <w:pStyle w:val="TDC2"/>
        <w:rPr>
          <w:lang w:val="es-ES"/>
        </w:rPr>
      </w:pPr>
      <w:r w:rsidRPr="00A357B4">
        <w:rPr>
          <w:rFonts w:cs="Tahoma"/>
          <w:caps w:val="0"/>
          <w:sz w:val="18"/>
          <w:szCs w:val="18"/>
          <w:lang w:val="es-ES"/>
        </w:rPr>
        <w:fldChar w:fldCharType="end"/>
      </w:r>
      <w:r w:rsidR="00B71AE7" w:rsidRPr="00B11F02">
        <w:rPr>
          <w:lang w:val="es-ES"/>
        </w:rPr>
        <w:t xml:space="preserve"> </w:t>
      </w:r>
    </w:p>
    <w:p w14:paraId="41A144BB" w14:textId="77777777" w:rsidR="00F82EEF" w:rsidRPr="00D97C0D" w:rsidRDefault="00F82EEF" w:rsidP="00296E50">
      <w:pPr>
        <w:pStyle w:val="Proced-N1"/>
        <w:numPr>
          <w:ilvl w:val="0"/>
          <w:numId w:val="5"/>
        </w:numPr>
        <w:rPr>
          <w:rFonts w:ascii="Verdana" w:hAnsi="Verdana"/>
        </w:rPr>
      </w:pPr>
      <w:bookmarkStart w:id="7" w:name="_Toc306967300"/>
      <w:bookmarkStart w:id="8" w:name="_Toc462058321"/>
      <w:bookmarkStart w:id="9" w:name="_Toc462059537"/>
      <w:bookmarkStart w:id="10" w:name="_Toc481586150"/>
      <w:bookmarkStart w:id="11" w:name="_Toc24968936"/>
      <w:r w:rsidRPr="00D97C0D">
        <w:rPr>
          <w:rFonts w:ascii="Verdana" w:hAnsi="Verdana"/>
        </w:rPr>
        <w:lastRenderedPageBreak/>
        <w:t>INTRODUCCIÓN</w:t>
      </w:r>
      <w:bookmarkEnd w:id="7"/>
      <w:bookmarkEnd w:id="8"/>
      <w:bookmarkEnd w:id="9"/>
      <w:bookmarkEnd w:id="10"/>
      <w:bookmarkEnd w:id="11"/>
    </w:p>
    <w:p w14:paraId="62D69C76" w14:textId="77777777" w:rsidR="00F82EEF" w:rsidRPr="00D97C0D" w:rsidRDefault="00F82EEF" w:rsidP="00F82EEF">
      <w:pPr>
        <w:pStyle w:val="Sangra2detindependiente"/>
        <w:spacing w:line="276" w:lineRule="auto"/>
        <w:ind w:left="0"/>
        <w:rPr>
          <w:sz w:val="20"/>
          <w:szCs w:val="20"/>
        </w:rPr>
      </w:pPr>
      <w:r w:rsidRPr="00D97C0D">
        <w:rPr>
          <w:sz w:val="20"/>
          <w:szCs w:val="20"/>
        </w:rPr>
        <w:t>En el siguiente gráfico se puede observar la estructura organizativa definida para la Gestión de Crisis en HRE.</w:t>
      </w:r>
    </w:p>
    <w:p w14:paraId="5E3D5599" w14:textId="77777777" w:rsidR="00F82EEF" w:rsidRPr="00D97C0D" w:rsidRDefault="0056572A" w:rsidP="00F82EEF">
      <w:pPr>
        <w:pStyle w:val="Sangra2detindependiente"/>
        <w:spacing w:line="276" w:lineRule="auto"/>
        <w:ind w:left="0"/>
        <w:jc w:val="center"/>
        <w:rPr>
          <w:sz w:val="20"/>
          <w:szCs w:val="20"/>
        </w:rPr>
      </w:pPr>
      <w:r>
        <w:rPr>
          <w:rFonts w:ascii="Calibri" w:hAnsi="Calibri" w:cs="Calibri"/>
          <w:noProof/>
        </w:rPr>
        <w:drawing>
          <wp:inline distT="0" distB="0" distL="0" distR="0" wp14:anchorId="5E4FD80D" wp14:editId="38205127">
            <wp:extent cx="5713730" cy="3305175"/>
            <wp:effectExtent l="0" t="0" r="127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
                    <a:stretch/>
                  </pic:blipFill>
                  <pic:spPr bwMode="auto">
                    <a:xfrm>
                      <a:off x="0" y="0"/>
                      <a:ext cx="5714214" cy="3305455"/>
                    </a:xfrm>
                    <a:prstGeom prst="rect">
                      <a:avLst/>
                    </a:prstGeom>
                    <a:noFill/>
                    <a:ln>
                      <a:noFill/>
                    </a:ln>
                    <a:extLst>
                      <a:ext uri="{53640926-AAD7-44D8-BBD7-CCE9431645EC}">
                        <a14:shadowObscured xmlns:a14="http://schemas.microsoft.com/office/drawing/2010/main"/>
                      </a:ext>
                    </a:extLst>
                  </pic:spPr>
                </pic:pic>
              </a:graphicData>
            </a:graphic>
          </wp:inline>
        </w:drawing>
      </w:r>
    </w:p>
    <w:p w14:paraId="7209BCA6" w14:textId="77777777" w:rsidR="00F82EEF" w:rsidRPr="00D97C0D" w:rsidRDefault="00F82EEF" w:rsidP="00F82EEF">
      <w:pPr>
        <w:pStyle w:val="Sangra2detindependiente"/>
        <w:tabs>
          <w:tab w:val="left" w:pos="8595"/>
        </w:tabs>
        <w:spacing w:before="120" w:line="276" w:lineRule="auto"/>
        <w:ind w:left="0"/>
        <w:rPr>
          <w:sz w:val="20"/>
          <w:szCs w:val="20"/>
        </w:rPr>
      </w:pPr>
      <w:r w:rsidRPr="00D97C0D">
        <w:rPr>
          <w:sz w:val="20"/>
          <w:szCs w:val="20"/>
        </w:rPr>
        <w:t>La presente guía de ayuda se ha desarrollado para dar soporte a los Comités Estratégico y Táctico de Gestión de Crisis.</w:t>
      </w:r>
      <w:r w:rsidRPr="00D97C0D">
        <w:rPr>
          <w:sz w:val="20"/>
          <w:szCs w:val="20"/>
        </w:rPr>
        <w:tab/>
      </w:r>
    </w:p>
    <w:p w14:paraId="7A9725FC" w14:textId="77777777" w:rsidR="00F82EEF" w:rsidRPr="00D97C0D" w:rsidRDefault="00F82EEF" w:rsidP="00F82EEF">
      <w:pPr>
        <w:pStyle w:val="Sangra2detindependiente"/>
        <w:tabs>
          <w:tab w:val="left" w:pos="8595"/>
        </w:tabs>
        <w:spacing w:line="276" w:lineRule="auto"/>
        <w:ind w:left="0"/>
        <w:rPr>
          <w:sz w:val="20"/>
          <w:szCs w:val="20"/>
        </w:rPr>
      </w:pPr>
      <w:r w:rsidRPr="005C6380">
        <w:rPr>
          <w:sz w:val="20"/>
          <w:szCs w:val="20"/>
        </w:rPr>
        <w:t>Durante el año 201</w:t>
      </w:r>
      <w:r w:rsidR="00B87E56" w:rsidRPr="005C6380">
        <w:rPr>
          <w:sz w:val="20"/>
          <w:szCs w:val="20"/>
        </w:rPr>
        <w:t>9</w:t>
      </w:r>
      <w:r w:rsidRPr="005C6380">
        <w:rPr>
          <w:sz w:val="20"/>
          <w:szCs w:val="20"/>
        </w:rPr>
        <w:t xml:space="preserve"> se ha</w:t>
      </w:r>
      <w:r w:rsidRPr="00D97C0D">
        <w:rPr>
          <w:sz w:val="20"/>
          <w:szCs w:val="20"/>
        </w:rPr>
        <w:t xml:space="preserve"> actualizado el Plan de Continuidad de Negocio, quedando de esta forma reducidos los tiempos de respuesta en caso de contingencia, así como los impactos tangibles e intangibles.</w:t>
      </w:r>
    </w:p>
    <w:p w14:paraId="13993427" w14:textId="77777777" w:rsidR="00F82EEF" w:rsidRPr="00D97C0D" w:rsidRDefault="00F82EEF" w:rsidP="00296E50">
      <w:pPr>
        <w:pStyle w:val="Proced-N2"/>
        <w:numPr>
          <w:ilvl w:val="1"/>
          <w:numId w:val="5"/>
        </w:numPr>
        <w:jc w:val="both"/>
        <w:rPr>
          <w:rFonts w:ascii="Verdana" w:hAnsi="Verdana"/>
        </w:rPr>
      </w:pPr>
      <w:bookmarkStart w:id="12" w:name="_Toc306967301"/>
      <w:bookmarkStart w:id="13" w:name="_Toc462058322"/>
      <w:bookmarkStart w:id="14" w:name="_Toc462059538"/>
      <w:bookmarkStart w:id="15" w:name="_Toc481586151"/>
      <w:bookmarkStart w:id="16" w:name="_Toc24968937"/>
      <w:r w:rsidRPr="00D97C0D">
        <w:rPr>
          <w:rFonts w:ascii="Verdana" w:hAnsi="Verdana"/>
        </w:rPr>
        <w:t>ALCANCE Y OBJETIVOS</w:t>
      </w:r>
      <w:bookmarkEnd w:id="12"/>
      <w:bookmarkEnd w:id="13"/>
      <w:bookmarkEnd w:id="14"/>
      <w:bookmarkEnd w:id="15"/>
      <w:bookmarkEnd w:id="16"/>
    </w:p>
    <w:p w14:paraId="77727C87" w14:textId="77777777" w:rsidR="00F82EEF" w:rsidRPr="00D97C0D" w:rsidRDefault="00F82EEF" w:rsidP="00F82EEF">
      <w:pPr>
        <w:rPr>
          <w:sz w:val="20"/>
          <w:szCs w:val="20"/>
        </w:rPr>
      </w:pPr>
      <w:r w:rsidRPr="00D97C0D">
        <w:rPr>
          <w:sz w:val="20"/>
          <w:szCs w:val="20"/>
        </w:rPr>
        <w:t>Esta guía es aplicable a todos los departamentos y Áreas de Negocio y su finalidad es proporcionar un marco de trabajo que permita la gestión de las contingencias de modo efectivo y eficaz.</w:t>
      </w:r>
    </w:p>
    <w:p w14:paraId="7E20485E" w14:textId="77777777" w:rsidR="00F82EEF" w:rsidRPr="00D97C0D" w:rsidRDefault="00F82EEF" w:rsidP="00F82EEF">
      <w:pPr>
        <w:ind w:left="2832" w:hanging="2832"/>
        <w:rPr>
          <w:sz w:val="20"/>
          <w:szCs w:val="20"/>
        </w:rPr>
      </w:pPr>
      <w:r w:rsidRPr="00D97C0D">
        <w:rPr>
          <w:sz w:val="20"/>
          <w:szCs w:val="20"/>
        </w:rPr>
        <w:t>Los objetivos principales de la guía son los siguientes:</w:t>
      </w:r>
    </w:p>
    <w:p w14:paraId="37852BC5"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
          <w:bCs/>
          <w:sz w:val="20"/>
          <w:szCs w:val="18"/>
        </w:rPr>
        <w:t>Proporcionar a los Comités Estratégico y Táctico de Gestión de Crisis,</w:t>
      </w:r>
      <w:r w:rsidRPr="00D97C0D">
        <w:rPr>
          <w:rFonts w:cs="Arial"/>
          <w:bCs/>
          <w:sz w:val="20"/>
          <w:szCs w:val="18"/>
        </w:rPr>
        <w:t xml:space="preserve"> y los responsables del mismo, </w:t>
      </w:r>
      <w:r w:rsidRPr="00D97C0D">
        <w:rPr>
          <w:rFonts w:cs="Arial"/>
          <w:b/>
          <w:bCs/>
          <w:sz w:val="20"/>
          <w:szCs w:val="18"/>
        </w:rPr>
        <w:t>las directrices o pautas a seguir para conseguir una reacción eficiente ante cualquier contingencia</w:t>
      </w:r>
      <w:r w:rsidRPr="00D97C0D">
        <w:rPr>
          <w:rFonts w:cs="Arial"/>
          <w:bCs/>
          <w:sz w:val="20"/>
          <w:szCs w:val="18"/>
        </w:rPr>
        <w:t>, que derive en una interrupción importante del Negocio.</w:t>
      </w:r>
    </w:p>
    <w:p w14:paraId="0AECF485"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
          <w:bCs/>
          <w:sz w:val="20"/>
          <w:szCs w:val="18"/>
        </w:rPr>
        <w:t>Facilitar el proceso de toma de decisiones</w:t>
      </w:r>
      <w:r w:rsidRPr="00D97C0D">
        <w:rPr>
          <w:rFonts w:cs="Arial"/>
          <w:bCs/>
          <w:sz w:val="20"/>
          <w:szCs w:val="18"/>
        </w:rPr>
        <w:t xml:space="preserve"> en caso de producirse un incidente que impacte en las personas, funciones críticas de negocio y/o infraestructuras.</w:t>
      </w:r>
    </w:p>
    <w:p w14:paraId="3F6D3E86"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
          <w:bCs/>
          <w:sz w:val="20"/>
          <w:szCs w:val="18"/>
        </w:rPr>
        <w:t>Realizar un escalado claro y rápido</w:t>
      </w:r>
      <w:r w:rsidRPr="00D97C0D">
        <w:rPr>
          <w:rFonts w:cs="Arial"/>
          <w:bCs/>
          <w:sz w:val="20"/>
          <w:szCs w:val="18"/>
        </w:rPr>
        <w:t xml:space="preserve"> de acciones a llevar a cabo.</w:t>
      </w:r>
    </w:p>
    <w:p w14:paraId="5D047AF6" w14:textId="77777777" w:rsidR="00F82EEF" w:rsidRDefault="00F82EEF" w:rsidP="00296E50">
      <w:pPr>
        <w:pStyle w:val="Sangra2detindependiente"/>
        <w:numPr>
          <w:ilvl w:val="0"/>
          <w:numId w:val="7"/>
        </w:numPr>
        <w:spacing w:line="276" w:lineRule="auto"/>
        <w:rPr>
          <w:rFonts w:cs="Arial"/>
          <w:bCs/>
          <w:sz w:val="20"/>
          <w:szCs w:val="18"/>
        </w:rPr>
      </w:pPr>
      <w:r w:rsidRPr="00D97C0D">
        <w:rPr>
          <w:rFonts w:cs="Arial"/>
          <w:b/>
          <w:bCs/>
          <w:sz w:val="20"/>
          <w:szCs w:val="18"/>
        </w:rPr>
        <w:t>Facilitar la comunicación</w:t>
      </w:r>
      <w:r w:rsidRPr="00D97C0D">
        <w:rPr>
          <w:rFonts w:cs="Arial"/>
          <w:bCs/>
          <w:sz w:val="20"/>
          <w:szCs w:val="18"/>
        </w:rPr>
        <w:t xml:space="preserve"> dentro de la entidad y/o con el exterior.</w:t>
      </w:r>
    </w:p>
    <w:p w14:paraId="0FEE18DF" w14:textId="77777777" w:rsidR="00061FCF" w:rsidRPr="00D97C0D" w:rsidRDefault="00061FCF" w:rsidP="00061FCF">
      <w:pPr>
        <w:pStyle w:val="Sangra2detindependiente"/>
        <w:spacing w:line="276" w:lineRule="auto"/>
        <w:ind w:left="720"/>
        <w:rPr>
          <w:rFonts w:cs="Arial"/>
          <w:bCs/>
          <w:sz w:val="20"/>
          <w:szCs w:val="18"/>
        </w:rPr>
      </w:pPr>
    </w:p>
    <w:p w14:paraId="3C3CCCE6" w14:textId="77777777" w:rsidR="00F82EEF" w:rsidRPr="00D97C0D" w:rsidRDefault="00F82EEF" w:rsidP="00296E50">
      <w:pPr>
        <w:pStyle w:val="Proced-N2"/>
        <w:numPr>
          <w:ilvl w:val="1"/>
          <w:numId w:val="5"/>
        </w:numPr>
        <w:rPr>
          <w:rFonts w:ascii="Verdana" w:hAnsi="Verdana"/>
        </w:rPr>
      </w:pPr>
      <w:bookmarkStart w:id="17" w:name="_Toc259173811"/>
      <w:bookmarkStart w:id="18" w:name="_Toc324421291"/>
      <w:bookmarkStart w:id="19" w:name="_Toc327950837"/>
      <w:bookmarkStart w:id="20" w:name="_Toc462058323"/>
      <w:bookmarkStart w:id="21" w:name="_Toc462059539"/>
      <w:bookmarkStart w:id="22" w:name="_Toc481586152"/>
      <w:bookmarkStart w:id="23" w:name="_Toc24968938"/>
      <w:r w:rsidRPr="00D97C0D">
        <w:rPr>
          <w:rFonts w:ascii="Verdana" w:hAnsi="Verdana"/>
        </w:rPr>
        <w:lastRenderedPageBreak/>
        <w:t xml:space="preserve">SUPUESTOS DE </w:t>
      </w:r>
      <w:bookmarkEnd w:id="17"/>
      <w:bookmarkEnd w:id="18"/>
      <w:bookmarkEnd w:id="19"/>
      <w:r w:rsidRPr="00D97C0D">
        <w:rPr>
          <w:rFonts w:ascii="Verdana" w:hAnsi="Verdana"/>
        </w:rPr>
        <w:t>LOS PLANES</w:t>
      </w:r>
      <w:bookmarkEnd w:id="20"/>
      <w:bookmarkEnd w:id="21"/>
      <w:bookmarkEnd w:id="22"/>
      <w:bookmarkEnd w:id="23"/>
    </w:p>
    <w:p w14:paraId="038D5BA4" w14:textId="77777777" w:rsidR="00F82EEF" w:rsidRPr="00D97C0D" w:rsidRDefault="00F82EEF" w:rsidP="00296E50">
      <w:pPr>
        <w:pStyle w:val="Proced-N3"/>
        <w:numPr>
          <w:ilvl w:val="2"/>
          <w:numId w:val="5"/>
        </w:numPr>
        <w:jc w:val="both"/>
        <w:rPr>
          <w:rFonts w:ascii="Verdana" w:hAnsi="Verdana"/>
        </w:rPr>
      </w:pPr>
      <w:bookmarkStart w:id="24" w:name="_Toc462058324"/>
      <w:bookmarkStart w:id="25" w:name="_Toc462059540"/>
      <w:bookmarkStart w:id="26" w:name="_Toc481586153"/>
      <w:bookmarkStart w:id="27" w:name="_Toc24968939"/>
      <w:r w:rsidRPr="00D97C0D">
        <w:rPr>
          <w:rFonts w:ascii="Verdana" w:hAnsi="Verdana"/>
        </w:rPr>
        <w:t>SUPUESTOS DEL PLAN DE CONTINUIDAD DE NEGOCIO (PCN/PCT)</w:t>
      </w:r>
      <w:bookmarkEnd w:id="24"/>
      <w:bookmarkEnd w:id="25"/>
      <w:bookmarkEnd w:id="26"/>
      <w:bookmarkEnd w:id="27"/>
    </w:p>
    <w:p w14:paraId="61014C03" w14:textId="77777777" w:rsidR="00F82EEF" w:rsidRPr="00D97C0D" w:rsidRDefault="00F82EEF" w:rsidP="00F82EEF">
      <w:pPr>
        <w:rPr>
          <w:sz w:val="20"/>
        </w:rPr>
      </w:pPr>
      <w:r w:rsidRPr="00D97C0D">
        <w:rPr>
          <w:sz w:val="20"/>
        </w:rPr>
        <w:t>El Plan de Continuidad de Negocio de HRE se ha desarrollado, partiendo como base de los siguientes supuestos:</w:t>
      </w:r>
    </w:p>
    <w:p w14:paraId="09CDFA1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El Plan de Continuidad de Negocio tendrá en cuenta el peor escenario posible (en inglés “worst-case scenario”) para cada una de las contingencias contempladas, para poner en marcha las actividades críticas identificadas en caso de que la contingencia se materialice.</w:t>
      </w:r>
    </w:p>
    <w:p w14:paraId="3E000685"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No se contempla la posibilidad de que ocurran 2 contingencias simultáneas que necesiten activar el Plan de Continuidad de Negocio a la vez. </w:t>
      </w:r>
    </w:p>
    <w:p w14:paraId="2206DEB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El personal clave (directores, jefes de área, etc.) podrían no estar disponibles como consecuencia de la contingencia (para este supuesto se definirán alternativas válidas en cada caso).</w:t>
      </w:r>
    </w:p>
    <w:p w14:paraId="7C9A76AE"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Habrá suficiente personal (propio y/o externo, fijo y/o temporal) y con los conocimientos adecuados como para poder desarrollar todas las actividades de recuperación requeridas.</w:t>
      </w:r>
    </w:p>
    <w:p w14:paraId="4CC7E281"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Los tiempos críticos de recuperación objetivo para cada actividad crítica de negocio se corresponden con los que se identificarán en el Análisis de Impacto de Negocio (BIA) y constituyen el intervalo temporal máximo durante el cual pueden dejar de realizarse las actividades críticas de negocio, sin que ello suponga un impacto (cuantitativo y cualitativo).</w:t>
      </w:r>
    </w:p>
    <w:p w14:paraId="2B493AEB"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La recuperación o re-establecimiento de las actividades críticas, se comenzará con unos requerimientos mínimos de personal y equipamientos, desde el Centro Alternativo (en el caso de contingencia de ubicación) o de la manera alternativa definida (para el resto de contingencias). </w:t>
      </w:r>
    </w:p>
    <w:p w14:paraId="33660ADC"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De todos los documentos, archivos y registros vitales para implementar las actividades críticas se efectúan copias regularmente que se almacenan en un lugar alternativo.</w:t>
      </w:r>
    </w:p>
    <w:p w14:paraId="6CBB6A51"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Las comunicaciones, ya sea telefonía móvil y fija (particular o de la empresa), funcionan una vez declarada la contingencia.</w:t>
      </w:r>
    </w:p>
    <w:p w14:paraId="6CEAA1CE" w14:textId="77777777" w:rsidR="00F82EEF"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Existe, a disposición del Comité Estratégico, del Comité Táctico y del resto de Equipos de recuperación, suficiente espacio disponible para el establecimiento de las Salas de Crisis dentro de la ubicación alternativa.</w:t>
      </w:r>
    </w:p>
    <w:p w14:paraId="004E49C3" w14:textId="77777777" w:rsidR="00061FCF" w:rsidRDefault="00061FCF">
      <w:pPr>
        <w:spacing w:before="0" w:after="0"/>
        <w:jc w:val="left"/>
        <w:rPr>
          <w:rFonts w:cs="Arial"/>
          <w:bCs/>
          <w:sz w:val="20"/>
          <w:szCs w:val="18"/>
        </w:rPr>
      </w:pPr>
      <w:r>
        <w:rPr>
          <w:rFonts w:cs="Arial"/>
          <w:bCs/>
          <w:sz w:val="20"/>
          <w:szCs w:val="18"/>
        </w:rPr>
        <w:br w:type="page"/>
      </w:r>
    </w:p>
    <w:p w14:paraId="56705CEF" w14:textId="77777777" w:rsidR="00F82EEF" w:rsidRPr="00D97C0D" w:rsidRDefault="00F82EEF" w:rsidP="00296E50">
      <w:pPr>
        <w:pStyle w:val="Proced-N3"/>
        <w:numPr>
          <w:ilvl w:val="2"/>
          <w:numId w:val="5"/>
        </w:numPr>
        <w:rPr>
          <w:rFonts w:ascii="Verdana" w:hAnsi="Verdana"/>
        </w:rPr>
      </w:pPr>
      <w:bookmarkStart w:id="28" w:name="_Toc462058325"/>
      <w:bookmarkStart w:id="29" w:name="_Toc462059541"/>
      <w:bookmarkStart w:id="30" w:name="_Toc481586154"/>
      <w:bookmarkStart w:id="31" w:name="_Toc24968940"/>
      <w:r w:rsidRPr="00D97C0D">
        <w:rPr>
          <w:rFonts w:ascii="Verdana" w:hAnsi="Verdana"/>
        </w:rPr>
        <w:t>SUPUESTOS DEL PLAN DE CONTINUIDAD TECNOLÓGICO (PCT)</w:t>
      </w:r>
      <w:bookmarkEnd w:id="28"/>
      <w:bookmarkEnd w:id="29"/>
      <w:bookmarkEnd w:id="30"/>
      <w:bookmarkEnd w:id="31"/>
    </w:p>
    <w:p w14:paraId="2FAA2547" w14:textId="77777777" w:rsidR="00F82EEF" w:rsidRPr="00D97C0D" w:rsidRDefault="00F82EEF" w:rsidP="00F82EEF">
      <w:pPr>
        <w:spacing w:before="100" w:beforeAutospacing="1" w:after="100" w:afterAutospacing="1"/>
        <w:rPr>
          <w:rFonts w:cs="Arial"/>
          <w:sz w:val="20"/>
          <w:szCs w:val="20"/>
        </w:rPr>
      </w:pPr>
      <w:r w:rsidRPr="00D97C0D">
        <w:rPr>
          <w:rFonts w:cs="Arial"/>
          <w:sz w:val="20"/>
          <w:szCs w:val="20"/>
        </w:rPr>
        <w:t>El desarrollo del presente PCT se basa en una serie de premisas que han de tenerse en cuenta para entender la documentación disponible y el alcance del mismo. Los supuestos son los siguientes:</w:t>
      </w:r>
    </w:p>
    <w:p w14:paraId="2D64DE99" w14:textId="77777777" w:rsidR="00F82EEF" w:rsidRPr="00D97C0D" w:rsidRDefault="00F82EEF" w:rsidP="00296E50">
      <w:pPr>
        <w:pStyle w:val="Sangra2detindependiente"/>
        <w:numPr>
          <w:ilvl w:val="0"/>
          <w:numId w:val="27"/>
        </w:numPr>
        <w:spacing w:line="276" w:lineRule="auto"/>
        <w:rPr>
          <w:rFonts w:cs="Arial"/>
          <w:sz w:val="20"/>
          <w:szCs w:val="20"/>
        </w:rPr>
      </w:pPr>
      <w:r w:rsidRPr="00D97C0D">
        <w:rPr>
          <w:rFonts w:cs="Arial"/>
          <w:sz w:val="20"/>
          <w:szCs w:val="20"/>
        </w:rPr>
        <w:t>No se contempla una contingencia total que afecte a dos CPDs de Madrid simultáneamente.</w:t>
      </w:r>
    </w:p>
    <w:p w14:paraId="11BC6A34" w14:textId="77777777" w:rsidR="00F82EEF" w:rsidRPr="00D97C0D" w:rsidRDefault="00F82EEF" w:rsidP="00296E50">
      <w:pPr>
        <w:pStyle w:val="Sangra2detindependiente"/>
        <w:numPr>
          <w:ilvl w:val="0"/>
          <w:numId w:val="27"/>
        </w:numPr>
        <w:spacing w:line="276" w:lineRule="auto"/>
        <w:rPr>
          <w:rFonts w:cs="Arial"/>
          <w:sz w:val="20"/>
          <w:szCs w:val="20"/>
        </w:rPr>
      </w:pPr>
      <w:r w:rsidRPr="00D97C0D">
        <w:rPr>
          <w:rFonts w:cs="Arial"/>
          <w:sz w:val="20"/>
          <w:szCs w:val="20"/>
        </w:rPr>
        <w:t xml:space="preserve">En el Plan de </w:t>
      </w:r>
      <w:r w:rsidRPr="005C6380">
        <w:rPr>
          <w:rFonts w:cs="Arial"/>
          <w:sz w:val="20"/>
          <w:szCs w:val="20"/>
        </w:rPr>
        <w:t xml:space="preserve">Continuidad de Negocio (PCN/PCT), en caso de contingencia de la ubicación del Edificio </w:t>
      </w:r>
      <w:r w:rsidR="00CB6E6E" w:rsidRPr="005C6380">
        <w:rPr>
          <w:rFonts w:cs="Arial"/>
          <w:sz w:val="20"/>
          <w:szCs w:val="20"/>
        </w:rPr>
        <w:t>Barajas</w:t>
      </w:r>
      <w:r w:rsidRPr="005C6380">
        <w:rPr>
          <w:rFonts w:cs="Arial"/>
          <w:sz w:val="20"/>
          <w:szCs w:val="20"/>
        </w:rPr>
        <w:t>-Madrid o del edificio CEMECO-Valencia, donde están ubicados los equipos tecnológicos, está co</w:t>
      </w:r>
      <w:r w:rsidRPr="00D97C0D">
        <w:rPr>
          <w:rFonts w:cs="Arial"/>
          <w:sz w:val="20"/>
          <w:szCs w:val="20"/>
        </w:rPr>
        <w:t>ntemplada la estrategia de recuperación de ubicaciones y sala de contingencia para cubrir al personal crítico, de manera que las actividades no se vean interrumpidas.</w:t>
      </w:r>
    </w:p>
    <w:p w14:paraId="0442FF79" w14:textId="77777777" w:rsidR="00F82EEF" w:rsidRPr="00D97C0D" w:rsidRDefault="00F82EEF" w:rsidP="00296E50">
      <w:pPr>
        <w:pStyle w:val="Sangra2detindependiente"/>
        <w:numPr>
          <w:ilvl w:val="0"/>
          <w:numId w:val="27"/>
        </w:numPr>
        <w:spacing w:line="276" w:lineRule="auto"/>
        <w:rPr>
          <w:rFonts w:cs="Arial"/>
          <w:sz w:val="20"/>
          <w:szCs w:val="20"/>
        </w:rPr>
      </w:pPr>
      <w:r w:rsidRPr="00D97C0D">
        <w:rPr>
          <w:rFonts w:cs="Arial"/>
          <w:sz w:val="20"/>
          <w:szCs w:val="20"/>
        </w:rPr>
        <w:t>HRE tiene alojados los sistemas de información que le dan soporte en diferentes CPDs: un CPD contratado en Telefónica (sistemas de información y servidor de archivos), otro en RSI (subcontratado por PFS) y un tercero en Interoute (subcontratado por Shebel).</w:t>
      </w:r>
    </w:p>
    <w:p w14:paraId="194F6960" w14:textId="77777777" w:rsidR="00F82EEF" w:rsidRPr="00D97C0D" w:rsidRDefault="00F82EEF" w:rsidP="00296E50">
      <w:pPr>
        <w:pStyle w:val="Sangra2detindependiente"/>
        <w:numPr>
          <w:ilvl w:val="0"/>
          <w:numId w:val="27"/>
        </w:numPr>
        <w:spacing w:line="276" w:lineRule="auto"/>
        <w:rPr>
          <w:rFonts w:cs="Arial"/>
          <w:sz w:val="20"/>
          <w:szCs w:val="20"/>
        </w:rPr>
      </w:pPr>
      <w:r w:rsidRPr="00D97C0D">
        <w:rPr>
          <w:rFonts w:cs="Arial"/>
          <w:sz w:val="20"/>
          <w:szCs w:val="20"/>
        </w:rPr>
        <w:t>Existen contratos de soporte y mantenimiento con los fabricantes de los sistemas en producción, y allí donde estos no prestan el servicio directamente al cliente final, a través de partners con acreditación suficiente para poder prestar este tipo de servicios. Dichos contratos cubren los servicios 24x7 para los entornos de producción.</w:t>
      </w:r>
    </w:p>
    <w:p w14:paraId="168A45FE" w14:textId="77777777" w:rsidR="00F82EEF" w:rsidRDefault="00F82EEF" w:rsidP="00296E50">
      <w:pPr>
        <w:pStyle w:val="Sangra2detindependiente"/>
        <w:numPr>
          <w:ilvl w:val="0"/>
          <w:numId w:val="27"/>
        </w:numPr>
        <w:spacing w:line="276" w:lineRule="auto"/>
        <w:rPr>
          <w:rFonts w:cs="Arial"/>
          <w:sz w:val="20"/>
          <w:szCs w:val="20"/>
        </w:rPr>
      </w:pPr>
      <w:r w:rsidRPr="00D97C0D">
        <w:rPr>
          <w:rFonts w:cs="Arial"/>
          <w:sz w:val="20"/>
          <w:szCs w:val="20"/>
        </w:rPr>
        <w:t>Se realizan pruebas periódicas para contrastar el nivel de redundancia y respuesta ante contingencias parciales.</w:t>
      </w:r>
    </w:p>
    <w:p w14:paraId="51ABEB01" w14:textId="77777777" w:rsidR="00061FCF" w:rsidRDefault="00061FCF">
      <w:pPr>
        <w:spacing w:before="0" w:after="0"/>
        <w:jc w:val="left"/>
        <w:rPr>
          <w:rFonts w:cs="Arial"/>
          <w:sz w:val="20"/>
          <w:szCs w:val="20"/>
        </w:rPr>
      </w:pPr>
      <w:r>
        <w:rPr>
          <w:rFonts w:cs="Arial"/>
          <w:sz w:val="20"/>
          <w:szCs w:val="20"/>
        </w:rPr>
        <w:br w:type="page"/>
      </w:r>
    </w:p>
    <w:p w14:paraId="4B635503" w14:textId="77777777" w:rsidR="00F82EEF" w:rsidRPr="00D97C0D" w:rsidRDefault="00F82EEF" w:rsidP="00296E50">
      <w:pPr>
        <w:pStyle w:val="Proced-N2"/>
        <w:numPr>
          <w:ilvl w:val="1"/>
          <w:numId w:val="5"/>
        </w:numPr>
        <w:rPr>
          <w:rFonts w:ascii="Verdana" w:hAnsi="Verdana"/>
        </w:rPr>
      </w:pPr>
      <w:bookmarkStart w:id="32" w:name="_Toc462058326"/>
      <w:bookmarkStart w:id="33" w:name="_Toc462059542"/>
      <w:bookmarkStart w:id="34" w:name="_Toc481586155"/>
      <w:bookmarkStart w:id="35" w:name="_Toc24968941"/>
      <w:r w:rsidRPr="00D97C0D">
        <w:rPr>
          <w:rFonts w:ascii="Verdana" w:hAnsi="Verdana"/>
        </w:rPr>
        <w:t>ESCENARIOS De CONTINGENCIA</w:t>
      </w:r>
      <w:bookmarkEnd w:id="32"/>
      <w:bookmarkEnd w:id="33"/>
      <w:bookmarkEnd w:id="34"/>
      <w:bookmarkEnd w:id="35"/>
    </w:p>
    <w:p w14:paraId="3CC13127" w14:textId="77777777" w:rsidR="00F82EEF" w:rsidRPr="00D97C0D" w:rsidRDefault="00F82EEF" w:rsidP="00296E50">
      <w:pPr>
        <w:pStyle w:val="Proced-N3"/>
        <w:numPr>
          <w:ilvl w:val="2"/>
          <w:numId w:val="5"/>
        </w:numPr>
        <w:rPr>
          <w:rFonts w:ascii="Verdana" w:hAnsi="Verdana"/>
        </w:rPr>
      </w:pPr>
      <w:bookmarkStart w:id="36" w:name="_Toc462058327"/>
      <w:bookmarkStart w:id="37" w:name="_Toc462059543"/>
      <w:bookmarkStart w:id="38" w:name="_Toc481586156"/>
      <w:bookmarkStart w:id="39" w:name="_Toc24968942"/>
      <w:r w:rsidRPr="00D97C0D">
        <w:rPr>
          <w:rFonts w:ascii="Verdana" w:hAnsi="Verdana"/>
        </w:rPr>
        <w:t>QUÉ ES UNA "CRISIS" DESDE EL PUNTO DE VISTA DE CONTINUIDAD</w:t>
      </w:r>
      <w:bookmarkEnd w:id="36"/>
      <w:bookmarkEnd w:id="37"/>
      <w:bookmarkEnd w:id="38"/>
      <w:bookmarkEnd w:id="39"/>
    </w:p>
    <w:p w14:paraId="5A876F92" w14:textId="77777777" w:rsidR="00D45CAD" w:rsidRPr="00D45CAD" w:rsidRDefault="00D45CAD" w:rsidP="00D45CAD">
      <w:pPr>
        <w:pStyle w:val="Sangra2detindependiente"/>
        <w:spacing w:line="276" w:lineRule="auto"/>
        <w:ind w:left="0"/>
        <w:rPr>
          <w:sz w:val="20"/>
          <w:lang w:val="es-ES"/>
        </w:rPr>
      </w:pPr>
      <w:r w:rsidRPr="00D45CAD">
        <w:rPr>
          <w:sz w:val="20"/>
          <w:lang w:val="es-ES"/>
        </w:rPr>
        <w:t>Una “crisis” es una situación potencialmente catastrófica para cualquier organización o empresa, que no se puede predecir.</w:t>
      </w:r>
    </w:p>
    <w:p w14:paraId="18D01C0B" w14:textId="77777777" w:rsidR="00D45CAD" w:rsidRPr="00D45CAD" w:rsidRDefault="00D45CAD" w:rsidP="00D45CAD">
      <w:pPr>
        <w:pStyle w:val="Sangra2detindependiente"/>
        <w:spacing w:line="276" w:lineRule="auto"/>
        <w:ind w:left="0"/>
        <w:rPr>
          <w:sz w:val="20"/>
          <w:lang w:val="es-ES"/>
        </w:rPr>
      </w:pPr>
      <w:r w:rsidRPr="00D45CAD">
        <w:rPr>
          <w:bCs/>
          <w:sz w:val="20"/>
          <w:lang w:val="es-ES"/>
        </w:rPr>
        <w:t>Sus características comunes son por tanto, la s</w:t>
      </w:r>
      <w:r w:rsidRPr="00D45CAD">
        <w:rPr>
          <w:sz w:val="20"/>
          <w:lang w:val="es-ES"/>
        </w:rPr>
        <w:t>orpresa, urgencia, unicidad y descenso en las cualidades de la comunicación.</w:t>
      </w:r>
    </w:p>
    <w:p w14:paraId="02D089F9" w14:textId="77777777" w:rsidR="00D45CAD" w:rsidRDefault="00D45CAD" w:rsidP="00D45CAD">
      <w:pPr>
        <w:pStyle w:val="Sangra2detindependiente"/>
        <w:spacing w:line="276" w:lineRule="auto"/>
        <w:ind w:left="0"/>
        <w:rPr>
          <w:sz w:val="20"/>
          <w:lang w:val="es-ES"/>
        </w:rPr>
      </w:pPr>
      <w:r>
        <w:rPr>
          <w:sz w:val="20"/>
          <w:lang w:val="es-ES"/>
        </w:rPr>
        <w:t>Las crisis s</w:t>
      </w:r>
      <w:r w:rsidRPr="00D45CAD">
        <w:rPr>
          <w:sz w:val="20"/>
          <w:lang w:val="es-ES"/>
        </w:rPr>
        <w:t>e pueden clasificar de muchas maneras: según la naturaleza, la duración, la gravedad, los efectos, en función de las causas que han originado la crisis (catástrofes, fallos funcionales graves, crisis de honorabilidad, amenazas económico-financieras, crisis internas)</w:t>
      </w:r>
      <w:r>
        <w:rPr>
          <w:sz w:val="20"/>
          <w:lang w:val="es-ES"/>
        </w:rPr>
        <w:t>, es por ello, que el impacto que puede provocar puede ser de diferente tipología:</w:t>
      </w:r>
    </w:p>
    <w:p w14:paraId="1549BCDF" w14:textId="77777777" w:rsidR="00D45CAD" w:rsidRDefault="00D45CAD" w:rsidP="00296E50">
      <w:pPr>
        <w:pStyle w:val="Sangra2detindependiente"/>
        <w:numPr>
          <w:ilvl w:val="0"/>
          <w:numId w:val="35"/>
        </w:numPr>
        <w:spacing w:line="276" w:lineRule="auto"/>
        <w:rPr>
          <w:sz w:val="20"/>
          <w:lang w:val="es-ES"/>
        </w:rPr>
      </w:pPr>
      <w:r>
        <w:rPr>
          <w:sz w:val="20"/>
          <w:lang w:val="es-ES"/>
        </w:rPr>
        <w:t>Impacto Tangible: gastos adicionales, reglamentario, contractual, exposición financiera, etc.</w:t>
      </w:r>
    </w:p>
    <w:p w14:paraId="48DF7F52" w14:textId="77777777" w:rsidR="00D45CAD" w:rsidRPr="00D45CAD" w:rsidRDefault="00D45CAD" w:rsidP="00296E50">
      <w:pPr>
        <w:pStyle w:val="Sangra2detindependiente"/>
        <w:numPr>
          <w:ilvl w:val="0"/>
          <w:numId w:val="35"/>
        </w:numPr>
        <w:spacing w:line="276" w:lineRule="auto"/>
        <w:rPr>
          <w:sz w:val="20"/>
          <w:lang w:val="es-ES"/>
        </w:rPr>
      </w:pPr>
      <w:r>
        <w:rPr>
          <w:sz w:val="20"/>
          <w:lang w:val="es-ES"/>
        </w:rPr>
        <w:t>Impacto Intangible: servicio al cliente, reputacional, de imagen, etc.</w:t>
      </w:r>
    </w:p>
    <w:p w14:paraId="41244222" w14:textId="77777777" w:rsidR="00F82EEF" w:rsidRPr="00D97C0D" w:rsidRDefault="00F82EEF" w:rsidP="00296E50">
      <w:pPr>
        <w:pStyle w:val="Proced-N3"/>
        <w:numPr>
          <w:ilvl w:val="2"/>
          <w:numId w:val="5"/>
        </w:numPr>
        <w:rPr>
          <w:rFonts w:ascii="Verdana" w:hAnsi="Verdana"/>
        </w:rPr>
      </w:pPr>
      <w:bookmarkStart w:id="40" w:name="_Toc462058328"/>
      <w:bookmarkStart w:id="41" w:name="_Toc462059544"/>
      <w:bookmarkStart w:id="42" w:name="_Toc481586157"/>
      <w:bookmarkStart w:id="43" w:name="_Toc24968943"/>
      <w:r w:rsidRPr="00D97C0D">
        <w:rPr>
          <w:rFonts w:ascii="Verdana" w:hAnsi="Verdana"/>
        </w:rPr>
        <w:t>ESCENARIOS De CONTINGENCIA deL PCN/PCT</w:t>
      </w:r>
      <w:bookmarkEnd w:id="40"/>
      <w:bookmarkEnd w:id="41"/>
      <w:bookmarkEnd w:id="42"/>
      <w:bookmarkEnd w:id="43"/>
    </w:p>
    <w:p w14:paraId="2709E7EC" w14:textId="77777777" w:rsidR="00F82EEF" w:rsidRPr="00D97C0D" w:rsidRDefault="00F82EEF" w:rsidP="00F82EEF">
      <w:pPr>
        <w:rPr>
          <w:sz w:val="20"/>
          <w:szCs w:val="20"/>
        </w:rPr>
      </w:pPr>
      <w:r w:rsidRPr="00D97C0D">
        <w:rPr>
          <w:sz w:val="20"/>
          <w:szCs w:val="20"/>
        </w:rPr>
        <w:t xml:space="preserve">El Equipo de Trabajo ha concretado los escenarios de contingencia a desarrollar en el Plan de Continuidad de Negocio en una propuesta de cuatro escenarios de contingencia, que engloban posibles contingencias de ubicación, de tecnología, de recursos humanos y de proveedores críticos. </w:t>
      </w:r>
    </w:p>
    <w:p w14:paraId="42130CD8" w14:textId="77777777" w:rsidR="00F82EEF" w:rsidRPr="00D97C0D" w:rsidRDefault="00F82EEF" w:rsidP="00F82EEF">
      <w:pPr>
        <w:rPr>
          <w:sz w:val="20"/>
          <w:szCs w:val="20"/>
        </w:rPr>
      </w:pPr>
      <w:r w:rsidRPr="00D97C0D">
        <w:rPr>
          <w:sz w:val="20"/>
          <w:szCs w:val="20"/>
        </w:rPr>
        <w:t>En concreto, la propuesta de Escenarios de Contingencias a cubrir en el Plan de Continuidad de Negocio es:</w:t>
      </w:r>
    </w:p>
    <w:p w14:paraId="6FE09893" w14:textId="77777777" w:rsidR="00F82EEF" w:rsidRDefault="00D45CAD" w:rsidP="00D45CAD">
      <w:pPr>
        <w:rPr>
          <w:sz w:val="20"/>
          <w:szCs w:val="20"/>
        </w:rPr>
      </w:pPr>
      <w:r>
        <w:rPr>
          <w:noProof/>
          <w:lang w:val="es-ES"/>
        </w:rPr>
        <mc:AlternateContent>
          <mc:Choice Requires="wpc">
            <w:drawing>
              <wp:inline distT="0" distB="0" distL="0" distR="0" wp14:anchorId="4AD60442" wp14:editId="0F6E2F92">
                <wp:extent cx="6048375" cy="3562350"/>
                <wp:effectExtent l="0" t="0" r="142875" b="95250"/>
                <wp:docPr id="39" name="Lienzo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28 Rectángulo redondeado"/>
                        <wps:cNvSpPr/>
                        <wps:spPr>
                          <a:xfrm>
                            <a:off x="1489315" y="1842807"/>
                            <a:ext cx="4673359" cy="809067"/>
                          </a:xfrm>
                          <a:prstGeom prst="roundRect">
                            <a:avLst>
                              <a:gd name="adj" fmla="val 0"/>
                            </a:avLst>
                          </a:prstGeom>
                          <a:solidFill>
                            <a:srgbClr val="FBFBFB"/>
                          </a:solidFill>
                          <a:ln w="3175">
                            <a:solidFill>
                              <a:schemeClr val="tx1"/>
                            </a:solidFill>
                          </a:ln>
                          <a:effectLst/>
                        </wps:spPr>
                        <wps:style>
                          <a:lnRef idx="1">
                            <a:schemeClr val="accent4"/>
                          </a:lnRef>
                          <a:fillRef idx="2">
                            <a:schemeClr val="accent4"/>
                          </a:fillRef>
                          <a:effectRef idx="1">
                            <a:schemeClr val="accent4"/>
                          </a:effectRef>
                          <a:fontRef idx="minor">
                            <a:schemeClr val="dk1"/>
                          </a:fontRef>
                        </wps:style>
                        <wps:txbx>
                          <w:txbxContent>
                            <w:p w14:paraId="55971093" w14:textId="77777777" w:rsidR="00792DDF" w:rsidRPr="00AA529F" w:rsidRDefault="00792DDF" w:rsidP="00296E50">
                              <w:pPr>
                                <w:pStyle w:val="Prrafodelista"/>
                                <w:numPr>
                                  <w:ilvl w:val="0"/>
                                  <w:numId w:val="33"/>
                                </w:numPr>
                                <w:tabs>
                                  <w:tab w:val="clear" w:pos="720"/>
                                </w:tabs>
                                <w:spacing w:before="0" w:after="0"/>
                                <w:ind w:left="284" w:hanging="284"/>
                                <w:jc w:val="left"/>
                                <w:rPr>
                                  <w:sz w:val="20"/>
                                  <w:szCs w:val="24"/>
                                </w:rPr>
                              </w:pPr>
                              <w:r w:rsidRPr="00AA529F">
                                <w:rPr>
                                  <w:rFonts w:ascii="Calibri" w:hAnsi="Calibri" w:cstheme="minorBidi"/>
                                  <w:color w:val="000000" w:themeColor="text1"/>
                                  <w:kern w:val="24"/>
                                  <w:sz w:val="20"/>
                                  <w:szCs w:val="26"/>
                                </w:rPr>
                                <w:t xml:space="preserve">Afección de todo o parte del personal crítico de un equipo de recuperación imposibilitando su vuelta inmediata al trabajo </w:t>
                              </w:r>
                            </w:p>
                            <w:p w14:paraId="1F63AB2D" w14:textId="77777777" w:rsidR="00792DDF" w:rsidRPr="00AA529F" w:rsidRDefault="00792DDF" w:rsidP="00296E50">
                              <w:pPr>
                                <w:pStyle w:val="Prrafodelista"/>
                                <w:numPr>
                                  <w:ilvl w:val="2"/>
                                  <w:numId w:val="34"/>
                                </w:numPr>
                                <w:spacing w:before="0" w:after="0"/>
                                <w:ind w:left="709"/>
                                <w:jc w:val="left"/>
                                <w:rPr>
                                  <w:sz w:val="20"/>
                                </w:rPr>
                              </w:pPr>
                              <w:r w:rsidRPr="00AA529F">
                                <w:rPr>
                                  <w:rFonts w:ascii="Calibri" w:hAnsi="Calibri" w:cstheme="minorBidi"/>
                                  <w:color w:val="000000" w:themeColor="text1"/>
                                  <w:kern w:val="24"/>
                                  <w:sz w:val="20"/>
                                  <w:szCs w:val="26"/>
                                </w:rPr>
                                <w:t xml:space="preserve">Intoxicación, </w:t>
                              </w:r>
                            </w:p>
                            <w:p w14:paraId="4DAA93AC" w14:textId="77777777" w:rsidR="00792DDF" w:rsidRPr="00AA529F" w:rsidRDefault="00792DDF" w:rsidP="00296E50">
                              <w:pPr>
                                <w:pStyle w:val="Prrafodelista"/>
                                <w:numPr>
                                  <w:ilvl w:val="2"/>
                                  <w:numId w:val="34"/>
                                </w:numPr>
                                <w:spacing w:before="0" w:after="0"/>
                                <w:ind w:left="709"/>
                                <w:jc w:val="left"/>
                                <w:rPr>
                                  <w:sz w:val="20"/>
                                </w:rPr>
                              </w:pPr>
                              <w:r w:rsidRPr="00AA529F">
                                <w:rPr>
                                  <w:rFonts w:ascii="Calibri" w:hAnsi="Calibri" w:cstheme="minorBidi"/>
                                  <w:color w:val="000000" w:themeColor="text1"/>
                                  <w:kern w:val="24"/>
                                  <w:sz w:val="20"/>
                                  <w:szCs w:val="26"/>
                                </w:rPr>
                                <w:t>Pandemia, etc.</w:t>
                              </w:r>
                            </w:p>
                            <w:p w14:paraId="23EFFB69" w14:textId="77777777" w:rsidR="00792DDF" w:rsidRPr="00AA529F" w:rsidRDefault="00792DDF" w:rsidP="00D45CAD">
                              <w:pPr>
                                <w:ind w:left="709" w:hanging="284"/>
                                <w:jc w:val="center"/>
                                <w:rPr>
                                  <w:sz w:val="20"/>
                                </w:rPr>
                              </w:pPr>
                            </w:p>
                          </w:txbxContent>
                        </wps:txbx>
                        <wps:bodyPr anchor="b"/>
                      </wps:wsp>
                      <wps:wsp>
                        <wps:cNvPr id="7" name="29 Rectángulo redondeado"/>
                        <wps:cNvSpPr/>
                        <wps:spPr>
                          <a:xfrm>
                            <a:off x="1489576" y="1010318"/>
                            <a:ext cx="4673099" cy="785980"/>
                          </a:xfrm>
                          <a:prstGeom prst="roundRect">
                            <a:avLst>
                              <a:gd name="adj" fmla="val 0"/>
                            </a:avLst>
                          </a:prstGeom>
                          <a:solidFill>
                            <a:srgbClr val="FBFBFB"/>
                          </a:solidFill>
                          <a:ln w="3175">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5AE3CF6D" w14:textId="77777777" w:rsidR="00792DDF" w:rsidRPr="00EC331D" w:rsidRDefault="00792DDF" w:rsidP="00296E50">
                              <w:pPr>
                                <w:pStyle w:val="Prrafodelista"/>
                                <w:numPr>
                                  <w:ilvl w:val="0"/>
                                  <w:numId w:val="31"/>
                                </w:numPr>
                                <w:tabs>
                                  <w:tab w:val="clear" w:pos="720"/>
                                </w:tabs>
                                <w:spacing w:before="0" w:after="0"/>
                                <w:ind w:left="284" w:hanging="284"/>
                                <w:jc w:val="left"/>
                                <w:rPr>
                                  <w:sz w:val="20"/>
                                  <w:szCs w:val="24"/>
                                </w:rPr>
                              </w:pPr>
                              <w:r>
                                <w:rPr>
                                  <w:rFonts w:ascii="Calibri" w:hAnsi="Calibri" w:cstheme="minorBidi"/>
                                  <w:color w:val="000000" w:themeColor="text1"/>
                                  <w:kern w:val="24"/>
                                  <w:sz w:val="20"/>
                                  <w:szCs w:val="26"/>
                                </w:rPr>
                                <w:t>Afectación únicamente a los equipos de usuario debido a:</w:t>
                              </w:r>
                            </w:p>
                            <w:p w14:paraId="709967FB" w14:textId="77777777" w:rsidR="00792DDF" w:rsidRPr="00EC331D" w:rsidRDefault="00792DDF" w:rsidP="00296E50">
                              <w:pPr>
                                <w:pStyle w:val="Prrafodelista"/>
                                <w:numPr>
                                  <w:ilvl w:val="2"/>
                                  <w:numId w:val="34"/>
                                </w:numPr>
                                <w:spacing w:before="0" w:after="0"/>
                                <w:ind w:left="709"/>
                                <w:jc w:val="left"/>
                                <w:rPr>
                                  <w:rFonts w:asciiTheme="minorHAnsi" w:hAnsiTheme="minorHAnsi" w:cstheme="minorHAnsi"/>
                                  <w:sz w:val="20"/>
                                  <w:szCs w:val="24"/>
                                </w:rPr>
                              </w:pPr>
                              <w:r w:rsidRPr="00EC331D">
                                <w:rPr>
                                  <w:rFonts w:asciiTheme="minorHAnsi" w:hAnsiTheme="minorHAnsi" w:cstheme="minorHAnsi"/>
                                  <w:color w:val="000000" w:themeColor="text1"/>
                                  <w:kern w:val="24"/>
                                  <w:sz w:val="20"/>
                                  <w:szCs w:val="26"/>
                                </w:rPr>
                                <w:t>Caída de los sistemas eléctricos</w:t>
                              </w:r>
                              <w:r>
                                <w:rPr>
                                  <w:rFonts w:asciiTheme="minorHAnsi" w:hAnsiTheme="minorHAnsi" w:cstheme="minorHAnsi"/>
                                  <w:color w:val="000000" w:themeColor="text1"/>
                                  <w:kern w:val="24"/>
                                  <w:sz w:val="20"/>
                                  <w:szCs w:val="26"/>
                                </w:rPr>
                                <w:t xml:space="preserve"> y/o infraestructura de red</w:t>
                              </w:r>
                              <w:r w:rsidRPr="00EC331D">
                                <w:rPr>
                                  <w:rFonts w:asciiTheme="minorHAnsi" w:hAnsiTheme="minorHAnsi" w:cstheme="minorHAnsi"/>
                                  <w:color w:val="000000" w:themeColor="text1"/>
                                  <w:kern w:val="24"/>
                                  <w:sz w:val="20"/>
                                  <w:szCs w:val="26"/>
                                </w:rPr>
                                <w:t xml:space="preserve"> en una ubicación</w:t>
                              </w:r>
                            </w:p>
                            <w:p w14:paraId="4836EACA" w14:textId="77777777" w:rsidR="00792DDF" w:rsidRPr="00EC331D" w:rsidRDefault="00792DDF" w:rsidP="00296E50">
                              <w:pPr>
                                <w:pStyle w:val="Prrafodelista"/>
                                <w:numPr>
                                  <w:ilvl w:val="2"/>
                                  <w:numId w:val="34"/>
                                </w:numPr>
                                <w:spacing w:before="0" w:after="0"/>
                                <w:ind w:left="709"/>
                                <w:jc w:val="left"/>
                                <w:rPr>
                                  <w:rFonts w:asciiTheme="minorHAnsi" w:hAnsiTheme="minorHAnsi" w:cstheme="minorHAnsi"/>
                                  <w:sz w:val="20"/>
                                  <w:szCs w:val="24"/>
                                </w:rPr>
                              </w:pPr>
                              <w:r w:rsidRPr="00EC331D">
                                <w:rPr>
                                  <w:rFonts w:asciiTheme="minorHAnsi" w:hAnsiTheme="minorHAnsi" w:cstheme="minorHAnsi"/>
                                  <w:sz w:val="20"/>
                                  <w:szCs w:val="24"/>
                                </w:rPr>
                                <w:t>Afectación de malware a equipos locales</w:t>
                              </w:r>
                            </w:p>
                            <w:p w14:paraId="7DDA22B8" w14:textId="77777777" w:rsidR="00792DDF" w:rsidRPr="00EC331D" w:rsidRDefault="00792DDF" w:rsidP="00296E50">
                              <w:pPr>
                                <w:pStyle w:val="Prrafodelista"/>
                                <w:numPr>
                                  <w:ilvl w:val="0"/>
                                  <w:numId w:val="31"/>
                                </w:numPr>
                                <w:tabs>
                                  <w:tab w:val="clear" w:pos="720"/>
                                </w:tabs>
                                <w:spacing w:before="0" w:after="0"/>
                                <w:ind w:left="284" w:hanging="284"/>
                                <w:jc w:val="left"/>
                                <w:rPr>
                                  <w:rFonts w:asciiTheme="minorHAnsi" w:hAnsiTheme="minorHAnsi" w:cstheme="minorHAnsi"/>
                                  <w:sz w:val="20"/>
                                </w:rPr>
                              </w:pPr>
                              <w:r w:rsidRPr="00EC331D">
                                <w:rPr>
                                  <w:rFonts w:asciiTheme="minorHAnsi" w:hAnsiTheme="minorHAnsi" w:cstheme="minorHAnsi"/>
                                  <w:color w:val="000000" w:themeColor="text1"/>
                                  <w:kern w:val="24"/>
                                  <w:sz w:val="20"/>
                                  <w:szCs w:val="26"/>
                                </w:rPr>
                                <w:t>Se excluyen los escenarios propios del PCT</w:t>
                              </w:r>
                            </w:p>
                            <w:p w14:paraId="3472D6CB" w14:textId="77777777" w:rsidR="00792DDF" w:rsidRPr="00EC331D" w:rsidRDefault="00792DDF" w:rsidP="00D45CAD">
                              <w:pPr>
                                <w:ind w:left="284" w:hanging="284"/>
                                <w:jc w:val="center"/>
                                <w:rPr>
                                  <w:rFonts w:asciiTheme="minorHAnsi" w:hAnsiTheme="minorHAnsi" w:cstheme="minorHAnsi"/>
                                </w:rPr>
                              </w:pPr>
                            </w:p>
                            <w:p w14:paraId="34A6FD98" w14:textId="77777777" w:rsidR="00792DDF" w:rsidRDefault="00792DDF" w:rsidP="00D45CAD"/>
                          </w:txbxContent>
                        </wps:txbx>
                        <wps:bodyPr anchor="b"/>
                      </wps:wsp>
                      <wps:wsp>
                        <wps:cNvPr id="8" name="32 Rectángulo redondeado"/>
                        <wps:cNvSpPr/>
                        <wps:spPr>
                          <a:xfrm>
                            <a:off x="1489576" y="0"/>
                            <a:ext cx="4673099" cy="956757"/>
                          </a:xfrm>
                          <a:prstGeom prst="roundRect">
                            <a:avLst>
                              <a:gd name="adj" fmla="val 0"/>
                            </a:avLst>
                          </a:prstGeom>
                          <a:solidFill>
                            <a:srgbClr val="FBFBFB"/>
                          </a:solidFill>
                          <a:ln w="3175">
                            <a:solidFill>
                              <a:schemeClr val="tx1"/>
                            </a:solidFill>
                          </a:ln>
                          <a:effectLst/>
                        </wps:spPr>
                        <wps:style>
                          <a:lnRef idx="1">
                            <a:schemeClr val="accent3"/>
                          </a:lnRef>
                          <a:fillRef idx="2">
                            <a:schemeClr val="accent3"/>
                          </a:fillRef>
                          <a:effectRef idx="1">
                            <a:schemeClr val="accent3"/>
                          </a:effectRef>
                          <a:fontRef idx="minor">
                            <a:schemeClr val="dk1"/>
                          </a:fontRef>
                        </wps:style>
                        <wps:txbx>
                          <w:txbxContent>
                            <w:p w14:paraId="1F850466" w14:textId="77777777" w:rsidR="00792DDF" w:rsidRPr="00AA529F" w:rsidRDefault="00792DDF" w:rsidP="00296E50">
                              <w:pPr>
                                <w:pStyle w:val="Prrafodelista"/>
                                <w:numPr>
                                  <w:ilvl w:val="0"/>
                                  <w:numId w:val="30"/>
                                </w:numPr>
                                <w:tabs>
                                  <w:tab w:val="clear" w:pos="720"/>
                                </w:tabs>
                                <w:spacing w:before="0" w:after="0"/>
                                <w:ind w:left="284" w:hanging="284"/>
                                <w:jc w:val="left"/>
                                <w:rPr>
                                  <w:sz w:val="20"/>
                                  <w:szCs w:val="24"/>
                                </w:rPr>
                              </w:pPr>
                              <w:r w:rsidRPr="00AA529F">
                                <w:rPr>
                                  <w:rFonts w:ascii="Calibri" w:hAnsi="Calibri" w:cstheme="minorBidi"/>
                                  <w:color w:val="000000" w:themeColor="text1"/>
                                  <w:kern w:val="24"/>
                                  <w:sz w:val="20"/>
                                  <w:szCs w:val="26"/>
                                </w:rPr>
                                <w:t>Actos de terrorismo, vandalismo y/o sabotaje (amenaza de bomba, etc.)</w:t>
                              </w:r>
                            </w:p>
                            <w:p w14:paraId="4D066D4F"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Incendios</w:t>
                              </w:r>
                            </w:p>
                            <w:p w14:paraId="0A9C48A5"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Agentes atmosféricos (fuertes vientos, nevadas intensas, etc.)</w:t>
                              </w:r>
                            </w:p>
                            <w:p w14:paraId="289B865C"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Terremotos, inundaciones</w:t>
                              </w:r>
                            </w:p>
                            <w:p w14:paraId="717E3589"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Detección de un fallo estructural, etc.</w:t>
                              </w:r>
                            </w:p>
                            <w:p w14:paraId="11D8B8DE" w14:textId="77777777" w:rsidR="00792DDF" w:rsidRPr="00AA529F" w:rsidRDefault="00792DDF" w:rsidP="00D45CAD">
                              <w:pPr>
                                <w:ind w:left="284" w:hanging="284"/>
                                <w:jc w:val="center"/>
                                <w:rPr>
                                  <w:sz w:val="20"/>
                                </w:rPr>
                              </w:pPr>
                            </w:p>
                          </w:txbxContent>
                        </wps:txbx>
                        <wps:bodyPr anchor="b"/>
                      </wps:wsp>
                      <wps:wsp>
                        <wps:cNvPr id="9" name="33 Rectángulo redondeado"/>
                        <wps:cNvSpPr/>
                        <wps:spPr>
                          <a:xfrm>
                            <a:off x="1489576" y="2713109"/>
                            <a:ext cx="4673098" cy="931791"/>
                          </a:xfrm>
                          <a:prstGeom prst="roundRect">
                            <a:avLst>
                              <a:gd name="adj" fmla="val 0"/>
                            </a:avLst>
                          </a:prstGeom>
                          <a:solidFill>
                            <a:srgbClr val="FBFBFB"/>
                          </a:solidFill>
                          <a:ln w="3175">
                            <a:solidFill>
                              <a:schemeClr val="tx1"/>
                            </a:solidFill>
                          </a:ln>
                          <a:effectLst/>
                        </wps:spPr>
                        <wps:style>
                          <a:lnRef idx="1">
                            <a:schemeClr val="accent6"/>
                          </a:lnRef>
                          <a:fillRef idx="2">
                            <a:schemeClr val="accent6"/>
                          </a:fillRef>
                          <a:effectRef idx="1">
                            <a:schemeClr val="accent6"/>
                          </a:effectRef>
                          <a:fontRef idx="minor">
                            <a:schemeClr val="dk1"/>
                          </a:fontRef>
                        </wps:style>
                        <wps:txbx>
                          <w:txbxContent>
                            <w:p w14:paraId="170E3EE3" w14:textId="77777777" w:rsidR="00792DDF" w:rsidRPr="00AA529F" w:rsidRDefault="00792DDF" w:rsidP="00296E50">
                              <w:pPr>
                                <w:pStyle w:val="Prrafodelista"/>
                                <w:numPr>
                                  <w:ilvl w:val="0"/>
                                  <w:numId w:val="32"/>
                                </w:numPr>
                                <w:tabs>
                                  <w:tab w:val="clear" w:pos="720"/>
                                </w:tabs>
                                <w:spacing w:before="0" w:after="0"/>
                                <w:ind w:left="284" w:hanging="284"/>
                                <w:jc w:val="left"/>
                                <w:rPr>
                                  <w:sz w:val="20"/>
                                  <w:szCs w:val="24"/>
                                </w:rPr>
                              </w:pPr>
                              <w:r w:rsidRPr="00AA529F">
                                <w:rPr>
                                  <w:rFonts w:ascii="Calibri" w:hAnsi="Calibri" w:cstheme="minorBidi"/>
                                  <w:color w:val="000000" w:themeColor="text1"/>
                                  <w:kern w:val="24"/>
                                  <w:sz w:val="20"/>
                                  <w:szCs w:val="26"/>
                                </w:rPr>
                                <w:t>Fallo del Servicio del Proveedor</w:t>
                              </w:r>
                            </w:p>
                            <w:p w14:paraId="188F54DF" w14:textId="77777777" w:rsidR="00792DDF" w:rsidRPr="00AA529F" w:rsidRDefault="00792DDF" w:rsidP="00296E50">
                              <w:pPr>
                                <w:pStyle w:val="Prrafodelista"/>
                                <w:numPr>
                                  <w:ilvl w:val="0"/>
                                  <w:numId w:val="32"/>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Imposibilidad de prestación del servicio (total y/o parcial)</w:t>
                              </w:r>
                            </w:p>
                            <w:p w14:paraId="4DB7B0A6" w14:textId="77777777" w:rsidR="00792DDF" w:rsidRPr="00AA529F" w:rsidRDefault="00792DDF" w:rsidP="00296E50">
                              <w:pPr>
                                <w:pStyle w:val="Prrafodelista"/>
                                <w:numPr>
                                  <w:ilvl w:val="2"/>
                                  <w:numId w:val="34"/>
                                </w:numPr>
                                <w:spacing w:before="0" w:after="0"/>
                                <w:ind w:left="709"/>
                                <w:jc w:val="left"/>
                                <w:rPr>
                                  <w:rFonts w:ascii="Calibri" w:hAnsi="Calibri" w:cstheme="minorBidi"/>
                                  <w:color w:val="000000" w:themeColor="text1"/>
                                  <w:kern w:val="24"/>
                                  <w:sz w:val="20"/>
                                  <w:szCs w:val="26"/>
                                </w:rPr>
                              </w:pPr>
                              <w:r w:rsidRPr="00AA529F">
                                <w:rPr>
                                  <w:rFonts w:ascii="Calibri" w:hAnsi="Calibri" w:cstheme="minorBidi"/>
                                  <w:color w:val="000000" w:themeColor="text1"/>
                                  <w:kern w:val="24"/>
                                  <w:sz w:val="20"/>
                                  <w:szCs w:val="26"/>
                                </w:rPr>
                                <w:t>Agentes atmosféricos (fuertes vientos, nevadas intensas, etc.)</w:t>
                              </w:r>
                            </w:p>
                            <w:p w14:paraId="1B00AEA4" w14:textId="77777777" w:rsidR="00792DDF" w:rsidRPr="00AA529F" w:rsidRDefault="00792DDF" w:rsidP="00296E50">
                              <w:pPr>
                                <w:pStyle w:val="Prrafodelista"/>
                                <w:numPr>
                                  <w:ilvl w:val="2"/>
                                  <w:numId w:val="34"/>
                                </w:numPr>
                                <w:spacing w:before="0" w:after="0"/>
                                <w:ind w:left="709"/>
                                <w:jc w:val="left"/>
                                <w:rPr>
                                  <w:rFonts w:ascii="Calibri" w:hAnsi="Calibri" w:cstheme="minorBidi"/>
                                  <w:color w:val="000000" w:themeColor="text1"/>
                                  <w:kern w:val="24"/>
                                  <w:sz w:val="20"/>
                                  <w:szCs w:val="26"/>
                                </w:rPr>
                              </w:pPr>
                              <w:r w:rsidRPr="00AA529F">
                                <w:rPr>
                                  <w:rFonts w:ascii="Calibri" w:hAnsi="Calibri" w:cstheme="minorBidi"/>
                                  <w:color w:val="000000" w:themeColor="text1"/>
                                  <w:kern w:val="24"/>
                                  <w:sz w:val="20"/>
                                  <w:szCs w:val="26"/>
                                </w:rPr>
                                <w:t>Incendios</w:t>
                              </w:r>
                            </w:p>
                            <w:p w14:paraId="0438975C" w14:textId="77777777" w:rsidR="00792DDF" w:rsidRPr="00AA529F" w:rsidRDefault="00792DDF" w:rsidP="00296E50">
                              <w:pPr>
                                <w:pStyle w:val="Prrafodelista"/>
                                <w:numPr>
                                  <w:ilvl w:val="2"/>
                                  <w:numId w:val="34"/>
                                </w:numPr>
                                <w:spacing w:before="0" w:after="0"/>
                                <w:ind w:left="709"/>
                                <w:jc w:val="left"/>
                                <w:rPr>
                                  <w:rFonts w:ascii="Calibri" w:hAnsi="Calibri" w:cstheme="minorBidi"/>
                                  <w:color w:val="000000" w:themeColor="text1"/>
                                  <w:kern w:val="24"/>
                                  <w:sz w:val="20"/>
                                  <w:szCs w:val="26"/>
                                </w:rPr>
                              </w:pPr>
                              <w:r w:rsidRPr="00AA529F">
                                <w:rPr>
                                  <w:rFonts w:ascii="Calibri" w:hAnsi="Calibri" w:cstheme="minorBidi"/>
                                  <w:color w:val="000000" w:themeColor="text1"/>
                                  <w:kern w:val="24"/>
                                  <w:sz w:val="20"/>
                                  <w:szCs w:val="26"/>
                                </w:rPr>
                                <w:t>Terremotos, etc.</w:t>
                              </w:r>
                            </w:p>
                          </w:txbxContent>
                        </wps:txbx>
                        <wps:bodyPr anchor="b"/>
                      </wps:wsp>
                      <wps:wsp>
                        <wps:cNvPr id="24" name="34 Rectángulo redondeado"/>
                        <wps:cNvSpPr/>
                        <wps:spPr>
                          <a:xfrm>
                            <a:off x="0" y="1842976"/>
                            <a:ext cx="1436133" cy="809067"/>
                          </a:xfrm>
                          <a:prstGeom prst="roundRect">
                            <a:avLst>
                              <a:gd name="adj" fmla="val 0"/>
                            </a:avLst>
                          </a:prstGeom>
                          <a:solidFill>
                            <a:srgbClr val="FFC9C9"/>
                          </a:solidFill>
                          <a:ln w="3175">
                            <a:solidFill>
                              <a:schemeClr val="tx1"/>
                            </a:solidFill>
                          </a:ln>
                          <a:effectLst/>
                        </wps:spPr>
                        <wps:style>
                          <a:lnRef idx="1">
                            <a:schemeClr val="accent4"/>
                          </a:lnRef>
                          <a:fillRef idx="2">
                            <a:schemeClr val="accent4"/>
                          </a:fillRef>
                          <a:effectRef idx="1">
                            <a:schemeClr val="accent4"/>
                          </a:effectRef>
                          <a:fontRef idx="minor">
                            <a:schemeClr val="dk1"/>
                          </a:fontRef>
                        </wps:style>
                        <wps:txbx>
                          <w:txbxContent>
                            <w:p w14:paraId="207F427E" w14:textId="77777777" w:rsidR="00792DDF" w:rsidRPr="00E56F69" w:rsidRDefault="00792DDF" w:rsidP="00D45CAD">
                              <w:pPr>
                                <w:pStyle w:val="NormalWeb"/>
                                <w:spacing w:before="0" w:beforeAutospacing="0" w:after="0" w:afterAutospacing="0"/>
                                <w:jc w:val="center"/>
                                <w:rPr>
                                  <w:sz w:val="20"/>
                                </w:rPr>
                              </w:pPr>
                              <w:r w:rsidRPr="00E56F69">
                                <w:rPr>
                                  <w:rFonts w:ascii="Calibri" w:hAnsi="Calibri" w:cstheme="minorBidi"/>
                                  <w:b/>
                                  <w:bCs/>
                                  <w:color w:val="1F497D" w:themeColor="text2"/>
                                  <w:kern w:val="24"/>
                                  <w:sz w:val="12"/>
                                  <w:szCs w:val="16"/>
                                </w:rPr>
                                <w:t>INDISPONIBILIDAD DE RECURSOS HUMANOS CRÍTICOS</w:t>
                              </w:r>
                            </w:p>
                          </w:txbxContent>
                        </wps:txbx>
                        <wps:bodyPr anchor="b"/>
                      </wps:wsp>
                      <wps:wsp>
                        <wps:cNvPr id="32" name="35 Rectángulo redondeado"/>
                        <wps:cNvSpPr/>
                        <wps:spPr>
                          <a:xfrm>
                            <a:off x="0" y="1010470"/>
                            <a:ext cx="1436133" cy="785882"/>
                          </a:xfrm>
                          <a:prstGeom prst="roundRect">
                            <a:avLst>
                              <a:gd name="adj" fmla="val 0"/>
                            </a:avLst>
                          </a:prstGeom>
                          <a:solidFill>
                            <a:srgbClr val="FFE697"/>
                          </a:solidFill>
                          <a:ln w="3175">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5C0A53A5" w14:textId="77777777" w:rsidR="00792DDF" w:rsidRPr="00167941" w:rsidRDefault="00792DDF" w:rsidP="00D45CAD">
                              <w:pPr>
                                <w:pStyle w:val="NormalWeb"/>
                                <w:spacing w:before="0" w:beforeAutospacing="0" w:after="0" w:afterAutospacing="0"/>
                                <w:jc w:val="center"/>
                                <w:rPr>
                                  <w:sz w:val="20"/>
                                </w:rPr>
                              </w:pPr>
                              <w:r w:rsidRPr="00167941">
                                <w:rPr>
                                  <w:rFonts w:ascii="Calibri" w:hAnsi="Calibri" w:cstheme="minorBidi"/>
                                  <w:b/>
                                  <w:bCs/>
                                  <w:color w:val="1F497D" w:themeColor="text2"/>
                                  <w:kern w:val="24"/>
                                  <w:sz w:val="12"/>
                                  <w:szCs w:val="16"/>
                                </w:rPr>
                                <w:t>INDISPONIBILIDAD DE INFORMACIÓN CRÍTICA POR FALLOS EN TECNOLOGÍA</w:t>
                              </w:r>
                            </w:p>
                          </w:txbxContent>
                        </wps:txbx>
                        <wps:bodyPr anchor="b"/>
                      </wps:wsp>
                      <wps:wsp>
                        <wps:cNvPr id="33" name="36 Rectángulo redondeado"/>
                        <wps:cNvSpPr/>
                        <wps:spPr>
                          <a:xfrm>
                            <a:off x="0" y="0"/>
                            <a:ext cx="1436133" cy="956757"/>
                          </a:xfrm>
                          <a:prstGeom prst="roundRect">
                            <a:avLst>
                              <a:gd name="adj" fmla="val 0"/>
                            </a:avLst>
                          </a:prstGeom>
                          <a:solidFill>
                            <a:srgbClr val="FFC381"/>
                          </a:solidFill>
                          <a:ln w="3175">
                            <a:solidFill>
                              <a:schemeClr val="tx1"/>
                            </a:solidFill>
                          </a:ln>
                          <a:effectLst/>
                        </wps:spPr>
                        <wps:style>
                          <a:lnRef idx="1">
                            <a:schemeClr val="accent3"/>
                          </a:lnRef>
                          <a:fillRef idx="2">
                            <a:schemeClr val="accent3"/>
                          </a:fillRef>
                          <a:effectRef idx="1">
                            <a:schemeClr val="accent3"/>
                          </a:effectRef>
                          <a:fontRef idx="minor">
                            <a:schemeClr val="dk1"/>
                          </a:fontRef>
                        </wps:style>
                        <wps:txbx>
                          <w:txbxContent>
                            <w:p w14:paraId="5CAC14D3" w14:textId="77777777" w:rsidR="00792DDF" w:rsidRPr="00167941" w:rsidRDefault="00792DDF" w:rsidP="00D45CAD">
                              <w:pPr>
                                <w:pStyle w:val="NormalWeb"/>
                                <w:spacing w:before="0" w:beforeAutospacing="0" w:after="0" w:afterAutospacing="0"/>
                                <w:jc w:val="center"/>
                                <w:rPr>
                                  <w:sz w:val="20"/>
                                </w:rPr>
                              </w:pPr>
                              <w:r w:rsidRPr="00167941">
                                <w:rPr>
                                  <w:rFonts w:ascii="Calibri" w:hAnsi="Calibri" w:cstheme="minorBidi"/>
                                  <w:b/>
                                  <w:bCs/>
                                  <w:color w:val="1F497D" w:themeColor="text2"/>
                                  <w:kern w:val="24"/>
                                  <w:sz w:val="12"/>
                                  <w:szCs w:val="16"/>
                                </w:rPr>
                                <w:t>INDISPONIBILIDAD DE LA UBICACIÓN POR INACCESIBILIDAD O DESTRUCCIÓN</w:t>
                              </w:r>
                            </w:p>
                          </w:txbxContent>
                        </wps:txbx>
                        <wps:bodyPr anchor="b"/>
                      </wps:wsp>
                      <wps:wsp>
                        <wps:cNvPr id="34" name="37 Rectángulo redondeado"/>
                        <wps:cNvSpPr/>
                        <wps:spPr>
                          <a:xfrm>
                            <a:off x="0" y="2713439"/>
                            <a:ext cx="1436133" cy="931461"/>
                          </a:xfrm>
                          <a:prstGeom prst="roundRect">
                            <a:avLst>
                              <a:gd name="adj" fmla="val 0"/>
                            </a:avLst>
                          </a:prstGeom>
                          <a:solidFill>
                            <a:srgbClr val="F7FBFA"/>
                          </a:solidFill>
                          <a:ln w="3175">
                            <a:solidFill>
                              <a:schemeClr val="tx1"/>
                            </a:solidFill>
                          </a:ln>
                          <a:effectLst/>
                        </wps:spPr>
                        <wps:style>
                          <a:lnRef idx="1">
                            <a:schemeClr val="accent6"/>
                          </a:lnRef>
                          <a:fillRef idx="2">
                            <a:schemeClr val="accent6"/>
                          </a:fillRef>
                          <a:effectRef idx="1">
                            <a:schemeClr val="accent6"/>
                          </a:effectRef>
                          <a:fontRef idx="minor">
                            <a:schemeClr val="dk1"/>
                          </a:fontRef>
                        </wps:style>
                        <wps:txbx>
                          <w:txbxContent>
                            <w:p w14:paraId="52524D44" w14:textId="77777777" w:rsidR="00792DDF" w:rsidRPr="00167941" w:rsidRDefault="00792DDF" w:rsidP="00D45CAD">
                              <w:pPr>
                                <w:pStyle w:val="NormalWeb"/>
                                <w:spacing w:before="0" w:beforeAutospacing="0" w:after="0" w:afterAutospacing="0"/>
                                <w:jc w:val="center"/>
                                <w:rPr>
                                  <w:sz w:val="20"/>
                                </w:rPr>
                              </w:pPr>
                              <w:r w:rsidRPr="00167941">
                                <w:rPr>
                                  <w:rFonts w:ascii="Calibri" w:hAnsi="Calibri" w:cstheme="minorBidi"/>
                                  <w:b/>
                                  <w:bCs/>
                                  <w:color w:val="1F497D" w:themeColor="text2"/>
                                  <w:kern w:val="24"/>
                                  <w:sz w:val="12"/>
                                  <w:szCs w:val="16"/>
                                </w:rPr>
                                <w:t>INTERRUPCIÓN DE PROVEEDORES CRÍTICOS</w:t>
                              </w:r>
                            </w:p>
                          </w:txbxContent>
                        </wps:txbx>
                        <wps:bodyPr anchor="b"/>
                      </wps:wsp>
                      <pic:pic xmlns:pic="http://schemas.openxmlformats.org/drawingml/2006/picture">
                        <pic:nvPicPr>
                          <pic:cNvPr id="35" name="Picture 2" descr="C:\Users\xe28526\AppData\Local\Microsoft\Windows\Temporary Internet Files\Content.IE5\47JHXOLR\MC900434847[1].png"/>
                          <pic:cNvPicPr>
                            <a:picLocks noChangeAspect="1" noChangeArrowheads="1"/>
                          </pic:cNvPicPr>
                        </pic:nvPicPr>
                        <pic:blipFill>
                          <a:blip r:embed="rId16" cstate="print"/>
                          <a:srcRect/>
                          <a:stretch>
                            <a:fillRect/>
                          </a:stretch>
                        </pic:blipFill>
                        <pic:spPr bwMode="auto">
                          <a:xfrm>
                            <a:off x="585009" y="97999"/>
                            <a:ext cx="353074" cy="445907"/>
                          </a:xfrm>
                          <a:prstGeom prst="rect">
                            <a:avLst/>
                          </a:prstGeom>
                          <a:noFill/>
                          <a:ln>
                            <a:noFill/>
                          </a:ln>
                          <a:effectLst>
                            <a:outerShdw blurRad="127000" dist="88900" dir="5400000" rotWithShape="0">
                              <a:srgbClr val="808080">
                                <a:alpha val="50000"/>
                              </a:srgbClr>
                            </a:outerShdw>
                          </a:effectLst>
                        </pic:spPr>
                      </pic:pic>
                      <pic:pic xmlns:pic="http://schemas.openxmlformats.org/drawingml/2006/picture">
                        <pic:nvPicPr>
                          <pic:cNvPr id="36" name="Picture 3" descr="C:\Users\xe28526\AppData\Local\Microsoft\Windows\Temporary Internet Files\Content.IE5\47JHXOLR\MC900434845[1].png"/>
                          <pic:cNvPicPr>
                            <a:picLocks noChangeAspect="1" noChangeArrowheads="1"/>
                          </pic:cNvPicPr>
                        </pic:nvPicPr>
                        <pic:blipFill>
                          <a:blip r:embed="rId17" cstate="print"/>
                          <a:srcRect/>
                          <a:stretch>
                            <a:fillRect/>
                          </a:stretch>
                        </pic:blipFill>
                        <pic:spPr bwMode="auto">
                          <a:xfrm>
                            <a:off x="551033" y="1067146"/>
                            <a:ext cx="353072" cy="383344"/>
                          </a:xfrm>
                          <a:prstGeom prst="rect">
                            <a:avLst/>
                          </a:prstGeom>
                          <a:noFill/>
                          <a:ln>
                            <a:noFill/>
                          </a:ln>
                          <a:effectLst>
                            <a:outerShdw blurRad="127000" dist="88900" dir="5400000" algn="ctr" rotWithShape="0">
                              <a:srgbClr val="808080">
                                <a:alpha val="50000"/>
                              </a:srgbClr>
                            </a:outerShdw>
                          </a:effectLst>
                        </pic:spPr>
                      </pic:pic>
                      <pic:pic xmlns:pic="http://schemas.openxmlformats.org/drawingml/2006/picture">
                        <pic:nvPicPr>
                          <pic:cNvPr id="37" name="Picture 7" descr="C:\Users\xe28526\AppData\Local\Microsoft\Windows\Temporary Internet Files\Content.IE5\YEDGTWEW\MC900431615[1].png"/>
                          <pic:cNvPicPr>
                            <a:picLocks noChangeAspect="1" noChangeArrowheads="1"/>
                          </pic:cNvPicPr>
                        </pic:nvPicPr>
                        <pic:blipFill>
                          <a:blip r:embed="rId18" cstate="print"/>
                          <a:srcRect/>
                          <a:stretch>
                            <a:fillRect/>
                          </a:stretch>
                        </pic:blipFill>
                        <pic:spPr bwMode="auto">
                          <a:xfrm>
                            <a:off x="478644" y="1959245"/>
                            <a:ext cx="425799" cy="425608"/>
                          </a:xfrm>
                          <a:prstGeom prst="rect">
                            <a:avLst/>
                          </a:prstGeom>
                          <a:noFill/>
                          <a:ln w="9525">
                            <a:noFill/>
                            <a:miter lim="800000"/>
                            <a:headEnd/>
                            <a:tailEnd/>
                          </a:ln>
                        </pic:spPr>
                      </pic:pic>
                      <pic:pic xmlns:pic="http://schemas.openxmlformats.org/drawingml/2006/picture">
                        <pic:nvPicPr>
                          <pic:cNvPr id="38" name="Picture 6" descr="C:\Users\xe28526\AppData\Local\Microsoft\Windows\Temporary Internet Files\Content.IE5\01SP2D4U\MC900441741[1].png"/>
                          <pic:cNvPicPr>
                            <a:picLocks noChangeAspect="1" noChangeArrowheads="1"/>
                          </pic:cNvPicPr>
                        </pic:nvPicPr>
                        <pic:blipFill>
                          <a:blip r:embed="rId19" cstate="print"/>
                          <a:srcRect/>
                          <a:stretch>
                            <a:fillRect/>
                          </a:stretch>
                        </pic:blipFill>
                        <pic:spPr bwMode="auto">
                          <a:xfrm>
                            <a:off x="425663" y="2819377"/>
                            <a:ext cx="531369" cy="531130"/>
                          </a:xfrm>
                          <a:prstGeom prst="rect">
                            <a:avLst/>
                          </a:prstGeom>
                          <a:noFill/>
                          <a:ln>
                            <a:noFill/>
                          </a:ln>
                          <a:effectLst>
                            <a:outerShdw blurRad="127000" dist="88900" dir="5400000" algn="ctr" rotWithShape="0">
                              <a:srgbClr val="808080">
                                <a:alpha val="50000"/>
                              </a:srgbClr>
                            </a:outerShdw>
                          </a:effectLst>
                        </pic:spPr>
                      </pic:pic>
                    </wpc:wpc>
                  </a:graphicData>
                </a:graphic>
              </wp:inline>
            </w:drawing>
          </mc:Choice>
          <mc:Fallback>
            <w:pict>
              <v:group w14:anchorId="4AD60442" id="Lienzo 39" o:spid="_x0000_s1026" editas="canvas" style="width:476.25pt;height:280.5pt;mso-position-horizontal-relative:char;mso-position-vertical-relative:line" coordsize="60483,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483;height:35623;visibility:visible;mso-wrap-style:square">
                  <v:fill o:detectmouseclick="t"/>
                  <v:path o:connecttype="none"/>
                </v:shape>
                <v:roundrect id="28 Rectángulo redondeado" o:spid="_x0000_s1028" style="position:absolute;left:14893;top:18428;width:46733;height:8090;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" fillcolor="#fbfbfb" strokecolor="black [3213]" strokeweight=".25pt">
                  <v:textbox>
                    <w:txbxContent>
                      <w:p w14:paraId="55971093" w14:textId="77777777" w:rsidR="00792DDF" w:rsidRPr="00AA529F" w:rsidRDefault="00792DDF" w:rsidP="00296E50">
                        <w:pPr>
                          <w:pStyle w:val="Prrafodelista"/>
                          <w:numPr>
                            <w:ilvl w:val="0"/>
                            <w:numId w:val="33"/>
                          </w:numPr>
                          <w:tabs>
                            <w:tab w:val="clear" w:pos="720"/>
                          </w:tabs>
                          <w:spacing w:before="0" w:after="0"/>
                          <w:ind w:left="284" w:hanging="284"/>
                          <w:jc w:val="left"/>
                          <w:rPr>
                            <w:sz w:val="20"/>
                            <w:szCs w:val="24"/>
                          </w:rPr>
                        </w:pPr>
                        <w:r w:rsidRPr="00AA529F">
                          <w:rPr>
                            <w:rFonts w:ascii="Calibri" w:hAnsi="Calibri" w:cstheme="minorBidi"/>
                            <w:color w:val="000000" w:themeColor="text1"/>
                            <w:kern w:val="24"/>
                            <w:sz w:val="20"/>
                            <w:szCs w:val="26"/>
                          </w:rPr>
                          <w:t xml:space="preserve">Afección de todo o parte del personal crítico de un equipo de recuperación imposibilitando su vuelta inmediata al trabajo </w:t>
                        </w:r>
                      </w:p>
                      <w:p w14:paraId="1F63AB2D" w14:textId="77777777" w:rsidR="00792DDF" w:rsidRPr="00AA529F" w:rsidRDefault="00792DDF" w:rsidP="00296E50">
                        <w:pPr>
                          <w:pStyle w:val="Prrafodelista"/>
                          <w:numPr>
                            <w:ilvl w:val="2"/>
                            <w:numId w:val="34"/>
                          </w:numPr>
                          <w:spacing w:before="0" w:after="0"/>
                          <w:ind w:left="709"/>
                          <w:jc w:val="left"/>
                          <w:rPr>
                            <w:sz w:val="20"/>
                          </w:rPr>
                        </w:pPr>
                        <w:r w:rsidRPr="00AA529F">
                          <w:rPr>
                            <w:rFonts w:ascii="Calibri" w:hAnsi="Calibri" w:cstheme="minorBidi"/>
                            <w:color w:val="000000" w:themeColor="text1"/>
                            <w:kern w:val="24"/>
                            <w:sz w:val="20"/>
                            <w:szCs w:val="26"/>
                          </w:rPr>
                          <w:t xml:space="preserve">Intoxicación, </w:t>
                        </w:r>
                      </w:p>
                      <w:p w14:paraId="4DAA93AC" w14:textId="77777777" w:rsidR="00792DDF" w:rsidRPr="00AA529F" w:rsidRDefault="00792DDF" w:rsidP="00296E50">
                        <w:pPr>
                          <w:pStyle w:val="Prrafodelista"/>
                          <w:numPr>
                            <w:ilvl w:val="2"/>
                            <w:numId w:val="34"/>
                          </w:numPr>
                          <w:spacing w:before="0" w:after="0"/>
                          <w:ind w:left="709"/>
                          <w:jc w:val="left"/>
                          <w:rPr>
                            <w:sz w:val="20"/>
                          </w:rPr>
                        </w:pPr>
                        <w:r w:rsidRPr="00AA529F">
                          <w:rPr>
                            <w:rFonts w:ascii="Calibri" w:hAnsi="Calibri" w:cstheme="minorBidi"/>
                            <w:color w:val="000000" w:themeColor="text1"/>
                            <w:kern w:val="24"/>
                            <w:sz w:val="20"/>
                            <w:szCs w:val="26"/>
                          </w:rPr>
                          <w:t>Pandemia, etc.</w:t>
                        </w:r>
                      </w:p>
                      <w:p w14:paraId="23EFFB69" w14:textId="77777777" w:rsidR="00792DDF" w:rsidRPr="00AA529F" w:rsidRDefault="00792DDF" w:rsidP="00D45CAD">
                        <w:pPr>
                          <w:ind w:left="709" w:hanging="284"/>
                          <w:jc w:val="center"/>
                          <w:rPr>
                            <w:sz w:val="20"/>
                          </w:rPr>
                        </w:pPr>
                      </w:p>
                    </w:txbxContent>
                  </v:textbox>
                </v:roundrect>
                <v:roundrect id="29 Rectángulo redondeado" o:spid="_x0000_s1029" style="position:absolute;left:14895;top:10103;width:46731;height:7859;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" fillcolor="#fbfbfb" strokecolor="black [3213]" strokeweight=".25pt">
                  <v:textbox>
                    <w:txbxContent>
                      <w:p w14:paraId="5AE3CF6D" w14:textId="77777777" w:rsidR="00792DDF" w:rsidRPr="00EC331D" w:rsidRDefault="00792DDF" w:rsidP="00296E50">
                        <w:pPr>
                          <w:pStyle w:val="Prrafodelista"/>
                          <w:numPr>
                            <w:ilvl w:val="0"/>
                            <w:numId w:val="31"/>
                          </w:numPr>
                          <w:tabs>
                            <w:tab w:val="clear" w:pos="720"/>
                          </w:tabs>
                          <w:spacing w:before="0" w:after="0"/>
                          <w:ind w:left="284" w:hanging="284"/>
                          <w:jc w:val="left"/>
                          <w:rPr>
                            <w:sz w:val="20"/>
                            <w:szCs w:val="24"/>
                          </w:rPr>
                        </w:pPr>
                        <w:r>
                          <w:rPr>
                            <w:rFonts w:ascii="Calibri" w:hAnsi="Calibri" w:cstheme="minorBidi"/>
                            <w:color w:val="000000" w:themeColor="text1"/>
                            <w:kern w:val="24"/>
                            <w:sz w:val="20"/>
                            <w:szCs w:val="26"/>
                          </w:rPr>
                          <w:t>Afectación únicamente a los equipos de usuario debido a:</w:t>
                        </w:r>
                      </w:p>
                      <w:p w14:paraId="709967FB" w14:textId="77777777" w:rsidR="00792DDF" w:rsidRPr="00EC331D" w:rsidRDefault="00792DDF" w:rsidP="00296E50">
                        <w:pPr>
                          <w:pStyle w:val="Prrafodelista"/>
                          <w:numPr>
                            <w:ilvl w:val="2"/>
                            <w:numId w:val="34"/>
                          </w:numPr>
                          <w:spacing w:before="0" w:after="0"/>
                          <w:ind w:left="709"/>
                          <w:jc w:val="left"/>
                          <w:rPr>
                            <w:rFonts w:asciiTheme="minorHAnsi" w:hAnsiTheme="minorHAnsi" w:cstheme="minorHAnsi"/>
                            <w:sz w:val="20"/>
                            <w:szCs w:val="24"/>
                          </w:rPr>
                        </w:pPr>
                        <w:r w:rsidRPr="00EC331D">
                          <w:rPr>
                            <w:rFonts w:asciiTheme="minorHAnsi" w:hAnsiTheme="minorHAnsi" w:cstheme="minorHAnsi"/>
                            <w:color w:val="000000" w:themeColor="text1"/>
                            <w:kern w:val="24"/>
                            <w:sz w:val="20"/>
                            <w:szCs w:val="26"/>
                          </w:rPr>
                          <w:t>Caída de los sistemas eléctricos</w:t>
                        </w:r>
                        <w:r>
                          <w:rPr>
                            <w:rFonts w:asciiTheme="minorHAnsi" w:hAnsiTheme="minorHAnsi" w:cstheme="minorHAnsi"/>
                            <w:color w:val="000000" w:themeColor="text1"/>
                            <w:kern w:val="24"/>
                            <w:sz w:val="20"/>
                            <w:szCs w:val="26"/>
                          </w:rPr>
                          <w:t xml:space="preserve"> y/o infraestructura de red</w:t>
                        </w:r>
                        <w:r w:rsidRPr="00EC331D">
                          <w:rPr>
                            <w:rFonts w:asciiTheme="minorHAnsi" w:hAnsiTheme="minorHAnsi" w:cstheme="minorHAnsi"/>
                            <w:color w:val="000000" w:themeColor="text1"/>
                            <w:kern w:val="24"/>
                            <w:sz w:val="20"/>
                            <w:szCs w:val="26"/>
                          </w:rPr>
                          <w:t xml:space="preserve"> en una ubicación</w:t>
                        </w:r>
                      </w:p>
                      <w:p w14:paraId="4836EACA" w14:textId="77777777" w:rsidR="00792DDF" w:rsidRPr="00EC331D" w:rsidRDefault="00792DDF" w:rsidP="00296E50">
                        <w:pPr>
                          <w:pStyle w:val="Prrafodelista"/>
                          <w:numPr>
                            <w:ilvl w:val="2"/>
                            <w:numId w:val="34"/>
                          </w:numPr>
                          <w:spacing w:before="0" w:after="0"/>
                          <w:ind w:left="709"/>
                          <w:jc w:val="left"/>
                          <w:rPr>
                            <w:rFonts w:asciiTheme="minorHAnsi" w:hAnsiTheme="minorHAnsi" w:cstheme="minorHAnsi"/>
                            <w:sz w:val="20"/>
                            <w:szCs w:val="24"/>
                          </w:rPr>
                        </w:pPr>
                        <w:r w:rsidRPr="00EC331D">
                          <w:rPr>
                            <w:rFonts w:asciiTheme="minorHAnsi" w:hAnsiTheme="minorHAnsi" w:cstheme="minorHAnsi"/>
                            <w:sz w:val="20"/>
                            <w:szCs w:val="24"/>
                          </w:rPr>
                          <w:t>Afectación de malware a equipos locales</w:t>
                        </w:r>
                      </w:p>
                      <w:p w14:paraId="7DDA22B8" w14:textId="77777777" w:rsidR="00792DDF" w:rsidRPr="00EC331D" w:rsidRDefault="00792DDF" w:rsidP="00296E50">
                        <w:pPr>
                          <w:pStyle w:val="Prrafodelista"/>
                          <w:numPr>
                            <w:ilvl w:val="0"/>
                            <w:numId w:val="31"/>
                          </w:numPr>
                          <w:tabs>
                            <w:tab w:val="clear" w:pos="720"/>
                          </w:tabs>
                          <w:spacing w:before="0" w:after="0"/>
                          <w:ind w:left="284" w:hanging="284"/>
                          <w:jc w:val="left"/>
                          <w:rPr>
                            <w:rFonts w:asciiTheme="minorHAnsi" w:hAnsiTheme="minorHAnsi" w:cstheme="minorHAnsi"/>
                            <w:sz w:val="20"/>
                          </w:rPr>
                        </w:pPr>
                        <w:r w:rsidRPr="00EC331D">
                          <w:rPr>
                            <w:rFonts w:asciiTheme="minorHAnsi" w:hAnsiTheme="minorHAnsi" w:cstheme="minorHAnsi"/>
                            <w:color w:val="000000" w:themeColor="text1"/>
                            <w:kern w:val="24"/>
                            <w:sz w:val="20"/>
                            <w:szCs w:val="26"/>
                          </w:rPr>
                          <w:t>Se excluyen los escenarios propios del PCT</w:t>
                        </w:r>
                      </w:p>
                      <w:p w14:paraId="3472D6CB" w14:textId="77777777" w:rsidR="00792DDF" w:rsidRPr="00EC331D" w:rsidRDefault="00792DDF" w:rsidP="00D45CAD">
                        <w:pPr>
                          <w:ind w:left="284" w:hanging="284"/>
                          <w:jc w:val="center"/>
                          <w:rPr>
                            <w:rFonts w:asciiTheme="minorHAnsi" w:hAnsiTheme="minorHAnsi" w:cstheme="minorHAnsi"/>
                          </w:rPr>
                        </w:pPr>
                      </w:p>
                      <w:p w14:paraId="34A6FD98" w14:textId="77777777" w:rsidR="00792DDF" w:rsidRDefault="00792DDF" w:rsidP="00D45CAD"/>
                    </w:txbxContent>
                  </v:textbox>
                </v:roundrect>
                <v:roundrect id="32 Rectángulo redondeado" o:spid="_x0000_s1030" style="position:absolute;left:14895;width:46731;height:9567;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" fillcolor="#fbfbfb" strokecolor="black [3213]" strokeweight=".25pt">
                  <v:textbox>
                    <w:txbxContent>
                      <w:p w14:paraId="1F850466" w14:textId="77777777" w:rsidR="00792DDF" w:rsidRPr="00AA529F" w:rsidRDefault="00792DDF" w:rsidP="00296E50">
                        <w:pPr>
                          <w:pStyle w:val="Prrafodelista"/>
                          <w:numPr>
                            <w:ilvl w:val="0"/>
                            <w:numId w:val="30"/>
                          </w:numPr>
                          <w:tabs>
                            <w:tab w:val="clear" w:pos="720"/>
                          </w:tabs>
                          <w:spacing w:before="0" w:after="0"/>
                          <w:ind w:left="284" w:hanging="284"/>
                          <w:jc w:val="left"/>
                          <w:rPr>
                            <w:sz w:val="20"/>
                            <w:szCs w:val="24"/>
                          </w:rPr>
                        </w:pPr>
                        <w:r w:rsidRPr="00AA529F">
                          <w:rPr>
                            <w:rFonts w:ascii="Calibri" w:hAnsi="Calibri" w:cstheme="minorBidi"/>
                            <w:color w:val="000000" w:themeColor="text1"/>
                            <w:kern w:val="24"/>
                            <w:sz w:val="20"/>
                            <w:szCs w:val="26"/>
                          </w:rPr>
                          <w:t>Actos de terrorismo, vandalismo y/o sabotaje (amenaza de bomba, etc.)</w:t>
                        </w:r>
                      </w:p>
                      <w:p w14:paraId="4D066D4F"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Incendios</w:t>
                        </w:r>
                      </w:p>
                      <w:p w14:paraId="0A9C48A5"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Agentes atmosféricos (fuertes vientos, nevadas intensas, etc.)</w:t>
                        </w:r>
                      </w:p>
                      <w:p w14:paraId="289B865C"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Terremotos, inundaciones</w:t>
                        </w:r>
                      </w:p>
                      <w:p w14:paraId="717E3589" w14:textId="77777777" w:rsidR="00792DDF" w:rsidRPr="00AA529F" w:rsidRDefault="00792DDF" w:rsidP="00296E50">
                        <w:pPr>
                          <w:pStyle w:val="Prrafodelista"/>
                          <w:numPr>
                            <w:ilvl w:val="0"/>
                            <w:numId w:val="30"/>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Detección de un fallo estructural, etc.</w:t>
                        </w:r>
                      </w:p>
                      <w:p w14:paraId="11D8B8DE" w14:textId="77777777" w:rsidR="00792DDF" w:rsidRPr="00AA529F" w:rsidRDefault="00792DDF" w:rsidP="00D45CAD">
                        <w:pPr>
                          <w:ind w:left="284" w:hanging="284"/>
                          <w:jc w:val="center"/>
                          <w:rPr>
                            <w:sz w:val="20"/>
                          </w:rPr>
                        </w:pPr>
                      </w:p>
                    </w:txbxContent>
                  </v:textbox>
                </v:roundrect>
                <v:roundrect id="33 Rectángulo redondeado" o:spid="_x0000_s1031" style="position:absolute;left:14895;top:27131;width:46731;height:9318;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" fillcolor="#fbfbfb" strokecolor="black [3213]" strokeweight=".25pt">
                  <v:textbox>
                    <w:txbxContent>
                      <w:p w14:paraId="170E3EE3" w14:textId="77777777" w:rsidR="00792DDF" w:rsidRPr="00AA529F" w:rsidRDefault="00792DDF" w:rsidP="00296E50">
                        <w:pPr>
                          <w:pStyle w:val="Prrafodelista"/>
                          <w:numPr>
                            <w:ilvl w:val="0"/>
                            <w:numId w:val="32"/>
                          </w:numPr>
                          <w:tabs>
                            <w:tab w:val="clear" w:pos="720"/>
                          </w:tabs>
                          <w:spacing w:before="0" w:after="0"/>
                          <w:ind w:left="284" w:hanging="284"/>
                          <w:jc w:val="left"/>
                          <w:rPr>
                            <w:sz w:val="20"/>
                            <w:szCs w:val="24"/>
                          </w:rPr>
                        </w:pPr>
                        <w:r w:rsidRPr="00AA529F">
                          <w:rPr>
                            <w:rFonts w:ascii="Calibri" w:hAnsi="Calibri" w:cstheme="minorBidi"/>
                            <w:color w:val="000000" w:themeColor="text1"/>
                            <w:kern w:val="24"/>
                            <w:sz w:val="20"/>
                            <w:szCs w:val="26"/>
                          </w:rPr>
                          <w:t>Fallo del Servicio del Proveedor</w:t>
                        </w:r>
                      </w:p>
                      <w:p w14:paraId="188F54DF" w14:textId="77777777" w:rsidR="00792DDF" w:rsidRPr="00AA529F" w:rsidRDefault="00792DDF" w:rsidP="00296E50">
                        <w:pPr>
                          <w:pStyle w:val="Prrafodelista"/>
                          <w:numPr>
                            <w:ilvl w:val="0"/>
                            <w:numId w:val="32"/>
                          </w:numPr>
                          <w:tabs>
                            <w:tab w:val="clear" w:pos="720"/>
                          </w:tabs>
                          <w:spacing w:before="0" w:after="0"/>
                          <w:ind w:left="284" w:hanging="284"/>
                          <w:jc w:val="left"/>
                          <w:rPr>
                            <w:sz w:val="20"/>
                          </w:rPr>
                        </w:pPr>
                        <w:r w:rsidRPr="00AA529F">
                          <w:rPr>
                            <w:rFonts w:ascii="Calibri" w:hAnsi="Calibri" w:cstheme="minorBidi"/>
                            <w:color w:val="000000" w:themeColor="text1"/>
                            <w:kern w:val="24"/>
                            <w:sz w:val="20"/>
                            <w:szCs w:val="26"/>
                          </w:rPr>
                          <w:t>Imposibilidad de prestación del servicio (total y/o parcial)</w:t>
                        </w:r>
                      </w:p>
                      <w:p w14:paraId="4DB7B0A6" w14:textId="77777777" w:rsidR="00792DDF" w:rsidRPr="00AA529F" w:rsidRDefault="00792DDF" w:rsidP="00296E50">
                        <w:pPr>
                          <w:pStyle w:val="Prrafodelista"/>
                          <w:numPr>
                            <w:ilvl w:val="2"/>
                            <w:numId w:val="34"/>
                          </w:numPr>
                          <w:spacing w:before="0" w:after="0"/>
                          <w:ind w:left="709"/>
                          <w:jc w:val="left"/>
                          <w:rPr>
                            <w:rFonts w:ascii="Calibri" w:hAnsi="Calibri" w:cstheme="minorBidi"/>
                            <w:color w:val="000000" w:themeColor="text1"/>
                            <w:kern w:val="24"/>
                            <w:sz w:val="20"/>
                            <w:szCs w:val="26"/>
                          </w:rPr>
                        </w:pPr>
                        <w:r w:rsidRPr="00AA529F">
                          <w:rPr>
                            <w:rFonts w:ascii="Calibri" w:hAnsi="Calibri" w:cstheme="minorBidi"/>
                            <w:color w:val="000000" w:themeColor="text1"/>
                            <w:kern w:val="24"/>
                            <w:sz w:val="20"/>
                            <w:szCs w:val="26"/>
                          </w:rPr>
                          <w:t>Agentes atmosféricos (fuertes vientos, nevadas intensas, etc.)</w:t>
                        </w:r>
                      </w:p>
                      <w:p w14:paraId="1B00AEA4" w14:textId="77777777" w:rsidR="00792DDF" w:rsidRPr="00AA529F" w:rsidRDefault="00792DDF" w:rsidP="00296E50">
                        <w:pPr>
                          <w:pStyle w:val="Prrafodelista"/>
                          <w:numPr>
                            <w:ilvl w:val="2"/>
                            <w:numId w:val="34"/>
                          </w:numPr>
                          <w:spacing w:before="0" w:after="0"/>
                          <w:ind w:left="709"/>
                          <w:jc w:val="left"/>
                          <w:rPr>
                            <w:rFonts w:ascii="Calibri" w:hAnsi="Calibri" w:cstheme="minorBidi"/>
                            <w:color w:val="000000" w:themeColor="text1"/>
                            <w:kern w:val="24"/>
                            <w:sz w:val="20"/>
                            <w:szCs w:val="26"/>
                          </w:rPr>
                        </w:pPr>
                        <w:r w:rsidRPr="00AA529F">
                          <w:rPr>
                            <w:rFonts w:ascii="Calibri" w:hAnsi="Calibri" w:cstheme="minorBidi"/>
                            <w:color w:val="000000" w:themeColor="text1"/>
                            <w:kern w:val="24"/>
                            <w:sz w:val="20"/>
                            <w:szCs w:val="26"/>
                          </w:rPr>
                          <w:t>Incendios</w:t>
                        </w:r>
                      </w:p>
                      <w:p w14:paraId="0438975C" w14:textId="77777777" w:rsidR="00792DDF" w:rsidRPr="00AA529F" w:rsidRDefault="00792DDF" w:rsidP="00296E50">
                        <w:pPr>
                          <w:pStyle w:val="Prrafodelista"/>
                          <w:numPr>
                            <w:ilvl w:val="2"/>
                            <w:numId w:val="34"/>
                          </w:numPr>
                          <w:spacing w:before="0" w:after="0"/>
                          <w:ind w:left="709"/>
                          <w:jc w:val="left"/>
                          <w:rPr>
                            <w:rFonts w:ascii="Calibri" w:hAnsi="Calibri" w:cstheme="minorBidi"/>
                            <w:color w:val="000000" w:themeColor="text1"/>
                            <w:kern w:val="24"/>
                            <w:sz w:val="20"/>
                            <w:szCs w:val="26"/>
                          </w:rPr>
                        </w:pPr>
                        <w:r w:rsidRPr="00AA529F">
                          <w:rPr>
                            <w:rFonts w:ascii="Calibri" w:hAnsi="Calibri" w:cstheme="minorBidi"/>
                            <w:color w:val="000000" w:themeColor="text1"/>
                            <w:kern w:val="24"/>
                            <w:sz w:val="20"/>
                            <w:szCs w:val="26"/>
                          </w:rPr>
                          <w:t>Terremotos, etc.</w:t>
                        </w:r>
                      </w:p>
                    </w:txbxContent>
                  </v:textbox>
                </v:roundrect>
                <v:roundrect id="34 Rectángulo redondeado" o:spid="_x0000_s1032" style="position:absolute;top:18429;width:14361;height:8091;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" fillcolor="#ffc9c9" strokecolor="black [3213]" strokeweight=".25pt">
                  <v:textbox>
                    <w:txbxContent>
                      <w:p w14:paraId="207F427E" w14:textId="77777777" w:rsidR="00792DDF" w:rsidRPr="00E56F69" w:rsidRDefault="00792DDF" w:rsidP="00D45CAD">
                        <w:pPr>
                          <w:pStyle w:val="NormalWeb"/>
                          <w:spacing w:before="0" w:beforeAutospacing="0" w:after="0" w:afterAutospacing="0"/>
                          <w:jc w:val="center"/>
                          <w:rPr>
                            <w:sz w:val="20"/>
                          </w:rPr>
                        </w:pPr>
                        <w:r w:rsidRPr="00E56F69">
                          <w:rPr>
                            <w:rFonts w:ascii="Calibri" w:hAnsi="Calibri" w:cstheme="minorBidi"/>
                            <w:b/>
                            <w:bCs/>
                            <w:color w:val="1F497D" w:themeColor="text2"/>
                            <w:kern w:val="24"/>
                            <w:sz w:val="12"/>
                            <w:szCs w:val="16"/>
                          </w:rPr>
                          <w:t>INDISPONIBILIDAD DE RECURSOS HUMANOS CRÍTICOS</w:t>
                        </w:r>
                      </w:p>
                    </w:txbxContent>
                  </v:textbox>
                </v:roundrect>
                <v:roundrect id="35 Rectángulo redondeado" o:spid="_x0000_s1033" style="position:absolute;top:10104;width:14361;height:7859;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" fillcolor="#ffe697" strokecolor="black [3213]" strokeweight=".25pt">
                  <v:textbox>
                    <w:txbxContent>
                      <w:p w14:paraId="5C0A53A5" w14:textId="77777777" w:rsidR="00792DDF" w:rsidRPr="00167941" w:rsidRDefault="00792DDF" w:rsidP="00D45CAD">
                        <w:pPr>
                          <w:pStyle w:val="NormalWeb"/>
                          <w:spacing w:before="0" w:beforeAutospacing="0" w:after="0" w:afterAutospacing="0"/>
                          <w:jc w:val="center"/>
                          <w:rPr>
                            <w:sz w:val="20"/>
                          </w:rPr>
                        </w:pPr>
                        <w:r w:rsidRPr="00167941">
                          <w:rPr>
                            <w:rFonts w:ascii="Calibri" w:hAnsi="Calibri" w:cstheme="minorBidi"/>
                            <w:b/>
                            <w:bCs/>
                            <w:color w:val="1F497D" w:themeColor="text2"/>
                            <w:kern w:val="24"/>
                            <w:sz w:val="12"/>
                            <w:szCs w:val="16"/>
                          </w:rPr>
                          <w:t>INDISPONIBILIDAD DE INFORMACIÓN CRÍTICA POR FALLOS EN TECNOLOGÍA</w:t>
                        </w:r>
                      </w:p>
                    </w:txbxContent>
                  </v:textbox>
                </v:roundrect>
                <v:roundrect id="36 Rectángulo redondeado" o:spid="_x0000_s1034" style="position:absolute;width:14361;height:9567;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" fillcolor="#ffc381" strokecolor="black [3213]" strokeweight=".25pt">
                  <v:textbox>
                    <w:txbxContent>
                      <w:p w14:paraId="5CAC14D3" w14:textId="77777777" w:rsidR="00792DDF" w:rsidRPr="00167941" w:rsidRDefault="00792DDF" w:rsidP="00D45CAD">
                        <w:pPr>
                          <w:pStyle w:val="NormalWeb"/>
                          <w:spacing w:before="0" w:beforeAutospacing="0" w:after="0" w:afterAutospacing="0"/>
                          <w:jc w:val="center"/>
                          <w:rPr>
                            <w:sz w:val="20"/>
                          </w:rPr>
                        </w:pPr>
                        <w:r w:rsidRPr="00167941">
                          <w:rPr>
                            <w:rFonts w:ascii="Calibri" w:hAnsi="Calibri" w:cstheme="minorBidi"/>
                            <w:b/>
                            <w:bCs/>
                            <w:color w:val="1F497D" w:themeColor="text2"/>
                            <w:kern w:val="24"/>
                            <w:sz w:val="12"/>
                            <w:szCs w:val="16"/>
                          </w:rPr>
                          <w:t>INDISPONIBILIDAD DE LA UBICACIÓN POR INACCESIBILIDAD O DESTRUCCIÓN</w:t>
                        </w:r>
                      </w:p>
                    </w:txbxContent>
                  </v:textbox>
                </v:roundrect>
                <v:roundrect id="37 Rectángulo redondeado" o:spid="_x0000_s1035" style="position:absolute;top:27134;width:14361;height:9315;visibility:visible;mso-wrap-style:square;v-text-anchor:bottom"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" fillcolor="#f7fbfa" strokecolor="black [3213]" strokeweight=".25pt">
                  <v:textbox>
                    <w:txbxContent>
                      <w:p w14:paraId="52524D44" w14:textId="77777777" w:rsidR="00792DDF" w:rsidRPr="00167941" w:rsidRDefault="00792DDF" w:rsidP="00D45CAD">
                        <w:pPr>
                          <w:pStyle w:val="NormalWeb"/>
                          <w:spacing w:before="0" w:beforeAutospacing="0" w:after="0" w:afterAutospacing="0"/>
                          <w:jc w:val="center"/>
                          <w:rPr>
                            <w:sz w:val="20"/>
                          </w:rPr>
                        </w:pPr>
                        <w:r w:rsidRPr="00167941">
                          <w:rPr>
                            <w:rFonts w:ascii="Calibri" w:hAnsi="Calibri" w:cstheme="minorBidi"/>
                            <w:b/>
                            <w:bCs/>
                            <w:color w:val="1F497D" w:themeColor="text2"/>
                            <w:kern w:val="24"/>
                            <w:sz w:val="12"/>
                            <w:szCs w:val="16"/>
                          </w:rPr>
                          <w:t>INTERRUPCIÓN DE PROVEEDORES CRÍTICOS</w:t>
                        </w:r>
                      </w:p>
                    </w:txbxContent>
                  </v:textbox>
                </v:roundrect>
                <v:shape id="Picture 2" o:spid="_x0000_s1036" type="#_x0000_t75" style="position:absolute;left:5850;top:979;width:3530;height: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">
                  <v:imagedata r:id="rId20" o:title="MC900434847[1]"/>
                  <v:shadow on="t" opacity=".5" origin=",.5" offset="0,7pt"/>
                </v:shape>
                <v:shape id="Picture 3" o:spid="_x0000_s1037" type="#_x0000_t75" style="position:absolute;left:5510;top:10671;width:3531;height:3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">
                  <v:imagedata r:id="rId21" o:title="MC900434845[1]"/>
                  <v:shadow on="t" opacity=".5" offset="0,7pt"/>
                </v:shape>
                <v:shape id="Picture 7" o:spid="_x0000_s1038" type="#_x0000_t75" style="position:absolute;left:4786;top:19592;width:4258;height: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">
                  <v:imagedata r:id="rId22" o:title="MC900431615[1]"/>
                </v:shape>
                <v:shape id="Picture 6" o:spid="_x0000_s1039" type="#_x0000_t75" style="position:absolute;left:4256;top:28193;width:5314;height:5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">
                  <v:imagedata r:id="rId23" o:title="MC900441741[1]"/>
                  <v:shadow on="t" opacity=".5" offset="0,7pt"/>
                </v:shape>
                <w10:anchorlock/>
              </v:group>
            </w:pict>
          </mc:Fallback>
        </mc:AlternateContent>
      </w:r>
      <w:r w:rsidR="00F82EEF">
        <w:rPr>
          <w:sz w:val="20"/>
          <w:szCs w:val="20"/>
        </w:rPr>
        <w:t xml:space="preserve"> </w:t>
      </w:r>
      <w:r w:rsidR="00F82EEF" w:rsidRPr="00D97C0D">
        <w:rPr>
          <w:sz w:val="20"/>
          <w:szCs w:val="20"/>
        </w:rPr>
        <w:t xml:space="preserve">  </w:t>
      </w:r>
    </w:p>
    <w:p w14:paraId="164A4501" w14:textId="77777777" w:rsidR="00F82EEF" w:rsidRPr="00D97C0D" w:rsidRDefault="00F82EEF" w:rsidP="00F82EEF">
      <w:pPr>
        <w:jc w:val="center"/>
        <w:rPr>
          <w:sz w:val="20"/>
          <w:szCs w:val="20"/>
        </w:rPr>
      </w:pPr>
      <w:r>
        <w:rPr>
          <w:sz w:val="20"/>
          <w:szCs w:val="20"/>
        </w:rPr>
        <w:t xml:space="preserve"> </w:t>
      </w:r>
      <w:r w:rsidRPr="00D97C0D">
        <w:rPr>
          <w:sz w:val="20"/>
          <w:szCs w:val="20"/>
        </w:rPr>
        <w:t xml:space="preserve"> </w:t>
      </w:r>
    </w:p>
    <w:p w14:paraId="3A45E5BF" w14:textId="77777777" w:rsidR="00F82EEF" w:rsidRPr="00D97C0D" w:rsidRDefault="00F82EEF" w:rsidP="00296E50">
      <w:pPr>
        <w:pStyle w:val="Proced-N3"/>
        <w:numPr>
          <w:ilvl w:val="2"/>
          <w:numId w:val="5"/>
        </w:numPr>
        <w:rPr>
          <w:rFonts w:ascii="Verdana" w:hAnsi="Verdana"/>
        </w:rPr>
      </w:pPr>
      <w:r w:rsidRPr="00D97C0D">
        <w:rPr>
          <w:rFonts w:ascii="Verdana" w:hAnsi="Verdana"/>
          <w:sz w:val="20"/>
          <w:szCs w:val="20"/>
        </w:rPr>
        <w:br w:type="page"/>
      </w:r>
      <w:bookmarkStart w:id="44" w:name="_Toc462058329"/>
      <w:bookmarkStart w:id="45" w:name="_Toc462059545"/>
      <w:bookmarkStart w:id="46" w:name="_Toc481586158"/>
      <w:bookmarkStart w:id="47" w:name="_Toc24968944"/>
      <w:r w:rsidRPr="00D97C0D">
        <w:rPr>
          <w:rFonts w:ascii="Verdana" w:hAnsi="Verdana"/>
        </w:rPr>
        <w:t>ESCENARIOS De CONTINGENCIA deL PCT</w:t>
      </w:r>
      <w:bookmarkEnd w:id="44"/>
      <w:bookmarkEnd w:id="45"/>
      <w:bookmarkEnd w:id="46"/>
      <w:bookmarkEnd w:id="47"/>
    </w:p>
    <w:p w14:paraId="268B9493" w14:textId="77777777" w:rsidR="00F82EEF" w:rsidRPr="00D97C0D" w:rsidRDefault="00F82EEF" w:rsidP="00F82EEF">
      <w:pPr>
        <w:rPr>
          <w:sz w:val="20"/>
          <w:szCs w:val="20"/>
        </w:rPr>
      </w:pPr>
      <w:r w:rsidRPr="00D97C0D">
        <w:rPr>
          <w:sz w:val="20"/>
          <w:szCs w:val="20"/>
        </w:rPr>
        <w:t xml:space="preserve">El Equipo de Trabajo ha concretado los escenarios de contingencia a desarrollar en el Plan de Continuidad Tecnológico en una propuesta de dos fases, el Disaster Recovery Plan (DRP) y el Site Contingency Plan (SCP), los cuales se identifican a continuación: </w:t>
      </w:r>
    </w:p>
    <w:p w14:paraId="53CF8A1E" w14:textId="77777777" w:rsidR="00F82EEF" w:rsidRPr="00D97C0D" w:rsidRDefault="00F82EEF" w:rsidP="00296E50">
      <w:pPr>
        <w:pStyle w:val="Proced-N4"/>
        <w:numPr>
          <w:ilvl w:val="3"/>
          <w:numId w:val="5"/>
        </w:numPr>
        <w:jc w:val="both"/>
        <w:rPr>
          <w:rFonts w:ascii="Verdana" w:hAnsi="Verdana"/>
          <w:sz w:val="20"/>
        </w:rPr>
      </w:pPr>
      <w:r w:rsidRPr="00D97C0D">
        <w:rPr>
          <w:rFonts w:ascii="Verdana" w:hAnsi="Verdana"/>
          <w:sz w:val="20"/>
        </w:rPr>
        <w:t>ESCENARIOS DeL DISASTER RECOVERY PLAN (DRP)</w:t>
      </w:r>
    </w:p>
    <w:p w14:paraId="5BF27C03" w14:textId="77777777" w:rsidR="00F82EEF" w:rsidRPr="00D97C0D" w:rsidRDefault="00F82EEF" w:rsidP="00F82EEF">
      <w:pPr>
        <w:spacing w:after="0"/>
        <w:rPr>
          <w:sz w:val="20"/>
          <w:szCs w:val="20"/>
        </w:rPr>
      </w:pPr>
      <w:r w:rsidRPr="00D97C0D">
        <w:rPr>
          <w:sz w:val="20"/>
          <w:szCs w:val="20"/>
        </w:rPr>
        <w:t>Una vez estudiadas las potenciales amenazas que aplican sobre la infraestructura de los CPDs así como los diferentes Sistemas de Información disponibles en los mismos, se han definido cuatro escenarios de contingencia que mitigan los principales riesgos. Los escenarios de contingencia cubiertos en el presente DRP se muestran a continuación:</w:t>
      </w:r>
    </w:p>
    <w:p w14:paraId="008C5423" w14:textId="77777777" w:rsidR="00F82EEF" w:rsidRPr="00D97C0D" w:rsidRDefault="00D45CAD" w:rsidP="00F82EEF">
      <w:pPr>
        <w:spacing w:before="100" w:beforeAutospacing="1" w:after="120"/>
        <w:jc w:val="center"/>
        <w:rPr>
          <w:sz w:val="20"/>
          <w:szCs w:val="20"/>
        </w:rPr>
      </w:pPr>
      <w:r w:rsidRPr="00D45CAD">
        <w:rPr>
          <w:noProof/>
          <w:sz w:val="20"/>
          <w:szCs w:val="20"/>
        </w:rPr>
        <w:drawing>
          <wp:inline distT="0" distB="0" distL="0" distR="0" wp14:anchorId="1123B47B" wp14:editId="21CF8E41">
            <wp:extent cx="2947522" cy="1463447"/>
            <wp:effectExtent l="0" t="0" r="5715" b="3810"/>
            <wp:docPr id="41" name="Imagen 7">
              <a:extLst xmlns:a="http://schemas.openxmlformats.org/drawingml/2006/main">
                <a:ext uri="{FF2B5EF4-FFF2-40B4-BE49-F238E27FC236}">
                  <a16:creationId xmlns:a16="http://schemas.microsoft.com/office/drawing/2014/main" id="{58EBB4AD-6412-4845-9E25-E702BE300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8EBB4AD-6412-4845-9E25-E702BE30012C}"/>
                        </a:ext>
                      </a:extLst>
                    </pic:cNvPr>
                    <pic:cNvPicPr>
                      <a:picLocks noChangeAspect="1"/>
                    </pic:cNvPicPr>
                  </pic:nvPicPr>
                  <pic:blipFill rotWithShape="1">
                    <a:blip r:embed="rId24" cstate="print">
                      <a:extLst>
                        <a:ext uri="{28A0092B-C50C-407E-A947-70E740481C1C}">
                          <a14:useLocalDpi xmlns:a14="http://schemas.microsoft.com/office/drawing/2010/main"/>
                        </a:ext>
                      </a:extLst>
                    </a:blip>
                    <a:srcRect l="55715" r="-103" b="53106"/>
                    <a:stretch/>
                  </pic:blipFill>
                  <pic:spPr>
                    <a:xfrm>
                      <a:off x="0" y="0"/>
                      <a:ext cx="2947522" cy="1463447"/>
                    </a:xfrm>
                    <a:prstGeom prst="rect">
                      <a:avLst/>
                    </a:prstGeom>
                  </pic:spPr>
                </pic:pic>
              </a:graphicData>
            </a:graphic>
          </wp:inline>
        </w:drawing>
      </w:r>
    </w:p>
    <w:p w14:paraId="22847C69" w14:textId="77777777" w:rsidR="00F82EEF" w:rsidRPr="00D97C0D" w:rsidRDefault="00F82EEF" w:rsidP="00F82EEF">
      <w:pPr>
        <w:spacing w:after="100" w:afterAutospacing="1"/>
        <w:jc w:val="center"/>
        <w:rPr>
          <w:i/>
          <w:iCs/>
          <w:sz w:val="20"/>
          <w:szCs w:val="20"/>
        </w:rPr>
      </w:pPr>
      <w:r w:rsidRPr="00D97C0D">
        <w:rPr>
          <w:i/>
          <w:iCs/>
          <w:sz w:val="20"/>
          <w:szCs w:val="20"/>
        </w:rPr>
        <w:t>Imagen &lt;Escenarios de contingencia del DRP cubiertos&gt;</w:t>
      </w:r>
    </w:p>
    <w:p w14:paraId="4FA59CBD" w14:textId="77777777" w:rsidR="00F82EEF" w:rsidRPr="00D97C0D" w:rsidRDefault="00F82EEF" w:rsidP="00F82EEF">
      <w:pPr>
        <w:autoSpaceDE w:val="0"/>
        <w:autoSpaceDN w:val="0"/>
        <w:rPr>
          <w:sz w:val="20"/>
          <w:szCs w:val="20"/>
        </w:rPr>
      </w:pPr>
      <w:r w:rsidRPr="00D97C0D">
        <w:rPr>
          <w:sz w:val="20"/>
          <w:szCs w:val="20"/>
        </w:rPr>
        <w:t>Existe una serie de contingencias que no quedan recogidas dentro del presente plan y son:</w:t>
      </w:r>
    </w:p>
    <w:p w14:paraId="1F7AE6C6" w14:textId="77777777" w:rsidR="00F82EEF" w:rsidRPr="00D97C0D" w:rsidRDefault="00F82EEF" w:rsidP="00296E50">
      <w:pPr>
        <w:pStyle w:val="Sangra2detindependiente"/>
        <w:numPr>
          <w:ilvl w:val="0"/>
          <w:numId w:val="7"/>
        </w:numPr>
        <w:spacing w:before="100" w:beforeAutospacing="1" w:after="100" w:afterAutospacing="1" w:line="276" w:lineRule="auto"/>
        <w:rPr>
          <w:bCs/>
          <w:sz w:val="20"/>
          <w:szCs w:val="20"/>
        </w:rPr>
      </w:pPr>
      <w:r w:rsidRPr="00D97C0D">
        <w:rPr>
          <w:bCs/>
          <w:sz w:val="20"/>
          <w:szCs w:val="20"/>
        </w:rPr>
        <w:t>Contingencias producidas fuera de los CPDs comentados.</w:t>
      </w:r>
    </w:p>
    <w:p w14:paraId="48F40F7F" w14:textId="77777777" w:rsidR="00F82EEF" w:rsidRPr="00D97C0D" w:rsidRDefault="00F82EEF" w:rsidP="00296E50">
      <w:pPr>
        <w:pStyle w:val="Sangra2detindependiente"/>
        <w:numPr>
          <w:ilvl w:val="0"/>
          <w:numId w:val="7"/>
        </w:numPr>
        <w:spacing w:before="100" w:beforeAutospacing="1" w:after="100" w:afterAutospacing="1" w:line="276" w:lineRule="auto"/>
        <w:rPr>
          <w:bCs/>
          <w:sz w:val="20"/>
          <w:szCs w:val="20"/>
        </w:rPr>
      </w:pPr>
      <w:r w:rsidRPr="00D97C0D">
        <w:rPr>
          <w:bCs/>
          <w:sz w:val="20"/>
          <w:szCs w:val="20"/>
        </w:rPr>
        <w:t>Contingencias que por su impacto limitado o concreto se resuelven dentro del proceso “Gestión de Incidencias”.</w:t>
      </w:r>
    </w:p>
    <w:p w14:paraId="5603659C" w14:textId="77777777" w:rsidR="00F82EEF" w:rsidRPr="00D97C0D" w:rsidRDefault="00F82EEF" w:rsidP="00296E50">
      <w:pPr>
        <w:pStyle w:val="Sangra2detindependiente"/>
        <w:numPr>
          <w:ilvl w:val="0"/>
          <w:numId w:val="7"/>
        </w:numPr>
        <w:spacing w:before="100" w:beforeAutospacing="1" w:after="100" w:afterAutospacing="1" w:line="276" w:lineRule="auto"/>
        <w:rPr>
          <w:bCs/>
          <w:sz w:val="20"/>
          <w:szCs w:val="20"/>
        </w:rPr>
      </w:pPr>
      <w:r w:rsidRPr="00D97C0D">
        <w:rPr>
          <w:bCs/>
          <w:sz w:val="20"/>
          <w:szCs w:val="20"/>
        </w:rPr>
        <w:t xml:space="preserve">Contingencia total y simultánea en varios de los CPDs de </w:t>
      </w:r>
      <w:r w:rsidRPr="00D97C0D">
        <w:rPr>
          <w:b/>
          <w:bCs/>
          <w:sz w:val="20"/>
          <w:szCs w:val="20"/>
        </w:rPr>
        <w:t>Madrid</w:t>
      </w:r>
      <w:r w:rsidRPr="00D97C0D">
        <w:rPr>
          <w:bCs/>
          <w:sz w:val="20"/>
          <w:szCs w:val="20"/>
        </w:rPr>
        <w:t xml:space="preserve">. </w:t>
      </w:r>
    </w:p>
    <w:p w14:paraId="5B5DEFC8" w14:textId="77777777" w:rsidR="00F82EEF" w:rsidRPr="00D97C0D" w:rsidRDefault="00F82EEF" w:rsidP="00296E50">
      <w:pPr>
        <w:pStyle w:val="Proced-N4"/>
        <w:numPr>
          <w:ilvl w:val="3"/>
          <w:numId w:val="5"/>
        </w:numPr>
        <w:jc w:val="both"/>
        <w:rPr>
          <w:rFonts w:ascii="Verdana" w:hAnsi="Verdana"/>
          <w:sz w:val="20"/>
        </w:rPr>
      </w:pPr>
      <w:r w:rsidRPr="00D97C0D">
        <w:rPr>
          <w:rFonts w:ascii="Verdana" w:hAnsi="Verdana"/>
          <w:sz w:val="20"/>
        </w:rPr>
        <w:t>ESCENARIOS DeL SITE CONTINGENCY PLAN (SCP)</w:t>
      </w:r>
    </w:p>
    <w:p w14:paraId="3DC4AAE4" w14:textId="77777777" w:rsidR="00F82EEF" w:rsidRPr="00D97C0D" w:rsidRDefault="00F82EEF" w:rsidP="00F82EEF">
      <w:pPr>
        <w:spacing w:after="0"/>
        <w:rPr>
          <w:sz w:val="20"/>
          <w:szCs w:val="20"/>
        </w:rPr>
      </w:pPr>
      <w:r w:rsidRPr="00D97C0D">
        <w:rPr>
          <w:sz w:val="20"/>
          <w:szCs w:val="20"/>
        </w:rPr>
        <w:t>Una vez estudiadas las potenciales amenazas que aplican sobre la infraestructura de los sites de HRE, se han definido tres escenarios de contingencia que mitigan los principales riesgos. Los escenarios de contingencia cubiertos en el presente SCP se muestran a continuación:</w:t>
      </w:r>
    </w:p>
    <w:p w14:paraId="3CDCC17F" w14:textId="77777777" w:rsidR="00F82EEF" w:rsidRPr="00D97C0D" w:rsidRDefault="00117CCB" w:rsidP="00F82EEF">
      <w:pPr>
        <w:spacing w:before="100" w:beforeAutospacing="1" w:after="120"/>
        <w:jc w:val="center"/>
        <w:rPr>
          <w:noProof/>
          <w:sz w:val="20"/>
          <w:szCs w:val="20"/>
        </w:rPr>
      </w:pPr>
      <w:r>
        <w:rPr>
          <w:noProof/>
        </w:rPr>
        <mc:AlternateContent>
          <mc:Choice Requires="wpg">
            <w:drawing>
              <wp:anchor distT="0" distB="0" distL="114300" distR="114300" simplePos="0" relativeHeight="251659264" behindDoc="0" locked="0" layoutInCell="1" allowOverlap="1" wp14:anchorId="3291169A" wp14:editId="031CD443">
                <wp:simplePos x="0" y="0"/>
                <wp:positionH relativeFrom="margin">
                  <wp:posOffset>786765</wp:posOffset>
                </wp:positionH>
                <wp:positionV relativeFrom="paragraph">
                  <wp:posOffset>107950</wp:posOffset>
                </wp:positionV>
                <wp:extent cx="4400550" cy="2106623"/>
                <wp:effectExtent l="0" t="0" r="0" b="8255"/>
                <wp:wrapNone/>
                <wp:docPr id="16" name="Grupo 10"/>
                <wp:cNvGraphicFramePr/>
                <a:graphic xmlns:a="http://schemas.openxmlformats.org/drawingml/2006/main">
                  <a:graphicData uri="http://schemas.microsoft.com/office/word/2010/wordprocessingGroup">
                    <wpg:wgp>
                      <wpg:cNvGrpSpPr/>
                      <wpg:grpSpPr>
                        <a:xfrm>
                          <a:off x="0" y="0"/>
                          <a:ext cx="4400550" cy="2106623"/>
                          <a:chOff x="0" y="0"/>
                          <a:chExt cx="5184766" cy="2470266"/>
                        </a:xfrm>
                      </wpg:grpSpPr>
                      <pic:pic xmlns:pic="http://schemas.openxmlformats.org/drawingml/2006/picture">
                        <pic:nvPicPr>
                          <pic:cNvPr id="19" name="Imagen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84766" cy="2470266"/>
                          </a:xfrm>
                          <a:prstGeom prst="rect">
                            <a:avLst/>
                          </a:prstGeom>
                        </pic:spPr>
                      </pic:pic>
                      <wps:wsp>
                        <wps:cNvPr id="20" name="CuadroTexto 3"/>
                        <wps:cNvSpPr txBox="1"/>
                        <wps:spPr>
                          <a:xfrm>
                            <a:off x="36937" y="2038992"/>
                            <a:ext cx="1651000" cy="37465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839E8BC" w14:textId="77777777" w:rsidR="00792DDF" w:rsidRPr="00117CCB" w:rsidRDefault="00792DDF" w:rsidP="00117CCB">
                              <w:pPr>
                                <w:jc w:val="center"/>
                                <w:rPr>
                                  <w:sz w:val="18"/>
                                  <w:szCs w:val="18"/>
                                </w:rPr>
                              </w:pPr>
                              <w:r w:rsidRPr="00117CCB">
                                <w:rPr>
                                  <w:rFonts w:asciiTheme="minorHAnsi" w:hAnsi="Calibri" w:cstheme="minorBidi"/>
                                  <w:b/>
                                  <w:bCs/>
                                  <w:color w:val="000000" w:themeColor="text1"/>
                                  <w:sz w:val="18"/>
                                  <w:szCs w:val="18"/>
                                </w:rPr>
                                <w:t>Indisponibilidad de comunicaciones</w:t>
                              </w:r>
                            </w:p>
                          </w:txbxContent>
                        </wps:txbx>
                        <wps:bodyPr wrap="square" lIns="0" tIns="0" rIns="0" bIns="0" rtlCol="0" anchor="t">
                          <a:noAutofit/>
                        </wps:bodyPr>
                      </wps:wsp>
                      <wps:wsp>
                        <wps:cNvPr id="21" name="CuadroTexto 7"/>
                        <wps:cNvSpPr txBox="1"/>
                        <wps:spPr>
                          <a:xfrm>
                            <a:off x="1744426" y="2060235"/>
                            <a:ext cx="1651000" cy="37464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DB3655B" w14:textId="77777777" w:rsidR="00792DDF" w:rsidRPr="00117CCB" w:rsidRDefault="00792DDF" w:rsidP="00117CCB">
                              <w:pPr>
                                <w:jc w:val="center"/>
                                <w:rPr>
                                  <w:sz w:val="18"/>
                                  <w:szCs w:val="18"/>
                                </w:rPr>
                              </w:pPr>
                              <w:r w:rsidRPr="00117CCB">
                                <w:rPr>
                                  <w:rFonts w:asciiTheme="minorHAnsi" w:hAnsi="Calibri" w:cstheme="minorBidi"/>
                                  <w:b/>
                                  <w:bCs/>
                                  <w:color w:val="000000" w:themeColor="text1"/>
                                  <w:sz w:val="18"/>
                                  <w:szCs w:val="18"/>
                                </w:rPr>
                                <w:t>Indisponibilidad de comunicaciones</w:t>
                              </w:r>
                            </w:p>
                          </w:txbxContent>
                        </wps:txbx>
                        <wps:bodyPr wrap="square" lIns="0" tIns="0" rIns="0" bIns="0" rtlCol="0" anchor="t">
                          <a:noAutofit/>
                        </wps:bodyPr>
                      </wps:wsp>
                      <wps:wsp>
                        <wps:cNvPr id="27" name="CuadroTexto 9"/>
                        <wps:cNvSpPr txBox="1"/>
                        <wps:spPr>
                          <a:xfrm>
                            <a:off x="3441701" y="2082574"/>
                            <a:ext cx="1651000" cy="35975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B9F9BE7" w14:textId="77777777" w:rsidR="00792DDF" w:rsidRPr="00117CCB" w:rsidRDefault="00792DDF" w:rsidP="00117CCB">
                              <w:pPr>
                                <w:jc w:val="center"/>
                                <w:rPr>
                                  <w:sz w:val="18"/>
                                  <w:szCs w:val="18"/>
                                </w:rPr>
                              </w:pPr>
                              <w:r w:rsidRPr="00117CCB">
                                <w:rPr>
                                  <w:rFonts w:asciiTheme="minorHAnsi" w:hAnsi="Calibri" w:cstheme="minorBidi"/>
                                  <w:b/>
                                  <w:bCs/>
                                  <w:color w:val="000000" w:themeColor="text1"/>
                                  <w:sz w:val="18"/>
                                  <w:szCs w:val="18"/>
                                </w:rPr>
                                <w:t>Indisponibilidad de comunicaciones</w:t>
                              </w:r>
                            </w:p>
                          </w:txbxContent>
                        </wps:txbx>
                        <wps:bodyPr wrap="square" lIns="0" tIns="0" rIns="0" bIns="0"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3291169A" id="Grupo 10" o:spid="_x0000_s1040" style="position:absolute;left:0;text-align:left;margin-left:61.95pt;margin-top:8.5pt;width:346.5pt;height:165.9pt;z-index:251659264;mso-position-horizontal-relative:margin;mso-position-vertical-relative:text;mso-width-relative:margin;mso-height-relative:margin" coordsize="51847,2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">
                <v:shape id="Imagen 19" o:spid="_x0000_s1041" type="#_x0000_t75" style="position:absolute;width:51847;height:2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">
                  <v:imagedata r:id="rId26" o:title=""/>
                </v:shape>
                <v:shapetype id="_x0000_t202" coordsize="21600,21600" o:spt="202" path="m,l,21600r21600,l21600,xe">
                  <v:stroke joinstyle="miter"/>
                  <v:path gradientshapeok="t" o:connecttype="rect"/>
                </v:shapetype>
                <v:shape id="CuadroTexto 3" o:spid="_x0000_s1042" type="#_x0000_t202" style="position:absolute;left:369;top:20389;width:1651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839E8BC" w14:textId="77777777" w:rsidR="00792DDF" w:rsidRPr="00117CCB" w:rsidRDefault="00792DDF" w:rsidP="00117CCB">
                        <w:pPr>
                          <w:jc w:val="center"/>
                          <w:rPr>
                            <w:sz w:val="18"/>
                            <w:szCs w:val="18"/>
                          </w:rPr>
                        </w:pPr>
                        <w:r w:rsidRPr="00117CCB">
                          <w:rPr>
                            <w:rFonts w:asciiTheme="minorHAnsi" w:hAnsi="Calibri" w:cstheme="minorBidi"/>
                            <w:b/>
                            <w:bCs/>
                            <w:color w:val="000000" w:themeColor="text1"/>
                            <w:sz w:val="18"/>
                            <w:szCs w:val="18"/>
                          </w:rPr>
                          <w:t>Indisponibilidad de comunicaciones</w:t>
                        </w:r>
                      </w:p>
                    </w:txbxContent>
                  </v:textbox>
                </v:shape>
                <v:shape id="CuadroTexto 7" o:spid="_x0000_s1043" type="#_x0000_t202" style="position:absolute;left:17444;top:20602;width:16510;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DB3655B" w14:textId="77777777" w:rsidR="00792DDF" w:rsidRPr="00117CCB" w:rsidRDefault="00792DDF" w:rsidP="00117CCB">
                        <w:pPr>
                          <w:jc w:val="center"/>
                          <w:rPr>
                            <w:sz w:val="18"/>
                            <w:szCs w:val="18"/>
                          </w:rPr>
                        </w:pPr>
                        <w:r w:rsidRPr="00117CCB">
                          <w:rPr>
                            <w:rFonts w:asciiTheme="minorHAnsi" w:hAnsi="Calibri" w:cstheme="minorBidi"/>
                            <w:b/>
                            <w:bCs/>
                            <w:color w:val="000000" w:themeColor="text1"/>
                            <w:sz w:val="18"/>
                            <w:szCs w:val="18"/>
                          </w:rPr>
                          <w:t>Indisponibilidad de comunicaciones</w:t>
                        </w:r>
                      </w:p>
                    </w:txbxContent>
                  </v:textbox>
                </v:shape>
                <v:shape id="CuadroTexto 9" o:spid="_x0000_s1044" type="#_x0000_t202" style="position:absolute;left:34417;top:20825;width:16510;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6B9F9BE7" w14:textId="77777777" w:rsidR="00792DDF" w:rsidRPr="00117CCB" w:rsidRDefault="00792DDF" w:rsidP="00117CCB">
                        <w:pPr>
                          <w:jc w:val="center"/>
                          <w:rPr>
                            <w:sz w:val="18"/>
                            <w:szCs w:val="18"/>
                          </w:rPr>
                        </w:pPr>
                        <w:r w:rsidRPr="00117CCB">
                          <w:rPr>
                            <w:rFonts w:asciiTheme="minorHAnsi" w:hAnsi="Calibri" w:cstheme="minorBidi"/>
                            <w:b/>
                            <w:bCs/>
                            <w:color w:val="000000" w:themeColor="text1"/>
                            <w:sz w:val="18"/>
                            <w:szCs w:val="18"/>
                          </w:rPr>
                          <w:t>Indisponibilidad de comunicaciones</w:t>
                        </w:r>
                      </w:p>
                    </w:txbxContent>
                  </v:textbox>
                </v:shape>
                <w10:wrap anchorx="margin"/>
              </v:group>
            </w:pict>
          </mc:Fallback>
        </mc:AlternateContent>
      </w:r>
    </w:p>
    <w:p w14:paraId="7BF808B7" w14:textId="77777777" w:rsidR="00F82EEF" w:rsidRPr="00D97C0D" w:rsidRDefault="00F82EEF" w:rsidP="00F82EEF">
      <w:pPr>
        <w:spacing w:after="100" w:afterAutospacing="1"/>
        <w:jc w:val="center"/>
        <w:rPr>
          <w:i/>
          <w:iCs/>
          <w:sz w:val="20"/>
          <w:szCs w:val="20"/>
        </w:rPr>
      </w:pPr>
      <w:r w:rsidRPr="00B87E56">
        <w:rPr>
          <w:i/>
          <w:iCs/>
          <w:sz w:val="20"/>
          <w:szCs w:val="20"/>
          <w:highlight w:val="yellow"/>
        </w:rPr>
        <w:t>Imagen &lt;Escenarios de contingencia del SCP cubiertos&gt;</w:t>
      </w:r>
    </w:p>
    <w:p w14:paraId="75733DAD" w14:textId="77777777" w:rsidR="00F82EEF" w:rsidRPr="00D97C0D" w:rsidRDefault="00F82EEF" w:rsidP="00296E50">
      <w:pPr>
        <w:pStyle w:val="Proced-N1"/>
        <w:numPr>
          <w:ilvl w:val="0"/>
          <w:numId w:val="5"/>
        </w:numPr>
        <w:rPr>
          <w:rFonts w:ascii="Verdana" w:hAnsi="Verdana"/>
        </w:rPr>
      </w:pPr>
      <w:bookmarkStart w:id="48" w:name="_Toc256494292"/>
      <w:bookmarkStart w:id="49" w:name="_Toc306967302"/>
      <w:bookmarkStart w:id="50" w:name="_Toc462058330"/>
      <w:bookmarkStart w:id="51" w:name="_Toc462059546"/>
      <w:bookmarkStart w:id="52" w:name="_Toc481586159"/>
      <w:bookmarkStart w:id="53" w:name="_Toc24968945"/>
      <w:bookmarkStart w:id="54" w:name="_Toc256494293"/>
      <w:bookmarkStart w:id="55" w:name="_Toc306967303"/>
      <w:r w:rsidRPr="00D97C0D">
        <w:rPr>
          <w:rFonts w:ascii="Verdana" w:hAnsi="Verdana"/>
        </w:rPr>
        <w:t xml:space="preserve">VISIÓN GENERAL DEL COMITE TÁCTICO DE GESTIÓN DE </w:t>
      </w:r>
      <w:bookmarkEnd w:id="48"/>
      <w:bookmarkEnd w:id="49"/>
      <w:r w:rsidRPr="00D97C0D">
        <w:rPr>
          <w:rFonts w:ascii="Verdana" w:hAnsi="Verdana"/>
        </w:rPr>
        <w:t>CRISIS</w:t>
      </w:r>
      <w:bookmarkEnd w:id="50"/>
      <w:bookmarkEnd w:id="51"/>
      <w:bookmarkEnd w:id="52"/>
      <w:bookmarkEnd w:id="53"/>
    </w:p>
    <w:p w14:paraId="611216F3" w14:textId="77777777" w:rsidR="00F82EEF" w:rsidRPr="00D97C0D" w:rsidRDefault="00F82EEF" w:rsidP="00296E50">
      <w:pPr>
        <w:pStyle w:val="Proced-N2"/>
        <w:numPr>
          <w:ilvl w:val="1"/>
          <w:numId w:val="5"/>
        </w:numPr>
        <w:rPr>
          <w:rFonts w:ascii="Verdana" w:hAnsi="Verdana"/>
        </w:rPr>
      </w:pPr>
      <w:bookmarkStart w:id="56" w:name="_Toc462058331"/>
      <w:bookmarkStart w:id="57" w:name="_Toc462059547"/>
      <w:bookmarkStart w:id="58" w:name="_Toc481586160"/>
      <w:bookmarkStart w:id="59" w:name="_Toc24968946"/>
      <w:r w:rsidRPr="00D97C0D">
        <w:rPr>
          <w:rFonts w:ascii="Verdana" w:hAnsi="Verdana"/>
        </w:rPr>
        <w:t>PROPÓSITO Y OBJETIVOS DEL COMITÉ TÁCTICO DE GESTIÓN DE CRISIS</w:t>
      </w:r>
      <w:bookmarkEnd w:id="54"/>
      <w:bookmarkEnd w:id="55"/>
      <w:bookmarkEnd w:id="56"/>
      <w:bookmarkEnd w:id="57"/>
      <w:bookmarkEnd w:id="58"/>
      <w:bookmarkEnd w:id="59"/>
    </w:p>
    <w:p w14:paraId="0E0740EC" w14:textId="77777777" w:rsidR="00F82EEF" w:rsidRPr="00D97C0D" w:rsidRDefault="00F82EEF" w:rsidP="00296E50">
      <w:pPr>
        <w:pStyle w:val="Proced-N3"/>
        <w:numPr>
          <w:ilvl w:val="2"/>
          <w:numId w:val="5"/>
        </w:numPr>
        <w:rPr>
          <w:rFonts w:ascii="Verdana" w:hAnsi="Verdana"/>
        </w:rPr>
      </w:pPr>
      <w:bookmarkStart w:id="60" w:name="_Toc462058332"/>
      <w:bookmarkStart w:id="61" w:name="_Toc462059548"/>
      <w:bookmarkStart w:id="62" w:name="_Toc481586161"/>
      <w:bookmarkStart w:id="63" w:name="_Toc24968947"/>
      <w:r w:rsidRPr="00D97C0D">
        <w:rPr>
          <w:rFonts w:ascii="Verdana" w:hAnsi="Verdana"/>
        </w:rPr>
        <w:t>PROPÓSITO</w:t>
      </w:r>
      <w:bookmarkEnd w:id="60"/>
      <w:bookmarkEnd w:id="61"/>
      <w:bookmarkEnd w:id="62"/>
      <w:bookmarkEnd w:id="63"/>
    </w:p>
    <w:p w14:paraId="47524CA4" w14:textId="77777777" w:rsidR="00F82EEF" w:rsidRPr="00D97C0D" w:rsidRDefault="00F82EEF" w:rsidP="00F82EEF">
      <w:pPr>
        <w:rPr>
          <w:sz w:val="20"/>
          <w:szCs w:val="20"/>
        </w:rPr>
      </w:pPr>
      <w:r w:rsidRPr="00D97C0D">
        <w:rPr>
          <w:sz w:val="20"/>
          <w:szCs w:val="20"/>
        </w:rPr>
        <w:t>El propósito o finalidad del Comité Táctico de Gestión de Crisis (CTGC) es proteger la “salud” y seguridad de los empleados y dirigir las acciones operativas a realizar durante el momento de la contingencia, por medio de una organización bien estructurada que supervise la reacción o respuesta a esa contingencia, para minimizar el impacto cuantitativo y cualitativo de la misma sobre el negocio del HRE.</w:t>
      </w:r>
    </w:p>
    <w:p w14:paraId="3B52FE2E" w14:textId="77777777" w:rsidR="00F82EEF" w:rsidRPr="00D97C0D" w:rsidRDefault="00F82EEF" w:rsidP="00F82EEF">
      <w:pPr>
        <w:rPr>
          <w:sz w:val="20"/>
          <w:szCs w:val="20"/>
        </w:rPr>
      </w:pPr>
      <w:r w:rsidRPr="00D97C0D">
        <w:rPr>
          <w:sz w:val="20"/>
          <w:szCs w:val="20"/>
        </w:rPr>
        <w:t>De los miembros del CTGC se espera estén localizados las 24 horas del día, los siete días de la semana para responder a las necesidades que se deriven de la interrupción temporal de la operativa normal en la Entidad.</w:t>
      </w:r>
    </w:p>
    <w:p w14:paraId="79EDF2F0" w14:textId="77777777" w:rsidR="00F82EEF" w:rsidRPr="00D97C0D" w:rsidRDefault="00F82EEF" w:rsidP="00296E50">
      <w:pPr>
        <w:pStyle w:val="Proced-N3"/>
        <w:numPr>
          <w:ilvl w:val="2"/>
          <w:numId w:val="5"/>
        </w:numPr>
        <w:rPr>
          <w:rFonts w:ascii="Verdana" w:hAnsi="Verdana"/>
        </w:rPr>
      </w:pPr>
      <w:bookmarkStart w:id="64" w:name="_Toc462058333"/>
      <w:bookmarkStart w:id="65" w:name="_Toc462059549"/>
      <w:bookmarkStart w:id="66" w:name="_Toc481586162"/>
      <w:bookmarkStart w:id="67" w:name="_Toc24968948"/>
      <w:r w:rsidRPr="00D97C0D">
        <w:rPr>
          <w:rFonts w:ascii="Verdana" w:hAnsi="Verdana"/>
        </w:rPr>
        <w:t>objetivos del CTGC en el PCN/PCT</w:t>
      </w:r>
      <w:bookmarkEnd w:id="64"/>
      <w:bookmarkEnd w:id="65"/>
      <w:bookmarkEnd w:id="66"/>
      <w:bookmarkEnd w:id="67"/>
    </w:p>
    <w:p w14:paraId="388DE549" w14:textId="77777777" w:rsidR="00F82EEF" w:rsidRPr="00D97C0D" w:rsidRDefault="00F82EEF" w:rsidP="00F82EEF">
      <w:pPr>
        <w:rPr>
          <w:sz w:val="20"/>
          <w:szCs w:val="20"/>
        </w:rPr>
      </w:pPr>
      <w:r w:rsidRPr="00D97C0D">
        <w:rPr>
          <w:sz w:val="20"/>
          <w:szCs w:val="20"/>
        </w:rPr>
        <w:t>Entre los objetivos del Comité Táctico de Gestión de Crisis se incluyen los siguientes:</w:t>
      </w:r>
    </w:p>
    <w:p w14:paraId="36A2045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Determinar si algunos impactos negativos como resultado de la contingencia advierten que se ha de activar el Plan de Continuidad de Negocio.</w:t>
      </w:r>
    </w:p>
    <w:p w14:paraId="008DBA9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al Comité Estratégico sobre la contingencia y/o desastre.</w:t>
      </w:r>
    </w:p>
    <w:p w14:paraId="583B76FD"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Autorizar la activación de las ubicaciones alternativas para los equipos de recuperación afectados por la contingencia o desastre.</w:t>
      </w:r>
    </w:p>
    <w:p w14:paraId="7C509CB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y dirigir la reacción inicial y todos los esfuerzos posteriores de HRE para restablecer la vuelta a la normalidad.</w:t>
      </w:r>
    </w:p>
    <w:p w14:paraId="3B99888D"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los medios de comunicación externos con los internos de HRE.</w:t>
      </w:r>
    </w:p>
    <w:p w14:paraId="0C18622B"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Seguimiento y supervisión de actividades críticas a llevar a cabo por los Equipos de Negocio.</w:t>
      </w:r>
    </w:p>
    <w:p w14:paraId="1E7AB00A" w14:textId="77777777" w:rsidR="00F82EEF" w:rsidRPr="00D97C0D" w:rsidRDefault="00F82EEF" w:rsidP="00F82EEF">
      <w:pPr>
        <w:rPr>
          <w:sz w:val="20"/>
          <w:szCs w:val="20"/>
        </w:rPr>
      </w:pPr>
      <w:r w:rsidRPr="00D97C0D">
        <w:rPr>
          <w:sz w:val="20"/>
          <w:szCs w:val="20"/>
        </w:rPr>
        <w:t xml:space="preserve">Para alcanzar estos objetivos, el CTGC debería seguir las </w:t>
      </w:r>
      <w:r w:rsidRPr="00D97C0D">
        <w:rPr>
          <w:b/>
          <w:sz w:val="20"/>
          <w:szCs w:val="20"/>
        </w:rPr>
        <w:t>pautas de Gestión de la Contingencia</w:t>
      </w:r>
      <w:r w:rsidRPr="00D97C0D">
        <w:rPr>
          <w:sz w:val="20"/>
          <w:szCs w:val="20"/>
        </w:rPr>
        <w:t xml:space="preserve"> que se detallan a continuación:</w:t>
      </w:r>
    </w:p>
    <w:p w14:paraId="63C02DBF"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Evaluar los daños producidos por la contingencia y analizar el impacto potencial para HRE.</w:t>
      </w:r>
    </w:p>
    <w:p w14:paraId="5EA7E87A"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Proponer al Comité Estratégico (CE) la activación del Plan de Continuidad de Negocio de HRE en base a los resultados del informe de Evaluación de Daños.</w:t>
      </w:r>
    </w:p>
    <w:p w14:paraId="6A8E8655"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 xml:space="preserve">Asegurarse de que se actúa conforme a lo escrito en el Plan de Continuidad de Negocio de los distintos equipos implicados en el proceso de recuperación de negocio. </w:t>
      </w:r>
    </w:p>
    <w:p w14:paraId="78C447F0"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Asignar la toma de decisiones en función del nivel de autoridad, a los distintos responsables de los equipos de recuperación.</w:t>
      </w:r>
    </w:p>
    <w:p w14:paraId="1D08B2F5"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Garantizar un circuito de comunicaciones preciso, eficiente y seguro.</w:t>
      </w:r>
    </w:p>
    <w:p w14:paraId="71C622B7"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Solventar todas las incidencias que puedan plantearse durante las distintas fases del proceso de recuperación, en el Plan de Continuidad de Negocio.</w:t>
      </w:r>
    </w:p>
    <w:p w14:paraId="592EABC8"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Responder siempre a las expectativas públicas y legales a través de los equipos de Comunicación Corporativa.</w:t>
      </w:r>
    </w:p>
    <w:p w14:paraId="6E8107AC"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Verificar que el proceso de información pública de la situación de contingencia a terceras partes claves para el negocio de HRE (Socios, Clientes, etc.), minimice los perjuicios para ésta en términos de imagen y en extensión el impacto no tangible.</w:t>
      </w:r>
    </w:p>
    <w:p w14:paraId="67104087" w14:textId="77777777" w:rsidR="00F82EEF" w:rsidRPr="00D97C0D" w:rsidRDefault="00F82EEF" w:rsidP="00296E50">
      <w:pPr>
        <w:pStyle w:val="121numberlist"/>
        <w:numPr>
          <w:ilvl w:val="0"/>
          <w:numId w:val="8"/>
        </w:numPr>
        <w:spacing w:line="276" w:lineRule="auto"/>
        <w:rPr>
          <w:rFonts w:ascii="Verdana" w:hAnsi="Verdana"/>
          <w:sz w:val="20"/>
          <w:lang w:val="es-ES"/>
        </w:rPr>
      </w:pPr>
      <w:r w:rsidRPr="00D97C0D">
        <w:rPr>
          <w:rFonts w:ascii="Verdana" w:hAnsi="Verdana"/>
          <w:sz w:val="20"/>
          <w:lang w:val="es-ES"/>
        </w:rPr>
        <w:t>Dar el soporte adecuado, es decir, justificar cada acción de respuesta llevada a cabo durante la contingencia.</w:t>
      </w:r>
    </w:p>
    <w:p w14:paraId="75885C5F" w14:textId="77777777" w:rsidR="00F82EEF" w:rsidRPr="00D97C0D" w:rsidRDefault="00F82EEF" w:rsidP="00296E50">
      <w:pPr>
        <w:pStyle w:val="Proced-N3"/>
        <w:numPr>
          <w:ilvl w:val="2"/>
          <w:numId w:val="5"/>
        </w:numPr>
        <w:rPr>
          <w:rFonts w:ascii="Verdana" w:hAnsi="Verdana"/>
        </w:rPr>
      </w:pPr>
      <w:bookmarkStart w:id="68" w:name="_Toc455056871"/>
      <w:bookmarkStart w:id="69" w:name="_Toc462058334"/>
      <w:bookmarkStart w:id="70" w:name="_Toc462059550"/>
      <w:bookmarkStart w:id="71" w:name="_Toc481586163"/>
      <w:bookmarkStart w:id="72" w:name="_Toc24968949"/>
      <w:bookmarkStart w:id="73" w:name="_Toc463859659"/>
      <w:r w:rsidRPr="00D97C0D">
        <w:rPr>
          <w:rFonts w:ascii="Verdana" w:hAnsi="Verdana"/>
        </w:rPr>
        <w:t>objetivos del ctgc en el PCT (COMITÉ TÁCTICO TECNOLÓGICO)</w:t>
      </w:r>
      <w:bookmarkEnd w:id="68"/>
      <w:bookmarkEnd w:id="69"/>
      <w:bookmarkEnd w:id="70"/>
      <w:bookmarkEnd w:id="71"/>
      <w:bookmarkEnd w:id="72"/>
    </w:p>
    <w:p w14:paraId="0B4CA6D8" w14:textId="77777777" w:rsidR="00F82EEF" w:rsidRPr="00D97C0D" w:rsidRDefault="00F82EEF" w:rsidP="00F82EEF">
      <w:pPr>
        <w:spacing w:before="100" w:beforeAutospacing="1" w:after="100" w:afterAutospacing="1"/>
        <w:rPr>
          <w:sz w:val="20"/>
        </w:rPr>
      </w:pPr>
      <w:r w:rsidRPr="00D97C0D">
        <w:rPr>
          <w:sz w:val="20"/>
        </w:rPr>
        <w:t>Cuando la contingencia es tecnológica, los miembros no permanentes que se ponen en marcha pertenecen a los equipos tecnológicos de HRE. Estos miembros forman Comité Táctico Tecnológico (CTT). Las principales funciones de dicho Comité son:</w:t>
      </w:r>
    </w:p>
    <w:p w14:paraId="16A9698A" w14:textId="77777777" w:rsidR="00F82EEF" w:rsidRPr="00D97C0D" w:rsidRDefault="00F82EEF" w:rsidP="00F82EEF">
      <w:pPr>
        <w:spacing w:before="100" w:beforeAutospacing="1" w:after="100" w:afterAutospacing="1"/>
        <w:rPr>
          <w:sz w:val="20"/>
        </w:rPr>
      </w:pPr>
      <w:r w:rsidRPr="00D97C0D">
        <w:rPr>
          <w:sz w:val="20"/>
        </w:rPr>
        <w:t>En situación de Normalidad:</w:t>
      </w:r>
    </w:p>
    <w:p w14:paraId="7C428807"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Conocer la información disponible del CP-DRP</w:t>
      </w:r>
      <w:r>
        <w:rPr>
          <w:sz w:val="20"/>
        </w:rPr>
        <w:t>-SCP</w:t>
      </w:r>
    </w:p>
    <w:p w14:paraId="1F697DE4"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Recibir formación práctica para conocer sus responsabilidades en caso de contingencia (activación del DRP</w:t>
      </w:r>
      <w:r>
        <w:rPr>
          <w:sz w:val="20"/>
        </w:rPr>
        <w:t>-SCP</w:t>
      </w:r>
      <w:r w:rsidRPr="00D97C0D">
        <w:rPr>
          <w:sz w:val="20"/>
        </w:rPr>
        <w:t>)</w:t>
      </w:r>
    </w:p>
    <w:p w14:paraId="2D0F455B"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 xml:space="preserve">Participar en simulacros de gestión de Crisis  </w:t>
      </w:r>
    </w:p>
    <w:p w14:paraId="3DE4905F" w14:textId="77777777" w:rsidR="00F82EEF" w:rsidRPr="00D97C0D" w:rsidRDefault="00F82EEF" w:rsidP="00F82EEF">
      <w:pPr>
        <w:spacing w:before="100" w:beforeAutospacing="1" w:after="100" w:afterAutospacing="1"/>
        <w:rPr>
          <w:sz w:val="20"/>
        </w:rPr>
      </w:pPr>
      <w:r w:rsidRPr="00D97C0D">
        <w:rPr>
          <w:sz w:val="20"/>
        </w:rPr>
        <w:t>En situación de Contingencia:</w:t>
      </w:r>
    </w:p>
    <w:p w14:paraId="04835DF6"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Proteger la salud y seguridad de los empleados ante una contingencia</w:t>
      </w:r>
    </w:p>
    <w:p w14:paraId="3EB86ADA"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Dirigir las acciones tácticas durante la evaluación de la contingencia para minimizar el impacto y el tiempo de respuesta</w:t>
      </w:r>
    </w:p>
    <w:p w14:paraId="43E807C9"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Declarar la situación como crítica y proponer al Comité Estratégico la activación del CP-DRP</w:t>
      </w:r>
      <w:r>
        <w:rPr>
          <w:sz w:val="20"/>
        </w:rPr>
        <w:t>-SCP</w:t>
      </w:r>
    </w:p>
    <w:p w14:paraId="377F74A6"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Asegurar durante el transcurso de la contingencia, que los responsables de los Equipos Tecnológicos ponen en marcha su personal crítico así como están coordinados con el resto de responsables de Equipos Tecnológicos</w:t>
      </w:r>
    </w:p>
    <w:p w14:paraId="2FAADAD9"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Mantener informados sobre la situación, si es necesario, a los equipos de “comunicación corporativa”</w:t>
      </w:r>
      <w:r>
        <w:rPr>
          <w:sz w:val="20"/>
        </w:rPr>
        <w:t>.</w:t>
      </w:r>
    </w:p>
    <w:p w14:paraId="489A88CE" w14:textId="77777777" w:rsidR="00F82EEF" w:rsidRPr="00D97C0D" w:rsidRDefault="00F82EEF" w:rsidP="00296E50">
      <w:pPr>
        <w:pStyle w:val="Prrafodelista"/>
        <w:numPr>
          <w:ilvl w:val="0"/>
          <w:numId w:val="25"/>
        </w:numPr>
        <w:spacing w:before="100" w:beforeAutospacing="1" w:after="100" w:afterAutospacing="1" w:line="276" w:lineRule="auto"/>
        <w:rPr>
          <w:sz w:val="20"/>
        </w:rPr>
      </w:pPr>
      <w:r w:rsidRPr="00D97C0D">
        <w:rPr>
          <w:sz w:val="20"/>
        </w:rPr>
        <w:t>Coordinar y dirigir la reacción inicial y los esfuerzos posteriores para restablecer la vuelta a la normalidad</w:t>
      </w:r>
    </w:p>
    <w:p w14:paraId="6B7F15BC" w14:textId="77777777" w:rsidR="00F82EEF" w:rsidRPr="00D97C0D" w:rsidRDefault="00F82EEF" w:rsidP="00F82EEF">
      <w:pPr>
        <w:spacing w:before="100" w:beforeAutospacing="1" w:after="100" w:afterAutospacing="1"/>
        <w:rPr>
          <w:sz w:val="20"/>
        </w:rPr>
      </w:pPr>
      <w:r w:rsidRPr="00D97C0D">
        <w:rPr>
          <w:sz w:val="20"/>
        </w:rPr>
        <w:t xml:space="preserve">El Comité Táctico Tecnológico debería seguir las pautas de </w:t>
      </w:r>
      <w:r w:rsidRPr="00D97C0D">
        <w:rPr>
          <w:b/>
          <w:sz w:val="20"/>
        </w:rPr>
        <w:t xml:space="preserve">Gestión de Contingencias </w:t>
      </w:r>
      <w:r w:rsidRPr="00D97C0D">
        <w:rPr>
          <w:sz w:val="20"/>
        </w:rPr>
        <w:t>que se detallan a continuación:</w:t>
      </w:r>
    </w:p>
    <w:p w14:paraId="0571B168"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Evaluar los daños producidos por la contingencia y analizar el impacto potencial para HRE.</w:t>
      </w:r>
    </w:p>
    <w:p w14:paraId="75AF89AB"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Proponer al Comité Estratégico (CE) la activación del DRP</w:t>
      </w:r>
      <w:r>
        <w:rPr>
          <w:rFonts w:ascii="Verdana" w:hAnsi="Verdana"/>
          <w:sz w:val="20"/>
          <w:lang w:val="es-ES"/>
        </w:rPr>
        <w:t>-SCP</w:t>
      </w:r>
      <w:r w:rsidRPr="00D97C0D">
        <w:rPr>
          <w:rFonts w:ascii="Verdana" w:hAnsi="Verdana"/>
          <w:sz w:val="20"/>
          <w:lang w:val="es-ES"/>
        </w:rPr>
        <w:t xml:space="preserve"> de HRE en base a los resultados del informe de Evaluación de Daños.</w:t>
      </w:r>
    </w:p>
    <w:p w14:paraId="6A41495F"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 xml:space="preserve">Asegurarse de que se actúa conforme a lo escrito en los Planes de Continuidad Tecnológicos de los distintos equipos implicados en el proceso de recuperación Tecnológico. </w:t>
      </w:r>
    </w:p>
    <w:p w14:paraId="65A8C336"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Asignar la toma de decisiones en función del nivel de autoridad, a los distintos responsables de equipos tecnológicos.</w:t>
      </w:r>
    </w:p>
    <w:p w14:paraId="1655D892"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Garantizar un circuito de comunicaciones preciso, eficiente y seguro.</w:t>
      </w:r>
    </w:p>
    <w:p w14:paraId="7662065E"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Solventar todas las incidencias que puedan plantearse durante las distintas fases del proceso de recuperación, en el Plan.</w:t>
      </w:r>
    </w:p>
    <w:p w14:paraId="299B403B"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Responder siempre a las expectativas públicas y legales a través de los equipos de Comunicación Corporativa.</w:t>
      </w:r>
    </w:p>
    <w:p w14:paraId="43FBE97B"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Verificar que el proceso de información pública de la situación de contingencia a terceras partes claves para el negocio de HRE (Socios, Clientes, etc.), minimice los perjuicios para ésta en términos de imagen y en extensión el impacto no tangible.</w:t>
      </w:r>
    </w:p>
    <w:p w14:paraId="3238E98D" w14:textId="77777777" w:rsidR="00F82EEF" w:rsidRPr="00D97C0D" w:rsidRDefault="00F82EEF" w:rsidP="00296E50">
      <w:pPr>
        <w:pStyle w:val="121numberlist"/>
        <w:numPr>
          <w:ilvl w:val="0"/>
          <w:numId w:val="24"/>
        </w:numPr>
        <w:adjustRightInd/>
        <w:spacing w:line="276" w:lineRule="auto"/>
        <w:textAlignment w:val="auto"/>
        <w:rPr>
          <w:rFonts w:ascii="Verdana" w:hAnsi="Verdana"/>
          <w:sz w:val="20"/>
          <w:lang w:val="es-ES"/>
        </w:rPr>
      </w:pPr>
      <w:r w:rsidRPr="00D97C0D">
        <w:rPr>
          <w:rFonts w:ascii="Verdana" w:hAnsi="Verdana"/>
          <w:sz w:val="20"/>
          <w:lang w:val="es-ES"/>
        </w:rPr>
        <w:t>Dar el soporte adecuado, es decir, justificar cada acción de respuesta llevada a cabo durante la contingencia.</w:t>
      </w:r>
    </w:p>
    <w:p w14:paraId="4C64A635" w14:textId="77777777" w:rsidR="00F82EEF" w:rsidRPr="00D97C0D" w:rsidRDefault="00F82EEF" w:rsidP="00F82EEF">
      <w:pPr>
        <w:rPr>
          <w:sz w:val="20"/>
        </w:rPr>
      </w:pPr>
    </w:p>
    <w:p w14:paraId="4C490CE1" w14:textId="77777777" w:rsidR="00F82EEF" w:rsidRPr="00D97C0D" w:rsidRDefault="00F82EEF" w:rsidP="00296E50">
      <w:pPr>
        <w:pStyle w:val="Proced-N1"/>
        <w:numPr>
          <w:ilvl w:val="0"/>
          <w:numId w:val="5"/>
        </w:numPr>
        <w:rPr>
          <w:rFonts w:ascii="Verdana" w:hAnsi="Verdana"/>
        </w:rPr>
      </w:pPr>
      <w:bookmarkStart w:id="74" w:name="_Toc256494294"/>
      <w:bookmarkStart w:id="75" w:name="_Toc306967304"/>
      <w:bookmarkStart w:id="76" w:name="_Toc462058335"/>
      <w:bookmarkStart w:id="77" w:name="_Toc462059551"/>
      <w:bookmarkStart w:id="78" w:name="_Toc481586164"/>
      <w:bookmarkStart w:id="79" w:name="_Toc24968950"/>
      <w:r w:rsidRPr="00D97C0D">
        <w:rPr>
          <w:rFonts w:ascii="Verdana" w:hAnsi="Verdana"/>
        </w:rPr>
        <w:t xml:space="preserve">UBICACIONES </w:t>
      </w:r>
      <w:bookmarkEnd w:id="73"/>
      <w:bookmarkEnd w:id="74"/>
      <w:bookmarkEnd w:id="75"/>
      <w:r w:rsidRPr="00D97C0D">
        <w:rPr>
          <w:rFonts w:ascii="Verdana" w:hAnsi="Verdana"/>
        </w:rPr>
        <w:t>DE LOS EQUIPOS PCN/PCT-PCT</w:t>
      </w:r>
      <w:bookmarkEnd w:id="76"/>
      <w:bookmarkEnd w:id="77"/>
      <w:bookmarkEnd w:id="78"/>
      <w:bookmarkEnd w:id="79"/>
    </w:p>
    <w:p w14:paraId="297FF479" w14:textId="77777777" w:rsidR="00F82EEF" w:rsidRPr="00D97C0D" w:rsidRDefault="00F82EEF" w:rsidP="00F82EEF">
      <w:pPr>
        <w:rPr>
          <w:sz w:val="20"/>
          <w:szCs w:val="20"/>
        </w:rPr>
      </w:pPr>
      <w:bookmarkStart w:id="80" w:name="EOC_locations"/>
      <w:bookmarkEnd w:id="80"/>
      <w:r w:rsidRPr="00D97C0D">
        <w:rPr>
          <w:sz w:val="20"/>
          <w:szCs w:val="20"/>
        </w:rPr>
        <w:t xml:space="preserve">El principal objetivo de las ubicaciones alternativas, es que el Comité Estratégico (CE), el Comité Táctico de Gestión de Crisis (CTGC) y el resto de equipos de recuperación definidos dentro del Plan de Continuidad de Negocio, dispongan de una ubicación alternativa para coordinar sus actividades en caso de contingencia. </w:t>
      </w:r>
    </w:p>
    <w:p w14:paraId="2CD28C8A" w14:textId="77777777" w:rsidR="00F82EEF" w:rsidRPr="00D97C0D" w:rsidRDefault="00F82EEF" w:rsidP="00F82EEF">
      <w:pPr>
        <w:rPr>
          <w:sz w:val="20"/>
          <w:szCs w:val="20"/>
        </w:rPr>
      </w:pPr>
      <w:r w:rsidRPr="00D97C0D">
        <w:rPr>
          <w:sz w:val="20"/>
          <w:szCs w:val="20"/>
        </w:rPr>
        <w:t>El responsable del PCN/PCT ejecutará el Plan de activación de las salas de continuidad una vez le haya sido notificada la contingencia y coordinará con el Equipo de Medios, el acondicionamiento de las salas oportunas, equipándolas con los requerimientos necesarios para facilitar las tareas de gestión y supervisión del Proceso de Recuperación.</w:t>
      </w:r>
    </w:p>
    <w:p w14:paraId="24666805" w14:textId="77777777" w:rsidR="00F82EEF" w:rsidRPr="00D97C0D" w:rsidRDefault="00F82EEF" w:rsidP="00296E50">
      <w:pPr>
        <w:pStyle w:val="Proced-N2"/>
        <w:numPr>
          <w:ilvl w:val="1"/>
          <w:numId w:val="5"/>
        </w:numPr>
        <w:rPr>
          <w:rFonts w:ascii="Verdana" w:hAnsi="Verdana"/>
        </w:rPr>
      </w:pPr>
      <w:bookmarkStart w:id="81" w:name="_Toc462058336"/>
      <w:bookmarkStart w:id="82" w:name="_Toc462059552"/>
      <w:bookmarkStart w:id="83" w:name="_Toc481586165"/>
      <w:bookmarkStart w:id="84" w:name="_Toc24968951"/>
      <w:r w:rsidRPr="00D97C0D">
        <w:rPr>
          <w:rFonts w:ascii="Verdana" w:hAnsi="Verdana"/>
        </w:rPr>
        <w:t>UBICACIONES ALTERNATIVAS DEFINIDAS POR HRE</w:t>
      </w:r>
      <w:bookmarkEnd w:id="81"/>
      <w:bookmarkEnd w:id="82"/>
      <w:r w:rsidRPr="00D97C0D">
        <w:rPr>
          <w:rFonts w:ascii="Verdana" w:hAnsi="Verdana"/>
        </w:rPr>
        <w:t xml:space="preserve"> PARA EL PCN</w:t>
      </w:r>
      <w:bookmarkEnd w:id="83"/>
      <w:bookmarkEnd w:id="84"/>
    </w:p>
    <w:p w14:paraId="07B15226" w14:textId="77777777" w:rsidR="00F82EEF" w:rsidRPr="00D97C0D" w:rsidRDefault="00F82EEF" w:rsidP="00F82EEF">
      <w:pPr>
        <w:spacing w:before="100" w:beforeAutospacing="1" w:after="100" w:afterAutospacing="1"/>
        <w:rPr>
          <w:sz w:val="20"/>
        </w:rPr>
      </w:pPr>
      <w:bookmarkStart w:id="85" w:name="_1.4_CENTROS_ALTERNATIVOS"/>
      <w:bookmarkEnd w:id="85"/>
      <w:r w:rsidRPr="00D97C0D">
        <w:rPr>
          <w:sz w:val="20"/>
        </w:rPr>
        <w:t>HRE ha definido las siguientes ubicaciones alternativas para la Continuidad de negocio en caso de contingencia, en función del desastre planteado y declarado por el Comité Estratégico (CE):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2"/>
        <w:gridCol w:w="6923"/>
      </w:tblGrid>
      <w:tr w:rsidR="00AF2AC7" w:rsidRPr="00D97C0D" w14:paraId="43B289E9" w14:textId="77777777" w:rsidTr="00AF2AC7">
        <w:trPr>
          <w:cantSplit/>
          <w:trHeight w:val="648"/>
        </w:trPr>
        <w:tc>
          <w:tcPr>
            <w:tcW w:w="5000" w:type="pct"/>
            <w:gridSpan w:val="2"/>
            <w:shd w:val="clear" w:color="auto" w:fill="0070C0"/>
            <w:vAlign w:val="center"/>
          </w:tcPr>
          <w:p w14:paraId="38A93679" w14:textId="77777777" w:rsidR="00AF2AC7" w:rsidRPr="00D97C0D" w:rsidRDefault="00AF2AC7" w:rsidP="00AF2AC7">
            <w:pPr>
              <w:spacing w:after="0"/>
              <w:jc w:val="center"/>
              <w:rPr>
                <w:b/>
                <w:color w:val="FFFFFF"/>
                <w:sz w:val="18"/>
                <w:szCs w:val="20"/>
              </w:rPr>
            </w:pPr>
            <w:r w:rsidRPr="00D97C0D">
              <w:rPr>
                <w:b/>
                <w:color w:val="FFFFFF"/>
                <w:sz w:val="18"/>
                <w:szCs w:val="20"/>
              </w:rPr>
              <w:t>ESCENARIO DE CONTINGENCIA</w:t>
            </w:r>
          </w:p>
          <w:p w14:paraId="4E9BA26A" w14:textId="77777777" w:rsidR="00AF2AC7" w:rsidRPr="00D97C0D" w:rsidRDefault="00AF2AC7" w:rsidP="00AF2AC7">
            <w:pPr>
              <w:spacing w:after="0"/>
              <w:jc w:val="center"/>
              <w:rPr>
                <w:b/>
                <w:color w:val="FFFFFF"/>
                <w:sz w:val="18"/>
                <w:szCs w:val="20"/>
              </w:rPr>
            </w:pPr>
            <w:r w:rsidRPr="00D97C0D">
              <w:rPr>
                <w:b/>
                <w:color w:val="FFFFFF"/>
                <w:sz w:val="18"/>
                <w:szCs w:val="20"/>
              </w:rPr>
              <w:t>UBICACIONES ALTERNATIVAS para el Comité Estratégico (</w:t>
            </w:r>
            <w:r w:rsidRPr="00D97C0D">
              <w:rPr>
                <w:b/>
                <w:color w:val="FFFFFF"/>
                <w:sz w:val="18"/>
              </w:rPr>
              <w:t xml:space="preserve">CE) y </w:t>
            </w:r>
            <w:r w:rsidRPr="00D97C0D">
              <w:rPr>
                <w:b/>
                <w:color w:val="FFFFFF"/>
                <w:sz w:val="18"/>
                <w:szCs w:val="20"/>
              </w:rPr>
              <w:t>Comité Táctico de Gestión de Crisis (CTGC)</w:t>
            </w:r>
          </w:p>
        </w:tc>
      </w:tr>
      <w:tr w:rsidR="00F82EEF" w:rsidRPr="0056572A" w14:paraId="21FEB1AE" w14:textId="77777777" w:rsidTr="00CB6E6E">
        <w:trPr>
          <w:cantSplit/>
          <w:trHeight w:val="436"/>
        </w:trPr>
        <w:tc>
          <w:tcPr>
            <w:tcW w:w="1362" w:type="pct"/>
            <w:shd w:val="solid" w:color="FFFFFF" w:fill="auto"/>
            <w:vAlign w:val="center"/>
          </w:tcPr>
          <w:p w14:paraId="33617B79" w14:textId="77777777" w:rsidR="00F82EEF" w:rsidRPr="0056572A" w:rsidRDefault="00F82EEF" w:rsidP="00CB6E6E">
            <w:pPr>
              <w:spacing w:after="0"/>
              <w:rPr>
                <w:sz w:val="18"/>
                <w:szCs w:val="20"/>
              </w:rPr>
            </w:pPr>
            <w:r w:rsidRPr="0056572A">
              <w:rPr>
                <w:sz w:val="18"/>
                <w:szCs w:val="20"/>
              </w:rPr>
              <w:t>Desastre Total</w:t>
            </w:r>
          </w:p>
        </w:tc>
        <w:tc>
          <w:tcPr>
            <w:tcW w:w="3638" w:type="pct"/>
            <w:shd w:val="solid" w:color="FFFFFF" w:fill="auto"/>
            <w:vAlign w:val="center"/>
          </w:tcPr>
          <w:p w14:paraId="3DCAA3E7" w14:textId="77777777" w:rsidR="00F82EEF" w:rsidRPr="0056572A" w:rsidRDefault="00F82EEF" w:rsidP="00CB6E6E">
            <w:pPr>
              <w:spacing w:after="0"/>
              <w:rPr>
                <w:sz w:val="18"/>
                <w:szCs w:val="20"/>
              </w:rPr>
            </w:pPr>
            <w:r w:rsidRPr="0056572A">
              <w:rPr>
                <w:sz w:val="18"/>
                <w:szCs w:val="20"/>
              </w:rPr>
              <w:t>SAREB - Castellana, 89</w:t>
            </w:r>
          </w:p>
        </w:tc>
      </w:tr>
      <w:tr w:rsidR="00F82EEF" w:rsidRPr="0056572A" w14:paraId="1B346D4D" w14:textId="77777777" w:rsidTr="00CB6E6E">
        <w:trPr>
          <w:cantSplit/>
          <w:trHeight w:val="439"/>
        </w:trPr>
        <w:tc>
          <w:tcPr>
            <w:tcW w:w="1362" w:type="pct"/>
            <w:shd w:val="solid" w:color="FFFFFF" w:fill="auto"/>
            <w:vAlign w:val="center"/>
          </w:tcPr>
          <w:p w14:paraId="42F3351B" w14:textId="77777777" w:rsidR="00F82EEF" w:rsidRPr="0056572A" w:rsidRDefault="00F82EEF" w:rsidP="00CB6E6E">
            <w:pPr>
              <w:spacing w:after="0"/>
              <w:rPr>
                <w:sz w:val="18"/>
                <w:szCs w:val="20"/>
              </w:rPr>
            </w:pPr>
            <w:r w:rsidRPr="0056572A">
              <w:rPr>
                <w:sz w:val="18"/>
                <w:szCs w:val="20"/>
              </w:rPr>
              <w:t>Desastre Parcial</w:t>
            </w:r>
          </w:p>
        </w:tc>
        <w:tc>
          <w:tcPr>
            <w:tcW w:w="3638" w:type="pct"/>
            <w:shd w:val="solid" w:color="FFFFFF" w:fill="auto"/>
            <w:vAlign w:val="center"/>
          </w:tcPr>
          <w:p w14:paraId="07491EEF" w14:textId="77777777" w:rsidR="00F82EEF" w:rsidRPr="0056572A" w:rsidRDefault="0059296D" w:rsidP="0059296D">
            <w:pPr>
              <w:spacing w:after="0"/>
              <w:rPr>
                <w:rFonts w:ascii="Calibri" w:hAnsi="Calibri"/>
                <w:lang w:val="es-ES"/>
              </w:rPr>
            </w:pPr>
            <w:r w:rsidRPr="0056572A">
              <w:rPr>
                <w:sz w:val="18"/>
                <w:szCs w:val="20"/>
              </w:rPr>
              <w:t>BARAJAS. Medina de Pomar, 27</w:t>
            </w:r>
          </w:p>
        </w:tc>
      </w:tr>
      <w:tr w:rsidR="00F82EEF" w:rsidRPr="0056572A" w14:paraId="1E25B953" w14:textId="77777777" w:rsidTr="00CB6E6E">
        <w:trPr>
          <w:cantSplit/>
          <w:trHeight w:val="43"/>
        </w:trPr>
        <w:tc>
          <w:tcPr>
            <w:tcW w:w="1362" w:type="pct"/>
            <w:shd w:val="solid" w:color="FFFFFF" w:fill="auto"/>
            <w:vAlign w:val="center"/>
          </w:tcPr>
          <w:p w14:paraId="4551D879" w14:textId="77777777" w:rsidR="00F82EEF" w:rsidRPr="0056572A" w:rsidRDefault="00F82EEF" w:rsidP="00CB6E6E">
            <w:pPr>
              <w:spacing w:after="0"/>
              <w:rPr>
                <w:sz w:val="18"/>
                <w:szCs w:val="20"/>
              </w:rPr>
            </w:pPr>
            <w:r w:rsidRPr="0056572A">
              <w:rPr>
                <w:sz w:val="18"/>
                <w:szCs w:val="20"/>
              </w:rPr>
              <w:t>Simulacros Periódicos</w:t>
            </w:r>
          </w:p>
        </w:tc>
        <w:tc>
          <w:tcPr>
            <w:tcW w:w="3638" w:type="pct"/>
            <w:shd w:val="solid" w:color="FFFFFF" w:fill="auto"/>
          </w:tcPr>
          <w:p w14:paraId="6FEA67F4" w14:textId="77777777" w:rsidR="00F82EEF" w:rsidRPr="0056572A" w:rsidRDefault="0059296D" w:rsidP="00CB6E6E">
            <w:pPr>
              <w:spacing w:after="0"/>
              <w:rPr>
                <w:sz w:val="18"/>
                <w:szCs w:val="20"/>
              </w:rPr>
            </w:pPr>
            <w:r w:rsidRPr="0056572A">
              <w:rPr>
                <w:sz w:val="18"/>
                <w:szCs w:val="20"/>
              </w:rPr>
              <w:t xml:space="preserve">BARAJAS. Medina de Pomar, 27 </w:t>
            </w:r>
            <w:r w:rsidR="00F82EEF" w:rsidRPr="0056572A">
              <w:rPr>
                <w:sz w:val="18"/>
                <w:szCs w:val="20"/>
              </w:rPr>
              <w:t>o SAREB – Castellana, 89</w:t>
            </w:r>
          </w:p>
          <w:p w14:paraId="0EA2FF38" w14:textId="77777777" w:rsidR="00F82EEF" w:rsidRPr="0056572A" w:rsidRDefault="00F82EEF" w:rsidP="00CB6E6E">
            <w:pPr>
              <w:spacing w:after="0"/>
              <w:rPr>
                <w:sz w:val="18"/>
                <w:szCs w:val="20"/>
              </w:rPr>
            </w:pPr>
            <w:r w:rsidRPr="0056572A">
              <w:rPr>
                <w:sz w:val="18"/>
                <w:szCs w:val="20"/>
              </w:rPr>
              <w:t>Según simulacro</w:t>
            </w:r>
          </w:p>
        </w:tc>
      </w:tr>
    </w:tbl>
    <w:p w14:paraId="28435E8D" w14:textId="77777777" w:rsidR="00F82EEF" w:rsidRPr="0056572A" w:rsidRDefault="00F82EEF" w:rsidP="00F82EEF">
      <w:pPr>
        <w:spacing w:after="0"/>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2"/>
        <w:gridCol w:w="6923"/>
      </w:tblGrid>
      <w:tr w:rsidR="00AF2AC7" w:rsidRPr="0056572A" w14:paraId="59FB7EC3" w14:textId="77777777" w:rsidTr="00AF2AC7">
        <w:trPr>
          <w:cantSplit/>
          <w:trHeight w:val="648"/>
        </w:trPr>
        <w:tc>
          <w:tcPr>
            <w:tcW w:w="5000" w:type="pct"/>
            <w:gridSpan w:val="2"/>
            <w:shd w:val="clear" w:color="auto" w:fill="0070C0"/>
            <w:vAlign w:val="center"/>
          </w:tcPr>
          <w:p w14:paraId="3B8EFFF2" w14:textId="77777777" w:rsidR="00AF2AC7" w:rsidRPr="0056572A" w:rsidRDefault="00AF2AC7" w:rsidP="00AF2AC7">
            <w:pPr>
              <w:spacing w:after="0"/>
              <w:jc w:val="center"/>
              <w:rPr>
                <w:b/>
                <w:color w:val="FFFFFF"/>
                <w:sz w:val="18"/>
                <w:szCs w:val="20"/>
              </w:rPr>
            </w:pPr>
            <w:r w:rsidRPr="0056572A">
              <w:rPr>
                <w:b/>
                <w:color w:val="FFFFFF"/>
                <w:sz w:val="18"/>
                <w:szCs w:val="20"/>
              </w:rPr>
              <w:t>ESCENARIO DE CONTINGENCIA</w:t>
            </w:r>
          </w:p>
          <w:p w14:paraId="77FDADA5" w14:textId="77777777" w:rsidR="00AF2AC7" w:rsidRPr="0056572A" w:rsidRDefault="00AF2AC7" w:rsidP="00AF2AC7">
            <w:pPr>
              <w:spacing w:after="0"/>
              <w:jc w:val="center"/>
              <w:rPr>
                <w:b/>
                <w:color w:val="FFFFFF"/>
                <w:sz w:val="18"/>
                <w:szCs w:val="20"/>
              </w:rPr>
            </w:pPr>
            <w:r w:rsidRPr="0056572A">
              <w:rPr>
                <w:b/>
                <w:color w:val="FFFFFF"/>
                <w:sz w:val="18"/>
                <w:szCs w:val="20"/>
              </w:rPr>
              <w:t>UBICACIONES ALTERNATIVAS para Equipos de Soporte y Apoyo</w:t>
            </w:r>
          </w:p>
        </w:tc>
      </w:tr>
      <w:tr w:rsidR="00F82EEF" w:rsidRPr="0056572A" w14:paraId="13BC3610" w14:textId="77777777" w:rsidTr="00CB6E6E">
        <w:trPr>
          <w:cantSplit/>
          <w:trHeight w:val="504"/>
        </w:trPr>
        <w:tc>
          <w:tcPr>
            <w:tcW w:w="1362" w:type="pct"/>
            <w:shd w:val="solid" w:color="FFFFFF" w:fill="auto"/>
            <w:vAlign w:val="center"/>
          </w:tcPr>
          <w:p w14:paraId="203AE75E" w14:textId="77777777" w:rsidR="00F82EEF" w:rsidRPr="0056572A" w:rsidRDefault="00F82EEF" w:rsidP="00CB6E6E">
            <w:pPr>
              <w:spacing w:after="0"/>
              <w:rPr>
                <w:sz w:val="18"/>
                <w:szCs w:val="20"/>
              </w:rPr>
            </w:pPr>
            <w:r w:rsidRPr="0056572A">
              <w:rPr>
                <w:sz w:val="18"/>
                <w:szCs w:val="20"/>
              </w:rPr>
              <w:t>Desastre Total</w:t>
            </w:r>
          </w:p>
        </w:tc>
        <w:tc>
          <w:tcPr>
            <w:tcW w:w="3638" w:type="pct"/>
            <w:shd w:val="solid" w:color="FFFFFF" w:fill="auto"/>
            <w:vAlign w:val="center"/>
          </w:tcPr>
          <w:p w14:paraId="0ECAC38A" w14:textId="77777777" w:rsidR="00F82EEF" w:rsidRPr="0056572A" w:rsidRDefault="00F82EEF" w:rsidP="00CB6E6E">
            <w:pPr>
              <w:spacing w:after="0"/>
              <w:rPr>
                <w:sz w:val="18"/>
                <w:szCs w:val="20"/>
              </w:rPr>
            </w:pPr>
            <w:r w:rsidRPr="0056572A">
              <w:rPr>
                <w:sz w:val="18"/>
                <w:szCs w:val="20"/>
              </w:rPr>
              <w:t>SAREB - Castellana, 89</w:t>
            </w:r>
          </w:p>
        </w:tc>
      </w:tr>
      <w:tr w:rsidR="00F82EEF" w:rsidRPr="0056572A" w14:paraId="4D858FC1" w14:textId="77777777" w:rsidTr="00CB6E6E">
        <w:trPr>
          <w:cantSplit/>
          <w:trHeight w:val="426"/>
        </w:trPr>
        <w:tc>
          <w:tcPr>
            <w:tcW w:w="1362" w:type="pct"/>
            <w:shd w:val="solid" w:color="FFFFFF" w:fill="auto"/>
            <w:vAlign w:val="center"/>
          </w:tcPr>
          <w:p w14:paraId="3672CEBE" w14:textId="77777777" w:rsidR="00F82EEF" w:rsidRPr="0056572A" w:rsidRDefault="00F82EEF" w:rsidP="00CB6E6E">
            <w:pPr>
              <w:spacing w:after="0"/>
              <w:rPr>
                <w:sz w:val="18"/>
                <w:szCs w:val="20"/>
              </w:rPr>
            </w:pPr>
            <w:r w:rsidRPr="0056572A">
              <w:rPr>
                <w:sz w:val="18"/>
                <w:szCs w:val="20"/>
              </w:rPr>
              <w:t>Desastre Parcial</w:t>
            </w:r>
          </w:p>
        </w:tc>
        <w:tc>
          <w:tcPr>
            <w:tcW w:w="3638" w:type="pct"/>
            <w:shd w:val="solid" w:color="FFFFFF" w:fill="auto"/>
            <w:vAlign w:val="center"/>
          </w:tcPr>
          <w:p w14:paraId="6D721B13" w14:textId="77777777" w:rsidR="00F82EEF" w:rsidRPr="0056572A" w:rsidRDefault="0059296D" w:rsidP="00CB6E6E">
            <w:pPr>
              <w:spacing w:after="0"/>
              <w:rPr>
                <w:sz w:val="18"/>
                <w:szCs w:val="20"/>
              </w:rPr>
            </w:pPr>
            <w:r w:rsidRPr="0056572A">
              <w:rPr>
                <w:sz w:val="18"/>
                <w:szCs w:val="20"/>
              </w:rPr>
              <w:t>BARAJAS. Medina de Pomar, 27</w:t>
            </w:r>
          </w:p>
        </w:tc>
      </w:tr>
    </w:tbl>
    <w:p w14:paraId="17E8AFAA" w14:textId="77777777" w:rsidR="00F82EEF" w:rsidRPr="0056572A" w:rsidRDefault="00F82EEF" w:rsidP="00F82EEF">
      <w:pPr>
        <w:spacing w:after="0"/>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2"/>
        <w:gridCol w:w="6923"/>
      </w:tblGrid>
      <w:tr w:rsidR="00AF2AC7" w:rsidRPr="0056572A" w14:paraId="665C9F39" w14:textId="77777777" w:rsidTr="00AF2AC7">
        <w:trPr>
          <w:cantSplit/>
          <w:trHeight w:val="335"/>
        </w:trPr>
        <w:tc>
          <w:tcPr>
            <w:tcW w:w="5000" w:type="pct"/>
            <w:gridSpan w:val="2"/>
            <w:shd w:val="clear" w:color="auto" w:fill="0070C0"/>
            <w:vAlign w:val="center"/>
          </w:tcPr>
          <w:p w14:paraId="54A7CA59" w14:textId="77777777" w:rsidR="00AF2AC7" w:rsidRPr="0056572A" w:rsidRDefault="00AF2AC7" w:rsidP="00AF2AC7">
            <w:pPr>
              <w:spacing w:after="0"/>
              <w:jc w:val="center"/>
              <w:rPr>
                <w:b/>
                <w:color w:val="FFFFFF"/>
                <w:sz w:val="18"/>
                <w:szCs w:val="20"/>
              </w:rPr>
            </w:pPr>
            <w:r w:rsidRPr="0056572A">
              <w:rPr>
                <w:b/>
                <w:color w:val="FFFFFF"/>
                <w:sz w:val="18"/>
                <w:szCs w:val="20"/>
              </w:rPr>
              <w:t>ESCENARIO DE CONTINGENCIA</w:t>
            </w:r>
          </w:p>
          <w:p w14:paraId="440A9E03" w14:textId="77777777" w:rsidR="00AF2AC7" w:rsidRPr="0056572A" w:rsidRDefault="00AF2AC7" w:rsidP="00AF2AC7">
            <w:pPr>
              <w:spacing w:after="0"/>
              <w:jc w:val="center"/>
              <w:rPr>
                <w:b/>
                <w:color w:val="FFFFFF"/>
                <w:sz w:val="18"/>
                <w:szCs w:val="20"/>
              </w:rPr>
            </w:pPr>
            <w:r w:rsidRPr="0056572A">
              <w:rPr>
                <w:b/>
                <w:color w:val="FFFFFF"/>
                <w:sz w:val="18"/>
                <w:szCs w:val="20"/>
              </w:rPr>
              <w:t>UBICACIONES ALTERNATIVAS para Equipos de Negocio</w:t>
            </w:r>
          </w:p>
        </w:tc>
      </w:tr>
      <w:tr w:rsidR="00F82EEF" w:rsidRPr="0056572A" w14:paraId="5382E308" w14:textId="77777777" w:rsidTr="00CB6E6E">
        <w:trPr>
          <w:cantSplit/>
          <w:trHeight w:val="380"/>
        </w:trPr>
        <w:tc>
          <w:tcPr>
            <w:tcW w:w="1362" w:type="pct"/>
            <w:shd w:val="solid" w:color="FFFFFF" w:fill="auto"/>
            <w:vAlign w:val="center"/>
          </w:tcPr>
          <w:p w14:paraId="0A552826" w14:textId="77777777" w:rsidR="00F82EEF" w:rsidRPr="0056572A" w:rsidRDefault="00F82EEF" w:rsidP="00CB6E6E">
            <w:pPr>
              <w:spacing w:after="0"/>
              <w:rPr>
                <w:color w:val="000000"/>
                <w:sz w:val="18"/>
                <w:szCs w:val="20"/>
              </w:rPr>
            </w:pPr>
            <w:r w:rsidRPr="0056572A">
              <w:rPr>
                <w:color w:val="000000"/>
                <w:sz w:val="18"/>
                <w:szCs w:val="20"/>
              </w:rPr>
              <w:t>Desastre Total</w:t>
            </w:r>
          </w:p>
        </w:tc>
        <w:tc>
          <w:tcPr>
            <w:tcW w:w="3638" w:type="pct"/>
            <w:shd w:val="solid" w:color="FFFFFF" w:fill="auto"/>
          </w:tcPr>
          <w:p w14:paraId="7FF1F67E" w14:textId="77777777" w:rsidR="00F82EEF" w:rsidRPr="0056572A" w:rsidRDefault="00F82EEF" w:rsidP="00CB6E6E">
            <w:pPr>
              <w:spacing w:after="0"/>
              <w:rPr>
                <w:sz w:val="18"/>
                <w:szCs w:val="20"/>
              </w:rPr>
            </w:pPr>
            <w:r w:rsidRPr="0056572A">
              <w:rPr>
                <w:sz w:val="18"/>
                <w:szCs w:val="20"/>
              </w:rPr>
              <w:t>SAREB – Castellana, 89 (Alternativa para Valencia y Almería)</w:t>
            </w:r>
          </w:p>
          <w:p w14:paraId="008A44ED" w14:textId="77777777" w:rsidR="00F82EEF" w:rsidRPr="0056572A" w:rsidRDefault="00F82EEF" w:rsidP="00CB6E6E">
            <w:pPr>
              <w:spacing w:after="0"/>
            </w:pPr>
            <w:r w:rsidRPr="0056572A">
              <w:rPr>
                <w:sz w:val="18"/>
                <w:szCs w:val="20"/>
              </w:rPr>
              <w:t>CEMECO – Avda. Cardenal Benlloch, 67 (Alternativa para Madrid)</w:t>
            </w:r>
          </w:p>
        </w:tc>
      </w:tr>
      <w:tr w:rsidR="00F82EEF" w:rsidRPr="0056572A" w14:paraId="57ABC291" w14:textId="77777777" w:rsidTr="00CB6E6E">
        <w:trPr>
          <w:cantSplit/>
          <w:trHeight w:val="380"/>
        </w:trPr>
        <w:tc>
          <w:tcPr>
            <w:tcW w:w="1362" w:type="pct"/>
            <w:shd w:val="solid" w:color="FFFFFF" w:fill="auto"/>
            <w:vAlign w:val="center"/>
          </w:tcPr>
          <w:p w14:paraId="5F4C86D1" w14:textId="77777777" w:rsidR="00F82EEF" w:rsidRPr="0056572A" w:rsidRDefault="00F82EEF" w:rsidP="00CB6E6E">
            <w:pPr>
              <w:spacing w:after="0"/>
              <w:rPr>
                <w:color w:val="000000"/>
                <w:sz w:val="18"/>
                <w:szCs w:val="20"/>
              </w:rPr>
            </w:pPr>
            <w:r w:rsidRPr="0056572A">
              <w:rPr>
                <w:color w:val="000000"/>
                <w:sz w:val="18"/>
                <w:szCs w:val="20"/>
              </w:rPr>
              <w:t>Desastre Parcial</w:t>
            </w:r>
          </w:p>
        </w:tc>
        <w:tc>
          <w:tcPr>
            <w:tcW w:w="3638" w:type="pct"/>
            <w:shd w:val="solid" w:color="FFFFFF" w:fill="auto"/>
            <w:vAlign w:val="center"/>
          </w:tcPr>
          <w:p w14:paraId="15DCEE39" w14:textId="77777777" w:rsidR="00F82EEF" w:rsidRPr="0056572A" w:rsidRDefault="0059296D" w:rsidP="00CB6E6E">
            <w:pPr>
              <w:spacing w:after="0"/>
              <w:rPr>
                <w:sz w:val="18"/>
                <w:szCs w:val="20"/>
              </w:rPr>
            </w:pPr>
            <w:r w:rsidRPr="0056572A">
              <w:rPr>
                <w:sz w:val="18"/>
                <w:szCs w:val="20"/>
              </w:rPr>
              <w:t>BARAJAS. Medina de Pomar, 27</w:t>
            </w:r>
          </w:p>
        </w:tc>
      </w:tr>
      <w:tr w:rsidR="00F82EEF" w:rsidRPr="00D97C0D" w14:paraId="4705B8DD" w14:textId="77777777" w:rsidTr="00CB6E6E">
        <w:trPr>
          <w:cantSplit/>
          <w:trHeight w:val="209"/>
        </w:trPr>
        <w:tc>
          <w:tcPr>
            <w:tcW w:w="1362" w:type="pct"/>
            <w:shd w:val="solid" w:color="FFFFFF" w:fill="auto"/>
            <w:vAlign w:val="center"/>
          </w:tcPr>
          <w:p w14:paraId="735427EA" w14:textId="77777777" w:rsidR="00F82EEF" w:rsidRPr="0056572A" w:rsidRDefault="00F82EEF" w:rsidP="00CB6E6E">
            <w:pPr>
              <w:spacing w:after="0"/>
              <w:rPr>
                <w:color w:val="000000"/>
                <w:sz w:val="18"/>
                <w:szCs w:val="20"/>
              </w:rPr>
            </w:pPr>
            <w:r w:rsidRPr="0056572A">
              <w:rPr>
                <w:color w:val="000000"/>
                <w:sz w:val="18"/>
                <w:szCs w:val="20"/>
              </w:rPr>
              <w:t>Pruebas Periódicas</w:t>
            </w:r>
          </w:p>
        </w:tc>
        <w:tc>
          <w:tcPr>
            <w:tcW w:w="3638" w:type="pct"/>
            <w:shd w:val="solid" w:color="FFFFFF" w:fill="auto"/>
          </w:tcPr>
          <w:p w14:paraId="7E8C23C8" w14:textId="77777777" w:rsidR="00F82EEF" w:rsidRPr="0056572A" w:rsidRDefault="00F82EEF" w:rsidP="00CB6E6E">
            <w:pPr>
              <w:spacing w:after="0"/>
              <w:rPr>
                <w:sz w:val="18"/>
                <w:szCs w:val="20"/>
              </w:rPr>
            </w:pPr>
            <w:r w:rsidRPr="0056572A">
              <w:rPr>
                <w:sz w:val="18"/>
                <w:szCs w:val="20"/>
              </w:rPr>
              <w:t xml:space="preserve">SAREB, </w:t>
            </w:r>
            <w:r w:rsidR="0059296D" w:rsidRPr="0056572A">
              <w:rPr>
                <w:sz w:val="18"/>
                <w:szCs w:val="20"/>
              </w:rPr>
              <w:t>BARAJAS</w:t>
            </w:r>
            <w:r w:rsidRPr="0056572A">
              <w:rPr>
                <w:sz w:val="18"/>
                <w:szCs w:val="20"/>
              </w:rPr>
              <w:t>-MADRID, CEMECO-VALENCIA, CABO DE GATA-ALMERÍA</w:t>
            </w:r>
          </w:p>
          <w:p w14:paraId="61459F86" w14:textId="77777777" w:rsidR="00F82EEF" w:rsidRPr="00D97C0D" w:rsidRDefault="00F82EEF" w:rsidP="00CB6E6E">
            <w:pPr>
              <w:spacing w:after="0"/>
              <w:rPr>
                <w:sz w:val="20"/>
              </w:rPr>
            </w:pPr>
            <w:r w:rsidRPr="0056572A">
              <w:rPr>
                <w:sz w:val="18"/>
                <w:szCs w:val="20"/>
              </w:rPr>
              <w:t>Según prueba</w:t>
            </w:r>
          </w:p>
        </w:tc>
      </w:tr>
    </w:tbl>
    <w:p w14:paraId="3E9C618C" w14:textId="77777777" w:rsidR="00C200AD" w:rsidRDefault="00C200AD" w:rsidP="00C200AD">
      <w:pPr>
        <w:pStyle w:val="Proced-N2"/>
        <w:numPr>
          <w:ilvl w:val="0"/>
          <w:numId w:val="0"/>
        </w:numPr>
        <w:rPr>
          <w:rFonts w:ascii="Verdana" w:hAnsi="Verdana"/>
        </w:rPr>
      </w:pPr>
      <w:bookmarkStart w:id="86" w:name="org_charts"/>
      <w:bookmarkStart w:id="87" w:name="_Toc481586166"/>
      <w:bookmarkEnd w:id="86"/>
    </w:p>
    <w:p w14:paraId="7477926A" w14:textId="77777777" w:rsidR="00C200AD" w:rsidRDefault="00C200AD">
      <w:pPr>
        <w:spacing w:before="0" w:after="0"/>
        <w:jc w:val="left"/>
        <w:rPr>
          <w:rFonts w:eastAsiaTheme="majorEastAsia" w:cstheme="majorBidi"/>
          <w:bCs/>
          <w:caps/>
          <w:color w:val="002060"/>
          <w:sz w:val="28"/>
          <w:szCs w:val="26"/>
          <w:lang w:val="es-ES" w:eastAsia="en-US"/>
        </w:rPr>
      </w:pPr>
      <w:r>
        <w:br w:type="page"/>
      </w:r>
    </w:p>
    <w:p w14:paraId="4191C051" w14:textId="1056FEBF" w:rsidR="00F82EEF" w:rsidRPr="00D97C0D" w:rsidRDefault="00F82EEF" w:rsidP="00296E50">
      <w:pPr>
        <w:pStyle w:val="Proced-N2"/>
        <w:numPr>
          <w:ilvl w:val="1"/>
          <w:numId w:val="5"/>
        </w:numPr>
        <w:rPr>
          <w:rFonts w:ascii="Verdana" w:hAnsi="Verdana"/>
        </w:rPr>
      </w:pPr>
      <w:bookmarkStart w:id="88" w:name="_Toc24968952"/>
      <w:r w:rsidRPr="00D97C0D">
        <w:rPr>
          <w:rFonts w:ascii="Verdana" w:hAnsi="Verdana"/>
        </w:rPr>
        <w:t>UBICACIONES ALTERNATIVAS DEFINIDAS POR HRE PARA EL PCT</w:t>
      </w:r>
      <w:bookmarkEnd w:id="87"/>
      <w:bookmarkEnd w:id="88"/>
    </w:p>
    <w:p w14:paraId="0F8BA896" w14:textId="77777777" w:rsidR="00F82EEF" w:rsidRPr="00D97C0D" w:rsidRDefault="00F82EEF" w:rsidP="00F82EEF">
      <w:pPr>
        <w:spacing w:before="100" w:beforeAutospacing="1" w:after="100" w:afterAutospacing="1"/>
        <w:rPr>
          <w:sz w:val="20"/>
        </w:rPr>
      </w:pPr>
      <w:r w:rsidRPr="00D97C0D">
        <w:rPr>
          <w:sz w:val="20"/>
        </w:rPr>
        <w:t>Con el objetivo de gestionar de una manera coordinada la respuesta ante contingencias es indispensable y así está definido, el disponer de unas salas de crisis donde poder reunir a los diferentes miembros de los diferentes comités así como equipos de soporte para gestionar eficazmente la respuesta.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2"/>
        <w:gridCol w:w="6923"/>
      </w:tblGrid>
      <w:tr w:rsidR="00AF2AC7" w:rsidRPr="00D97C0D" w14:paraId="708A9609" w14:textId="77777777" w:rsidTr="00AF2AC7">
        <w:trPr>
          <w:cantSplit/>
          <w:trHeight w:val="648"/>
        </w:trPr>
        <w:tc>
          <w:tcPr>
            <w:tcW w:w="5000" w:type="pct"/>
            <w:gridSpan w:val="2"/>
            <w:shd w:val="clear" w:color="auto" w:fill="0070C0"/>
            <w:vAlign w:val="center"/>
          </w:tcPr>
          <w:p w14:paraId="7BCF4F11" w14:textId="77777777" w:rsidR="00AF2AC7" w:rsidRPr="00D97C0D" w:rsidRDefault="00AF2AC7" w:rsidP="00AF2AC7">
            <w:pPr>
              <w:spacing w:after="0"/>
              <w:jc w:val="center"/>
              <w:rPr>
                <w:b/>
                <w:color w:val="FFFFFF"/>
                <w:sz w:val="18"/>
                <w:szCs w:val="20"/>
              </w:rPr>
            </w:pPr>
            <w:r w:rsidRPr="00D97C0D">
              <w:rPr>
                <w:b/>
                <w:color w:val="FFFFFF"/>
                <w:sz w:val="18"/>
                <w:szCs w:val="20"/>
              </w:rPr>
              <w:t>ESCENARIO DE CONTINGENCIA</w:t>
            </w:r>
          </w:p>
          <w:p w14:paraId="5B193171" w14:textId="77777777" w:rsidR="00AF2AC7" w:rsidRPr="00D97C0D" w:rsidRDefault="00AF2AC7" w:rsidP="00AF2AC7">
            <w:pPr>
              <w:spacing w:after="0"/>
              <w:jc w:val="center"/>
              <w:rPr>
                <w:b/>
                <w:color w:val="FFFFFF"/>
                <w:sz w:val="18"/>
                <w:szCs w:val="20"/>
              </w:rPr>
            </w:pPr>
            <w:r w:rsidRPr="00D97C0D">
              <w:rPr>
                <w:b/>
                <w:color w:val="FFFFFF"/>
                <w:sz w:val="18"/>
                <w:szCs w:val="20"/>
              </w:rPr>
              <w:t>UBICACIONES ALTERNATIVAS para el Comité Estratégico (</w:t>
            </w:r>
            <w:r w:rsidRPr="00D97C0D">
              <w:rPr>
                <w:b/>
                <w:color w:val="FFFFFF"/>
                <w:sz w:val="18"/>
              </w:rPr>
              <w:t xml:space="preserve">CE) y </w:t>
            </w:r>
            <w:r w:rsidRPr="00D97C0D">
              <w:rPr>
                <w:b/>
                <w:color w:val="FFFFFF"/>
                <w:sz w:val="18"/>
                <w:szCs w:val="20"/>
              </w:rPr>
              <w:t>Comité Táctico Tecnológico (CTT)</w:t>
            </w:r>
          </w:p>
        </w:tc>
      </w:tr>
      <w:tr w:rsidR="00F82EEF" w:rsidRPr="0056572A" w14:paraId="0F80E976" w14:textId="77777777" w:rsidTr="00CB6E6E">
        <w:trPr>
          <w:cantSplit/>
          <w:trHeight w:val="383"/>
        </w:trPr>
        <w:tc>
          <w:tcPr>
            <w:tcW w:w="1362" w:type="pct"/>
            <w:shd w:val="solid" w:color="FFFFFF" w:fill="auto"/>
            <w:vAlign w:val="center"/>
          </w:tcPr>
          <w:p w14:paraId="0FAADD3F" w14:textId="77777777" w:rsidR="00F82EEF" w:rsidRPr="0056572A" w:rsidRDefault="00F82EEF" w:rsidP="00CB6E6E">
            <w:pPr>
              <w:spacing w:after="0"/>
              <w:rPr>
                <w:sz w:val="18"/>
                <w:szCs w:val="20"/>
              </w:rPr>
            </w:pPr>
            <w:r w:rsidRPr="0056572A">
              <w:rPr>
                <w:sz w:val="18"/>
                <w:szCs w:val="20"/>
              </w:rPr>
              <w:t>Desastre Total</w:t>
            </w:r>
          </w:p>
        </w:tc>
        <w:tc>
          <w:tcPr>
            <w:tcW w:w="3638" w:type="pct"/>
            <w:shd w:val="solid" w:color="FFFFFF" w:fill="auto"/>
            <w:vAlign w:val="center"/>
          </w:tcPr>
          <w:p w14:paraId="28F664AC" w14:textId="77777777" w:rsidR="00F82EEF" w:rsidRPr="0056572A" w:rsidRDefault="00616C66" w:rsidP="00CB6E6E">
            <w:pPr>
              <w:spacing w:after="0"/>
              <w:rPr>
                <w:sz w:val="18"/>
                <w:szCs w:val="20"/>
              </w:rPr>
            </w:pPr>
            <w:r w:rsidRPr="0056572A">
              <w:rPr>
                <w:sz w:val="18"/>
                <w:szCs w:val="20"/>
              </w:rPr>
              <w:t>BARAJAS. Medina de Pomar, 27</w:t>
            </w:r>
          </w:p>
        </w:tc>
      </w:tr>
      <w:tr w:rsidR="00F82EEF" w:rsidRPr="0056572A" w14:paraId="48C26BD2" w14:textId="77777777" w:rsidTr="00CB6E6E">
        <w:trPr>
          <w:cantSplit/>
          <w:trHeight w:val="404"/>
        </w:trPr>
        <w:tc>
          <w:tcPr>
            <w:tcW w:w="1362" w:type="pct"/>
            <w:shd w:val="solid" w:color="FFFFFF" w:fill="auto"/>
            <w:vAlign w:val="center"/>
          </w:tcPr>
          <w:p w14:paraId="5F891893" w14:textId="77777777" w:rsidR="00F82EEF" w:rsidRPr="0056572A" w:rsidRDefault="00F82EEF" w:rsidP="00CB6E6E">
            <w:pPr>
              <w:spacing w:after="0"/>
              <w:rPr>
                <w:sz w:val="18"/>
                <w:szCs w:val="20"/>
              </w:rPr>
            </w:pPr>
            <w:r w:rsidRPr="0056572A">
              <w:rPr>
                <w:sz w:val="18"/>
                <w:szCs w:val="20"/>
              </w:rPr>
              <w:t>Desastre Parcial</w:t>
            </w:r>
          </w:p>
        </w:tc>
        <w:tc>
          <w:tcPr>
            <w:tcW w:w="3638" w:type="pct"/>
            <w:shd w:val="solid" w:color="FFFFFF" w:fill="auto"/>
            <w:vAlign w:val="center"/>
          </w:tcPr>
          <w:p w14:paraId="2980AEE6" w14:textId="77777777" w:rsidR="00F82EEF" w:rsidRPr="0056572A" w:rsidRDefault="00616C66" w:rsidP="00CB6E6E">
            <w:pPr>
              <w:spacing w:after="0"/>
              <w:rPr>
                <w:sz w:val="18"/>
                <w:szCs w:val="20"/>
              </w:rPr>
            </w:pPr>
            <w:r w:rsidRPr="0056572A">
              <w:rPr>
                <w:sz w:val="18"/>
                <w:szCs w:val="20"/>
              </w:rPr>
              <w:t>BARAJAS. Medina de Pomar, 27</w:t>
            </w:r>
          </w:p>
        </w:tc>
      </w:tr>
      <w:tr w:rsidR="00F82EEF" w:rsidRPr="0056572A" w14:paraId="524C7DF4" w14:textId="77777777" w:rsidTr="00CB6E6E">
        <w:trPr>
          <w:cantSplit/>
          <w:trHeight w:val="424"/>
        </w:trPr>
        <w:tc>
          <w:tcPr>
            <w:tcW w:w="1362" w:type="pct"/>
            <w:shd w:val="solid" w:color="FFFFFF" w:fill="auto"/>
            <w:vAlign w:val="center"/>
          </w:tcPr>
          <w:p w14:paraId="65AF2EF4" w14:textId="77777777" w:rsidR="00F82EEF" w:rsidRPr="0056572A" w:rsidRDefault="00F82EEF" w:rsidP="00CB6E6E">
            <w:pPr>
              <w:spacing w:after="0"/>
              <w:rPr>
                <w:sz w:val="18"/>
                <w:szCs w:val="20"/>
              </w:rPr>
            </w:pPr>
            <w:r w:rsidRPr="0056572A">
              <w:rPr>
                <w:sz w:val="18"/>
                <w:szCs w:val="20"/>
              </w:rPr>
              <w:t>Simulacros Periódicos</w:t>
            </w:r>
          </w:p>
        </w:tc>
        <w:tc>
          <w:tcPr>
            <w:tcW w:w="3638" w:type="pct"/>
            <w:shd w:val="solid" w:color="FFFFFF" w:fill="auto"/>
            <w:vAlign w:val="center"/>
          </w:tcPr>
          <w:p w14:paraId="0CA9346A" w14:textId="77777777" w:rsidR="00F82EEF" w:rsidRPr="0056572A" w:rsidRDefault="00616C66" w:rsidP="00CB6E6E">
            <w:pPr>
              <w:spacing w:after="0"/>
              <w:rPr>
                <w:sz w:val="18"/>
                <w:szCs w:val="20"/>
              </w:rPr>
            </w:pPr>
            <w:r w:rsidRPr="0056572A">
              <w:rPr>
                <w:sz w:val="18"/>
                <w:szCs w:val="20"/>
              </w:rPr>
              <w:t>BARAJAS. Medina de Pomar, 27</w:t>
            </w:r>
          </w:p>
        </w:tc>
      </w:tr>
    </w:tbl>
    <w:p w14:paraId="5B88E35D" w14:textId="77777777" w:rsidR="00F82EEF" w:rsidRPr="0056572A" w:rsidRDefault="00F82EEF" w:rsidP="00F82EEF">
      <w:pPr>
        <w:spacing w:after="0"/>
        <w:rPr>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2"/>
        <w:gridCol w:w="6923"/>
      </w:tblGrid>
      <w:tr w:rsidR="00AF2AC7" w:rsidRPr="0056572A" w14:paraId="52A4DFFD" w14:textId="77777777" w:rsidTr="00AF2AC7">
        <w:trPr>
          <w:cantSplit/>
          <w:trHeight w:val="648"/>
        </w:trPr>
        <w:tc>
          <w:tcPr>
            <w:tcW w:w="5000" w:type="pct"/>
            <w:gridSpan w:val="2"/>
            <w:shd w:val="clear" w:color="auto" w:fill="0070C0"/>
            <w:vAlign w:val="center"/>
          </w:tcPr>
          <w:p w14:paraId="2D874BF1" w14:textId="77777777" w:rsidR="00AF2AC7" w:rsidRPr="0056572A" w:rsidRDefault="00AF2AC7" w:rsidP="00AF2AC7">
            <w:pPr>
              <w:spacing w:after="0"/>
              <w:jc w:val="center"/>
              <w:rPr>
                <w:b/>
                <w:color w:val="FFFFFF"/>
                <w:sz w:val="18"/>
                <w:szCs w:val="20"/>
              </w:rPr>
            </w:pPr>
            <w:r w:rsidRPr="0056572A">
              <w:rPr>
                <w:b/>
                <w:color w:val="FFFFFF"/>
                <w:sz w:val="18"/>
                <w:szCs w:val="20"/>
              </w:rPr>
              <w:t>ESCENARIO DE CONTINGENCIA</w:t>
            </w:r>
          </w:p>
          <w:p w14:paraId="3A791845" w14:textId="77777777" w:rsidR="00AF2AC7" w:rsidRPr="0056572A" w:rsidRDefault="00AF2AC7" w:rsidP="00AF2AC7">
            <w:pPr>
              <w:spacing w:after="0"/>
              <w:jc w:val="center"/>
              <w:rPr>
                <w:b/>
                <w:color w:val="FFFFFF"/>
                <w:sz w:val="18"/>
                <w:szCs w:val="20"/>
              </w:rPr>
            </w:pPr>
            <w:r w:rsidRPr="0056572A">
              <w:rPr>
                <w:b/>
                <w:color w:val="FFFFFF"/>
                <w:sz w:val="18"/>
                <w:szCs w:val="20"/>
              </w:rPr>
              <w:t>UBICACIONES ALTERNATIVAS para el resto de Equipos</w:t>
            </w:r>
          </w:p>
        </w:tc>
      </w:tr>
      <w:tr w:rsidR="00F82EEF" w:rsidRPr="0056572A" w14:paraId="1819C001" w14:textId="77777777" w:rsidTr="00CB6E6E">
        <w:trPr>
          <w:cantSplit/>
          <w:trHeight w:val="430"/>
        </w:trPr>
        <w:tc>
          <w:tcPr>
            <w:tcW w:w="1362" w:type="pct"/>
            <w:shd w:val="solid" w:color="FFFFFF" w:fill="auto"/>
            <w:vAlign w:val="center"/>
          </w:tcPr>
          <w:p w14:paraId="1A31CD58" w14:textId="77777777" w:rsidR="00F82EEF" w:rsidRPr="0056572A" w:rsidRDefault="00F82EEF" w:rsidP="00CB6E6E">
            <w:pPr>
              <w:spacing w:after="0"/>
              <w:rPr>
                <w:sz w:val="18"/>
                <w:szCs w:val="20"/>
              </w:rPr>
            </w:pPr>
            <w:r w:rsidRPr="0056572A">
              <w:rPr>
                <w:sz w:val="18"/>
                <w:szCs w:val="20"/>
              </w:rPr>
              <w:t>Desastre Total</w:t>
            </w:r>
          </w:p>
        </w:tc>
        <w:tc>
          <w:tcPr>
            <w:tcW w:w="3638" w:type="pct"/>
            <w:shd w:val="solid" w:color="FFFFFF" w:fill="auto"/>
            <w:vAlign w:val="center"/>
          </w:tcPr>
          <w:p w14:paraId="039F7A0C" w14:textId="77777777" w:rsidR="00F82EEF" w:rsidRPr="0056572A" w:rsidRDefault="00E64450" w:rsidP="00CB6E6E">
            <w:pPr>
              <w:spacing w:after="0"/>
              <w:rPr>
                <w:sz w:val="18"/>
                <w:szCs w:val="20"/>
              </w:rPr>
            </w:pPr>
            <w:r w:rsidRPr="0056572A">
              <w:rPr>
                <w:sz w:val="18"/>
                <w:szCs w:val="20"/>
              </w:rPr>
              <w:t>BARAJAS. Medina de Pomar, 27</w:t>
            </w:r>
          </w:p>
        </w:tc>
      </w:tr>
      <w:tr w:rsidR="00F82EEF" w:rsidRPr="00D97C0D" w14:paraId="650CF485" w14:textId="77777777" w:rsidTr="00CB6E6E">
        <w:trPr>
          <w:cantSplit/>
          <w:trHeight w:val="408"/>
        </w:trPr>
        <w:tc>
          <w:tcPr>
            <w:tcW w:w="1362" w:type="pct"/>
            <w:shd w:val="solid" w:color="FFFFFF" w:fill="auto"/>
            <w:vAlign w:val="center"/>
          </w:tcPr>
          <w:p w14:paraId="2EE7AF32" w14:textId="77777777" w:rsidR="00F82EEF" w:rsidRPr="0056572A" w:rsidRDefault="00F82EEF" w:rsidP="00CB6E6E">
            <w:pPr>
              <w:spacing w:after="0"/>
              <w:rPr>
                <w:sz w:val="18"/>
                <w:szCs w:val="20"/>
              </w:rPr>
            </w:pPr>
            <w:r w:rsidRPr="0056572A">
              <w:rPr>
                <w:sz w:val="18"/>
                <w:szCs w:val="20"/>
              </w:rPr>
              <w:t>Desastre Parcial</w:t>
            </w:r>
          </w:p>
        </w:tc>
        <w:tc>
          <w:tcPr>
            <w:tcW w:w="3638" w:type="pct"/>
            <w:shd w:val="solid" w:color="FFFFFF" w:fill="auto"/>
            <w:vAlign w:val="center"/>
          </w:tcPr>
          <w:p w14:paraId="0938D9EC" w14:textId="77777777" w:rsidR="00F82EEF" w:rsidRPr="0056572A" w:rsidRDefault="00E64450" w:rsidP="00CB6E6E">
            <w:pPr>
              <w:spacing w:after="0"/>
              <w:rPr>
                <w:sz w:val="18"/>
                <w:szCs w:val="20"/>
              </w:rPr>
            </w:pPr>
            <w:r w:rsidRPr="0056572A">
              <w:rPr>
                <w:sz w:val="18"/>
                <w:szCs w:val="20"/>
              </w:rPr>
              <w:t>BARAJAS. Medina de Pomar, 27</w:t>
            </w:r>
          </w:p>
        </w:tc>
      </w:tr>
    </w:tbl>
    <w:p w14:paraId="3D0D7E97" w14:textId="77777777" w:rsidR="00F82EEF" w:rsidRDefault="00F82EEF" w:rsidP="00F82EEF">
      <w:pPr>
        <w:pStyle w:val="Proced-N2"/>
        <w:numPr>
          <w:ilvl w:val="0"/>
          <w:numId w:val="0"/>
        </w:numPr>
        <w:ind w:left="576" w:hanging="576"/>
        <w:rPr>
          <w:rFonts w:ascii="Verdana" w:hAnsi="Verdana"/>
        </w:rPr>
      </w:pPr>
      <w:bookmarkStart w:id="89" w:name="_Toc256494296"/>
      <w:bookmarkStart w:id="90" w:name="_Toc306967306"/>
      <w:bookmarkStart w:id="91" w:name="_Toc462058339"/>
      <w:bookmarkStart w:id="92" w:name="_Toc462059555"/>
      <w:bookmarkStart w:id="93" w:name="_Toc481586167"/>
    </w:p>
    <w:p w14:paraId="49BE2C63" w14:textId="77777777" w:rsidR="00F82EEF" w:rsidRDefault="00F82EEF" w:rsidP="00F82EEF">
      <w:pPr>
        <w:rPr>
          <w:rFonts w:eastAsiaTheme="majorEastAsia" w:cstheme="majorBidi"/>
          <w:bCs/>
          <w:caps/>
          <w:color w:val="002060"/>
          <w:sz w:val="28"/>
          <w:szCs w:val="26"/>
        </w:rPr>
      </w:pPr>
      <w:r>
        <w:br w:type="page"/>
      </w:r>
    </w:p>
    <w:p w14:paraId="1FB9C163" w14:textId="77777777" w:rsidR="00F82EEF" w:rsidRPr="00D97C0D" w:rsidRDefault="00F82EEF" w:rsidP="00296E50">
      <w:pPr>
        <w:pStyle w:val="Proced-N2"/>
        <w:numPr>
          <w:ilvl w:val="1"/>
          <w:numId w:val="5"/>
        </w:numPr>
        <w:rPr>
          <w:rFonts w:ascii="Verdana" w:hAnsi="Verdana"/>
        </w:rPr>
      </w:pPr>
      <w:bookmarkStart w:id="94" w:name="_Toc24968953"/>
      <w:r w:rsidRPr="00D97C0D">
        <w:rPr>
          <w:rFonts w:ascii="Verdana" w:hAnsi="Verdana"/>
        </w:rPr>
        <w:t>DIAGRAMAS ORGANIZATIVOS PARA LA GESTIÓN DE CRISIS Y/O CONTINGENCIAS</w:t>
      </w:r>
      <w:bookmarkEnd w:id="89"/>
      <w:bookmarkEnd w:id="90"/>
      <w:bookmarkEnd w:id="91"/>
      <w:bookmarkEnd w:id="92"/>
      <w:bookmarkEnd w:id="93"/>
      <w:bookmarkEnd w:id="94"/>
    </w:p>
    <w:p w14:paraId="343CAA43" w14:textId="77777777" w:rsidR="00F82EEF" w:rsidRPr="00D97C0D" w:rsidRDefault="00F82EEF" w:rsidP="00296E50">
      <w:pPr>
        <w:pStyle w:val="Proced-N3"/>
        <w:numPr>
          <w:ilvl w:val="2"/>
          <w:numId w:val="5"/>
        </w:numPr>
        <w:rPr>
          <w:rFonts w:ascii="Verdana" w:hAnsi="Verdana"/>
        </w:rPr>
      </w:pPr>
      <w:bookmarkStart w:id="95" w:name="_Toc306967307"/>
      <w:bookmarkStart w:id="96" w:name="_Toc462058340"/>
      <w:bookmarkStart w:id="97" w:name="_Toc462059556"/>
      <w:bookmarkStart w:id="98" w:name="_Toc481586168"/>
      <w:bookmarkStart w:id="99" w:name="_Toc24968954"/>
      <w:r w:rsidRPr="00D97C0D">
        <w:rPr>
          <w:rFonts w:ascii="Verdana" w:hAnsi="Verdana"/>
        </w:rPr>
        <w:t>Estructura de</w:t>
      </w:r>
      <w:bookmarkEnd w:id="95"/>
      <w:r w:rsidRPr="00D97C0D">
        <w:rPr>
          <w:rFonts w:ascii="Verdana" w:hAnsi="Verdana"/>
        </w:rPr>
        <w:t xml:space="preserve"> LOS COMITÉS DE GESTIÓN DE CRISIS</w:t>
      </w:r>
      <w:bookmarkEnd w:id="96"/>
      <w:bookmarkEnd w:id="97"/>
      <w:bookmarkEnd w:id="98"/>
      <w:bookmarkEnd w:id="99"/>
    </w:p>
    <w:p w14:paraId="165CA821" w14:textId="77777777" w:rsidR="00F82EEF" w:rsidRPr="00D97C0D" w:rsidRDefault="00F82EEF" w:rsidP="00F82EEF">
      <w:pPr>
        <w:rPr>
          <w:sz w:val="20"/>
          <w:szCs w:val="20"/>
        </w:rPr>
      </w:pPr>
      <w:bookmarkStart w:id="100" w:name="_Toc306967309"/>
      <w:r w:rsidRPr="00D97C0D">
        <w:rPr>
          <w:sz w:val="20"/>
          <w:szCs w:val="20"/>
        </w:rPr>
        <w:t>A continuación, se muestran los datos de contacto de los miembros de los diferentes comités:</w:t>
      </w:r>
    </w:p>
    <w:p w14:paraId="7BAAC104" w14:textId="77777777" w:rsidR="00F82EEF" w:rsidRPr="00D97C0D" w:rsidRDefault="00F82EEF" w:rsidP="00F82EEF">
      <w:pPr>
        <w:spacing w:before="100" w:beforeAutospacing="1" w:after="100" w:afterAutospacing="1"/>
        <w:ind w:left="284"/>
        <w:rPr>
          <w:b/>
          <w:sz w:val="20"/>
          <w:szCs w:val="20"/>
        </w:rPr>
      </w:pPr>
      <w:r w:rsidRPr="00D97C0D">
        <w:rPr>
          <w:b/>
          <w:sz w:val="20"/>
          <w:szCs w:val="20"/>
        </w:rPr>
        <w:t>- Comité Estratégico</w:t>
      </w:r>
    </w:p>
    <w:p w14:paraId="60BBBE26" w14:textId="58CB5F8A" w:rsidR="00F82EEF" w:rsidRPr="00D97C0D" w:rsidRDefault="004862E2" w:rsidP="00F82EEF">
      <w:pPr>
        <w:spacing w:before="100" w:beforeAutospacing="1" w:after="100" w:afterAutospacing="1"/>
        <w:ind w:left="284"/>
        <w:rPr>
          <w:i/>
          <w:sz w:val="20"/>
          <w:szCs w:val="20"/>
        </w:rPr>
      </w:pPr>
      <w:r w:rsidRPr="004862E2">
        <w:rPr>
          <w:noProof/>
        </w:rPr>
        <w:drawing>
          <wp:inline distT="0" distB="0" distL="0" distR="0" wp14:anchorId="0D1D18C3" wp14:editId="0BF8CDD6">
            <wp:extent cx="6048375" cy="1738630"/>
            <wp:effectExtent l="19050" t="19050" r="28575" b="139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375" cy="1738630"/>
                    </a:xfrm>
                    <a:prstGeom prst="rect">
                      <a:avLst/>
                    </a:prstGeom>
                    <a:ln>
                      <a:solidFill>
                        <a:schemeClr val="tx1"/>
                      </a:solidFill>
                    </a:ln>
                  </pic:spPr>
                </pic:pic>
              </a:graphicData>
            </a:graphic>
          </wp:inline>
        </w:drawing>
      </w:r>
    </w:p>
    <w:p w14:paraId="1D7A8FD9" w14:textId="77777777" w:rsidR="00F82EEF" w:rsidRPr="00D97C0D" w:rsidRDefault="00F82EEF" w:rsidP="00F82EEF">
      <w:pPr>
        <w:spacing w:before="100" w:beforeAutospacing="1" w:after="100" w:afterAutospacing="1"/>
        <w:ind w:left="284"/>
        <w:rPr>
          <w:b/>
          <w:sz w:val="20"/>
          <w:szCs w:val="20"/>
        </w:rPr>
      </w:pPr>
      <w:r w:rsidRPr="00D97C0D">
        <w:rPr>
          <w:b/>
          <w:sz w:val="20"/>
          <w:szCs w:val="20"/>
        </w:rPr>
        <w:t>- Comité Táctico</w:t>
      </w:r>
    </w:p>
    <w:p w14:paraId="01ED3BB9" w14:textId="4A381552" w:rsidR="00F82EEF" w:rsidRPr="00D97C0D" w:rsidRDefault="004862E2" w:rsidP="00F82EEF">
      <w:pPr>
        <w:spacing w:before="100" w:beforeAutospacing="1" w:after="100" w:afterAutospacing="1"/>
        <w:ind w:left="284"/>
        <w:rPr>
          <w:sz w:val="20"/>
          <w:szCs w:val="20"/>
        </w:rPr>
      </w:pPr>
      <w:r w:rsidRPr="004862E2">
        <w:rPr>
          <w:noProof/>
        </w:rPr>
        <w:drawing>
          <wp:inline distT="0" distB="0" distL="0" distR="0" wp14:anchorId="6496CE84" wp14:editId="51A3C2FE">
            <wp:extent cx="6048375" cy="2482850"/>
            <wp:effectExtent l="19050" t="19050" r="28575"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375" cy="2482850"/>
                    </a:xfrm>
                    <a:prstGeom prst="rect">
                      <a:avLst/>
                    </a:prstGeom>
                    <a:ln>
                      <a:solidFill>
                        <a:schemeClr val="tx1"/>
                      </a:solidFill>
                    </a:ln>
                  </pic:spPr>
                </pic:pic>
              </a:graphicData>
            </a:graphic>
          </wp:inline>
        </w:drawing>
      </w:r>
    </w:p>
    <w:p w14:paraId="0518CB0D" w14:textId="77777777" w:rsidR="00F82EEF" w:rsidRPr="00D97C0D" w:rsidRDefault="00F82EEF" w:rsidP="00F82EEF">
      <w:pPr>
        <w:rPr>
          <w:sz w:val="20"/>
        </w:rPr>
      </w:pPr>
      <w:r w:rsidRPr="00D97C0D">
        <w:rPr>
          <w:sz w:val="20"/>
        </w:rPr>
        <w:t>A continuación, se presentan los nombres de los responsables del Plan de Continuidad de Negocio y Tecnológico de HRE:</w:t>
      </w:r>
    </w:p>
    <w:p w14:paraId="233276F6" w14:textId="77777777" w:rsidR="00F82EEF" w:rsidRPr="00D97C0D" w:rsidRDefault="00F82EEF" w:rsidP="00296E50">
      <w:pPr>
        <w:pStyle w:val="Parrafosiguiente"/>
        <w:numPr>
          <w:ilvl w:val="0"/>
          <w:numId w:val="29"/>
        </w:numPr>
        <w:spacing w:before="120" w:line="276" w:lineRule="auto"/>
        <w:rPr>
          <w:rFonts w:ascii="Verdana" w:hAnsi="Verdana"/>
          <w:color w:val="000000"/>
          <w:sz w:val="20"/>
          <w:szCs w:val="16"/>
        </w:rPr>
      </w:pPr>
      <w:r w:rsidRPr="00D97C0D">
        <w:rPr>
          <w:rFonts w:ascii="Verdana" w:hAnsi="Verdana"/>
          <w:b/>
          <w:color w:val="000000"/>
          <w:sz w:val="20"/>
          <w:szCs w:val="16"/>
        </w:rPr>
        <w:t>Responsable PCT</w:t>
      </w:r>
      <w:r w:rsidRPr="00D97C0D">
        <w:rPr>
          <w:rFonts w:ascii="Verdana" w:hAnsi="Verdana"/>
          <w:color w:val="000000"/>
          <w:sz w:val="20"/>
          <w:szCs w:val="16"/>
        </w:rPr>
        <w:t xml:space="preserve">: </w:t>
      </w:r>
      <w:r w:rsidRPr="00D97C0D">
        <w:rPr>
          <w:rFonts w:ascii="Verdana" w:hAnsi="Verdana"/>
          <w:color w:val="000000"/>
          <w:sz w:val="20"/>
        </w:rPr>
        <w:t>Sr. Javier Sánchez Salas</w:t>
      </w:r>
    </w:p>
    <w:p w14:paraId="620A7F8A" w14:textId="77777777" w:rsidR="00F82EEF" w:rsidRPr="0056572A" w:rsidRDefault="00F82EEF" w:rsidP="00F82EEF">
      <w:pPr>
        <w:spacing w:before="120" w:after="0"/>
        <w:ind w:left="708" w:firstLine="709"/>
        <w:rPr>
          <w:color w:val="000000"/>
          <w:sz w:val="20"/>
          <w:szCs w:val="20"/>
          <w:lang w:val="en-US" w:eastAsia="es-ES_tradnl"/>
        </w:rPr>
      </w:pPr>
      <w:r w:rsidRPr="00D97C0D">
        <w:rPr>
          <w:color w:val="000000"/>
          <w:sz w:val="20"/>
          <w:szCs w:val="20"/>
          <w:lang w:val="en-US" w:eastAsia="es-ES_tradnl"/>
        </w:rPr>
        <w:t>Tlf</w:t>
      </w:r>
      <w:r w:rsidRPr="0056572A">
        <w:rPr>
          <w:color w:val="000000"/>
          <w:sz w:val="20"/>
          <w:szCs w:val="20"/>
          <w:lang w:val="en-US" w:eastAsia="es-ES_tradnl"/>
        </w:rPr>
        <w:t>: 683 297 989</w:t>
      </w:r>
    </w:p>
    <w:p w14:paraId="47CBCD54" w14:textId="77777777" w:rsidR="00F82EEF" w:rsidRPr="0056572A" w:rsidRDefault="00F82EEF" w:rsidP="00F82EEF">
      <w:pPr>
        <w:spacing w:before="120" w:after="0"/>
        <w:ind w:left="708" w:firstLine="709"/>
        <w:rPr>
          <w:color w:val="000000"/>
          <w:sz w:val="20"/>
          <w:szCs w:val="20"/>
          <w:lang w:val="en-US" w:eastAsia="es-ES_tradnl"/>
        </w:rPr>
      </w:pPr>
      <w:r w:rsidRPr="0056572A">
        <w:rPr>
          <w:color w:val="000000"/>
          <w:sz w:val="20"/>
          <w:szCs w:val="20"/>
          <w:lang w:val="en-US" w:eastAsia="es-ES_tradnl"/>
        </w:rPr>
        <w:t>E-mail: jsanchezs@haya.es</w:t>
      </w:r>
    </w:p>
    <w:p w14:paraId="7090D8CB" w14:textId="3D4F995C" w:rsidR="00F82EEF" w:rsidRPr="0056572A" w:rsidRDefault="00F82EEF" w:rsidP="00296E50">
      <w:pPr>
        <w:pStyle w:val="Parrafosiguiente"/>
        <w:numPr>
          <w:ilvl w:val="0"/>
          <w:numId w:val="29"/>
        </w:numPr>
        <w:spacing w:before="120" w:line="276" w:lineRule="auto"/>
        <w:rPr>
          <w:rFonts w:ascii="Verdana" w:hAnsi="Verdana"/>
          <w:color w:val="000000"/>
          <w:sz w:val="20"/>
          <w:szCs w:val="16"/>
        </w:rPr>
      </w:pPr>
      <w:r w:rsidRPr="0056572A">
        <w:rPr>
          <w:rFonts w:ascii="Verdana" w:hAnsi="Verdana"/>
          <w:b/>
          <w:color w:val="000000"/>
          <w:sz w:val="20"/>
          <w:szCs w:val="16"/>
        </w:rPr>
        <w:t>Sustituto del responsable PCT</w:t>
      </w:r>
      <w:r w:rsidRPr="0056572A">
        <w:rPr>
          <w:rFonts w:ascii="Verdana" w:hAnsi="Verdana"/>
          <w:color w:val="000000"/>
          <w:sz w:val="20"/>
          <w:szCs w:val="16"/>
        </w:rPr>
        <w:t xml:space="preserve">: </w:t>
      </w:r>
      <w:r w:rsidRPr="0056572A">
        <w:rPr>
          <w:rFonts w:ascii="Verdana" w:hAnsi="Verdana"/>
          <w:color w:val="000000"/>
          <w:sz w:val="20"/>
        </w:rPr>
        <w:t xml:space="preserve">Sr. </w:t>
      </w:r>
      <w:r w:rsidR="009A7940">
        <w:rPr>
          <w:rFonts w:ascii="Verdana" w:hAnsi="Verdana"/>
          <w:color w:val="000000"/>
          <w:sz w:val="20"/>
        </w:rPr>
        <w:t>Luis Alberto Rodrigo Piqueras</w:t>
      </w:r>
    </w:p>
    <w:p w14:paraId="7FD9D64F" w14:textId="3ACC1124" w:rsidR="00F82EEF" w:rsidRPr="0056572A" w:rsidRDefault="00F82EEF" w:rsidP="00F82EEF">
      <w:pPr>
        <w:spacing w:before="120" w:after="0"/>
        <w:ind w:left="708" w:firstLine="709"/>
        <w:rPr>
          <w:color w:val="000000"/>
          <w:sz w:val="20"/>
          <w:szCs w:val="20"/>
          <w:lang w:val="en-US" w:eastAsia="es-ES_tradnl"/>
        </w:rPr>
      </w:pPr>
      <w:r w:rsidRPr="0056572A">
        <w:rPr>
          <w:color w:val="000000"/>
          <w:sz w:val="20"/>
          <w:szCs w:val="20"/>
          <w:lang w:val="en-US" w:eastAsia="es-ES_tradnl"/>
        </w:rPr>
        <w:t xml:space="preserve">Tlf: </w:t>
      </w:r>
      <w:r w:rsidR="009A7940" w:rsidRPr="009A7940">
        <w:rPr>
          <w:color w:val="000000"/>
          <w:sz w:val="20"/>
          <w:szCs w:val="20"/>
          <w:lang w:val="en-US" w:eastAsia="es-ES_tradnl"/>
        </w:rPr>
        <w:t>627</w:t>
      </w:r>
      <w:r w:rsidR="009A7940">
        <w:rPr>
          <w:color w:val="000000"/>
          <w:sz w:val="20"/>
          <w:szCs w:val="20"/>
          <w:lang w:val="en-US" w:eastAsia="es-ES_tradnl"/>
        </w:rPr>
        <w:t xml:space="preserve"> </w:t>
      </w:r>
      <w:r w:rsidR="009A7940" w:rsidRPr="009A7940">
        <w:rPr>
          <w:color w:val="000000"/>
          <w:sz w:val="20"/>
          <w:szCs w:val="20"/>
          <w:lang w:val="en-US" w:eastAsia="es-ES_tradnl"/>
        </w:rPr>
        <w:t>616</w:t>
      </w:r>
      <w:r w:rsidR="009A7940">
        <w:rPr>
          <w:color w:val="000000"/>
          <w:sz w:val="20"/>
          <w:szCs w:val="20"/>
          <w:lang w:val="en-US" w:eastAsia="es-ES_tradnl"/>
        </w:rPr>
        <w:t xml:space="preserve"> </w:t>
      </w:r>
      <w:r w:rsidR="009A7940" w:rsidRPr="009A7940">
        <w:rPr>
          <w:color w:val="000000"/>
          <w:sz w:val="20"/>
          <w:szCs w:val="20"/>
          <w:lang w:val="en-US" w:eastAsia="es-ES_tradnl"/>
        </w:rPr>
        <w:t>245</w:t>
      </w:r>
    </w:p>
    <w:p w14:paraId="62FF8A8F" w14:textId="09806B96" w:rsidR="00F82EEF" w:rsidRPr="00D97C0D" w:rsidRDefault="00F82EEF" w:rsidP="00F82EEF">
      <w:pPr>
        <w:spacing w:before="120" w:after="0"/>
        <w:ind w:left="708" w:firstLine="709"/>
        <w:rPr>
          <w:color w:val="000000"/>
          <w:sz w:val="20"/>
          <w:szCs w:val="20"/>
          <w:lang w:val="en-US" w:eastAsia="es-ES_tradnl"/>
        </w:rPr>
      </w:pPr>
      <w:r w:rsidRPr="0056572A">
        <w:rPr>
          <w:color w:val="000000"/>
          <w:sz w:val="20"/>
          <w:szCs w:val="20"/>
          <w:lang w:val="en-US" w:eastAsia="es-ES_tradnl"/>
        </w:rPr>
        <w:t>E-mail: l</w:t>
      </w:r>
      <w:r w:rsidR="009A7940">
        <w:rPr>
          <w:color w:val="000000"/>
          <w:sz w:val="20"/>
          <w:szCs w:val="20"/>
          <w:lang w:val="en-US" w:eastAsia="es-ES_tradnl"/>
        </w:rPr>
        <w:t>rodrigo</w:t>
      </w:r>
      <w:r w:rsidRPr="0056572A">
        <w:rPr>
          <w:color w:val="000000"/>
          <w:sz w:val="20"/>
          <w:szCs w:val="20"/>
          <w:lang w:val="en-US" w:eastAsia="es-ES_tradnl"/>
        </w:rPr>
        <w:t>@haya</w:t>
      </w:r>
      <w:r w:rsidRPr="00D97C0D">
        <w:rPr>
          <w:color w:val="000000"/>
          <w:sz w:val="20"/>
          <w:szCs w:val="20"/>
          <w:lang w:val="en-US" w:eastAsia="es-ES_tradnl"/>
        </w:rPr>
        <w:t>.es</w:t>
      </w:r>
    </w:p>
    <w:p w14:paraId="00738584" w14:textId="77777777" w:rsidR="00F82EEF" w:rsidRPr="00D97C0D" w:rsidRDefault="00F82EEF" w:rsidP="00296E50">
      <w:pPr>
        <w:pStyle w:val="Proced-N3"/>
        <w:numPr>
          <w:ilvl w:val="2"/>
          <w:numId w:val="5"/>
        </w:numPr>
        <w:rPr>
          <w:rFonts w:ascii="Verdana" w:hAnsi="Verdana"/>
        </w:rPr>
      </w:pPr>
      <w:r w:rsidRPr="00426294">
        <w:rPr>
          <w:rFonts w:ascii="Verdana" w:hAnsi="Verdana"/>
        </w:rPr>
        <w:br w:type="page"/>
      </w:r>
      <w:bookmarkStart w:id="101" w:name="_Toc24968955"/>
      <w:bookmarkEnd w:id="100"/>
      <w:r w:rsidR="00E22EC3">
        <w:rPr>
          <w:rFonts w:ascii="Verdana" w:hAnsi="Verdana"/>
        </w:rPr>
        <w:t>PREMISAS PARA LA PUESTA EN MARCHA Y ACTIVACIÓN DEL PCN/PCT</w:t>
      </w:r>
      <w:bookmarkEnd w:id="101"/>
    </w:p>
    <w:p w14:paraId="6AD5CC34" w14:textId="77777777" w:rsidR="00E22EC3" w:rsidRDefault="00E22EC3" w:rsidP="00F82EEF">
      <w:pPr>
        <w:rPr>
          <w:sz w:val="20"/>
        </w:rPr>
      </w:pPr>
    </w:p>
    <w:p w14:paraId="2707CA06" w14:textId="77777777" w:rsidR="00F82EEF" w:rsidRPr="0056572A" w:rsidRDefault="00E22EC3" w:rsidP="00F82EEF">
      <w:pPr>
        <w:rPr>
          <w:sz w:val="20"/>
        </w:rPr>
      </w:pPr>
      <w:r w:rsidRPr="0056572A">
        <w:rPr>
          <w:sz w:val="20"/>
        </w:rPr>
        <w:t xml:space="preserve">Para la </w:t>
      </w:r>
      <w:r w:rsidRPr="0056572A">
        <w:rPr>
          <w:b/>
          <w:sz w:val="20"/>
        </w:rPr>
        <w:t>activación del Comité Táctico</w:t>
      </w:r>
      <w:r w:rsidRPr="0056572A">
        <w:rPr>
          <w:sz w:val="20"/>
        </w:rPr>
        <w:t xml:space="preserve"> de Gestión de Crisis o el Comité Tecnológico de Gestión de Crisis</w:t>
      </w:r>
      <w:r w:rsidR="00F82EEF" w:rsidRPr="0056572A">
        <w:rPr>
          <w:sz w:val="20"/>
        </w:rPr>
        <w:t>:</w:t>
      </w:r>
    </w:p>
    <w:p w14:paraId="70DE132E" w14:textId="77777777" w:rsidR="00E22EC3" w:rsidRPr="0056572A" w:rsidRDefault="00E22EC3" w:rsidP="00296E50">
      <w:pPr>
        <w:pStyle w:val="Prrafodelista"/>
        <w:numPr>
          <w:ilvl w:val="0"/>
          <w:numId w:val="29"/>
        </w:numPr>
        <w:rPr>
          <w:sz w:val="20"/>
        </w:rPr>
      </w:pPr>
      <w:r w:rsidRPr="0056572A">
        <w:rPr>
          <w:sz w:val="20"/>
        </w:rPr>
        <w:t>El Responsable de Continuidad de Negocio, o su sustituto podrán convocar a los miembros del Comité Táctico que consideren oportunos según el alcance de la contingencia, teniendo en cuenta los miembros que son permanentes en cualquier caso y los que asistirían en función de la contingencia.</w:t>
      </w:r>
    </w:p>
    <w:p w14:paraId="1292C519" w14:textId="77777777" w:rsidR="00E22EC3" w:rsidRPr="0056572A" w:rsidRDefault="00E22EC3" w:rsidP="00E22EC3">
      <w:pPr>
        <w:rPr>
          <w:sz w:val="20"/>
        </w:rPr>
      </w:pPr>
    </w:p>
    <w:p w14:paraId="23A00D73" w14:textId="77777777" w:rsidR="00E22EC3" w:rsidRPr="0056572A" w:rsidRDefault="00E22EC3" w:rsidP="00E22EC3">
      <w:pPr>
        <w:rPr>
          <w:sz w:val="20"/>
        </w:rPr>
      </w:pPr>
      <w:r w:rsidRPr="0056572A">
        <w:rPr>
          <w:sz w:val="20"/>
        </w:rPr>
        <w:t xml:space="preserve">Para la </w:t>
      </w:r>
      <w:r w:rsidRPr="0056572A">
        <w:rPr>
          <w:b/>
          <w:sz w:val="20"/>
        </w:rPr>
        <w:t>activación del Comité Estratégico</w:t>
      </w:r>
      <w:r w:rsidRPr="0056572A">
        <w:rPr>
          <w:sz w:val="20"/>
        </w:rPr>
        <w:t xml:space="preserve"> de Gestión de Crisis:</w:t>
      </w:r>
    </w:p>
    <w:p w14:paraId="4E30C58D" w14:textId="77777777" w:rsidR="00E22EC3" w:rsidRPr="0056572A" w:rsidRDefault="00E22EC3" w:rsidP="00296E50">
      <w:pPr>
        <w:pStyle w:val="Prrafodelista"/>
        <w:numPr>
          <w:ilvl w:val="0"/>
          <w:numId w:val="29"/>
        </w:numPr>
        <w:rPr>
          <w:sz w:val="20"/>
        </w:rPr>
      </w:pPr>
      <w:r w:rsidRPr="0056572A">
        <w:rPr>
          <w:sz w:val="20"/>
        </w:rPr>
        <w:t>Por mayoría simple, los miembros del Comité Táctico de Gestión de Crisis (o Tecnológico) pueden convocar al Comité Estratégico si consideran que la contingencia es lo suficientemente grave como para poder activar el Plan de Continuidad de Negocio y/o Tecnológico</w:t>
      </w:r>
      <w:r w:rsidR="00603733" w:rsidRPr="0056572A">
        <w:rPr>
          <w:sz w:val="20"/>
        </w:rPr>
        <w:t>, teniendo en cuenta los miembros que son permanentes en cualquier caso y los que asistirían en función de la contingencia</w:t>
      </w:r>
      <w:r w:rsidRPr="0056572A">
        <w:rPr>
          <w:sz w:val="20"/>
        </w:rPr>
        <w:t>.</w:t>
      </w:r>
    </w:p>
    <w:p w14:paraId="401784B8" w14:textId="77777777" w:rsidR="00E22EC3" w:rsidRPr="0056572A" w:rsidRDefault="00E22EC3" w:rsidP="00603733">
      <w:pPr>
        <w:pStyle w:val="Prrafodelista"/>
        <w:ind w:left="785"/>
        <w:rPr>
          <w:sz w:val="20"/>
        </w:rPr>
      </w:pPr>
    </w:p>
    <w:p w14:paraId="614B6028" w14:textId="77777777" w:rsidR="00E22EC3" w:rsidRPr="0056572A" w:rsidRDefault="00E22EC3" w:rsidP="00E22EC3">
      <w:pPr>
        <w:rPr>
          <w:sz w:val="20"/>
        </w:rPr>
      </w:pPr>
      <w:r w:rsidRPr="0056572A">
        <w:rPr>
          <w:sz w:val="20"/>
        </w:rPr>
        <w:t xml:space="preserve">Para la </w:t>
      </w:r>
      <w:r w:rsidRPr="0056572A">
        <w:rPr>
          <w:b/>
          <w:sz w:val="20"/>
        </w:rPr>
        <w:t>activación del Plan de Continuidad de Negocio y/o Tecnológico</w:t>
      </w:r>
      <w:r w:rsidRPr="0056572A">
        <w:rPr>
          <w:sz w:val="20"/>
        </w:rPr>
        <w:t>:</w:t>
      </w:r>
    </w:p>
    <w:p w14:paraId="23B4CC27" w14:textId="77777777" w:rsidR="00E22EC3" w:rsidRPr="0056572A" w:rsidRDefault="00E22EC3" w:rsidP="00296E50">
      <w:pPr>
        <w:pStyle w:val="Prrafodelista"/>
        <w:numPr>
          <w:ilvl w:val="0"/>
          <w:numId w:val="29"/>
        </w:numPr>
        <w:rPr>
          <w:sz w:val="20"/>
        </w:rPr>
      </w:pPr>
      <w:r w:rsidRPr="0056572A">
        <w:rPr>
          <w:sz w:val="20"/>
        </w:rPr>
        <w:t>Por mayoría simple, los miembros del Comité Estratégico de Gestión de Crisis pueden activar el Plan de Continuidad de Negocio y/o Tecnológico, así como la posterior decisión de estrategias a poner en marcha (ubicaciones alternativas, recursos humanos, tecnología y proveedores críticos)</w:t>
      </w:r>
    </w:p>
    <w:p w14:paraId="6A08C40A" w14:textId="77777777" w:rsidR="00E22EC3" w:rsidRPr="00E22EC3" w:rsidRDefault="00E22EC3" w:rsidP="00E22EC3">
      <w:pPr>
        <w:rPr>
          <w:sz w:val="20"/>
        </w:rPr>
      </w:pPr>
    </w:p>
    <w:p w14:paraId="6D55A599" w14:textId="77777777" w:rsidR="00F82EEF" w:rsidRPr="00D97C0D" w:rsidRDefault="00F82EEF" w:rsidP="00296E50">
      <w:pPr>
        <w:pStyle w:val="Proced-N3"/>
        <w:numPr>
          <w:ilvl w:val="2"/>
          <w:numId w:val="5"/>
        </w:numPr>
        <w:rPr>
          <w:rFonts w:ascii="Verdana" w:hAnsi="Verdana"/>
        </w:rPr>
      </w:pPr>
      <w:bookmarkStart w:id="102" w:name="_Toc306967310"/>
      <w:r w:rsidRPr="00D97C0D">
        <w:rPr>
          <w:rFonts w:ascii="Verdana" w:hAnsi="Verdana"/>
        </w:rPr>
        <w:br w:type="page"/>
      </w:r>
      <w:bookmarkStart w:id="103" w:name="_Toc462058342"/>
      <w:bookmarkStart w:id="104" w:name="_Toc462059558"/>
      <w:bookmarkStart w:id="105" w:name="_Toc481586170"/>
      <w:bookmarkStart w:id="106" w:name="_Toc24968956"/>
      <w:r w:rsidRPr="00D97C0D">
        <w:rPr>
          <w:rFonts w:ascii="Verdana" w:hAnsi="Verdana"/>
        </w:rPr>
        <w:t>Estructura y miembros de los Equipos EN EL PCN/PCT</w:t>
      </w:r>
      <w:bookmarkEnd w:id="103"/>
      <w:bookmarkEnd w:id="104"/>
      <w:bookmarkEnd w:id="105"/>
      <w:bookmarkEnd w:id="106"/>
    </w:p>
    <w:bookmarkEnd w:id="102"/>
    <w:p w14:paraId="09BEC2FD" w14:textId="77777777" w:rsidR="00F82EEF" w:rsidRPr="00D97C0D" w:rsidRDefault="00F82EEF" w:rsidP="00296E50">
      <w:pPr>
        <w:pStyle w:val="Proced-N4"/>
        <w:numPr>
          <w:ilvl w:val="3"/>
          <w:numId w:val="5"/>
        </w:numPr>
        <w:rPr>
          <w:rFonts w:ascii="Verdana" w:hAnsi="Verdana"/>
          <w:sz w:val="20"/>
        </w:rPr>
      </w:pPr>
      <w:r w:rsidRPr="00D97C0D">
        <w:rPr>
          <w:rFonts w:ascii="Verdana" w:hAnsi="Verdana"/>
          <w:sz w:val="20"/>
        </w:rPr>
        <w:t>Equipos de Negocio</w:t>
      </w:r>
    </w:p>
    <w:p w14:paraId="764B26AB" w14:textId="77777777" w:rsidR="00F82EEF" w:rsidRPr="00D97C0D" w:rsidRDefault="00F82EEF" w:rsidP="00F82EEF">
      <w:pPr>
        <w:rPr>
          <w:rFonts w:cs="Arial"/>
          <w:sz w:val="20"/>
          <w:szCs w:val="20"/>
        </w:rPr>
      </w:pPr>
      <w:r w:rsidRPr="00D97C0D">
        <w:rPr>
          <w:rFonts w:cs="Arial"/>
          <w:sz w:val="20"/>
          <w:szCs w:val="20"/>
        </w:rPr>
        <w:t>A continuación, se muestra el listado de los Equipos de las Áreas Críticas de Negocio dentro de la organización de HRE, junto a sus responsables y coordinadores PCN/PCT (CAN, BCAN):</w:t>
      </w:r>
    </w:p>
    <w:p w14:paraId="3C176841" w14:textId="0B49C178" w:rsidR="00F82EEF" w:rsidRPr="00D35850" w:rsidRDefault="004862E2" w:rsidP="007D04C1">
      <w:pPr>
        <w:spacing w:before="100" w:beforeAutospacing="1" w:after="100" w:afterAutospacing="1"/>
        <w:rPr>
          <w:noProof/>
        </w:rPr>
      </w:pPr>
      <w:r w:rsidRPr="004862E2">
        <w:rPr>
          <w:noProof/>
        </w:rPr>
        <w:drawing>
          <wp:inline distT="0" distB="0" distL="0" distR="0" wp14:anchorId="278FD37D" wp14:editId="2FD829BB">
            <wp:extent cx="6048375" cy="2649220"/>
            <wp:effectExtent l="19050" t="19050" r="28575"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8375" cy="2649220"/>
                    </a:xfrm>
                    <a:prstGeom prst="rect">
                      <a:avLst/>
                    </a:prstGeom>
                    <a:ln>
                      <a:solidFill>
                        <a:schemeClr val="tx1"/>
                      </a:solidFill>
                    </a:ln>
                  </pic:spPr>
                </pic:pic>
              </a:graphicData>
            </a:graphic>
          </wp:inline>
        </w:drawing>
      </w:r>
    </w:p>
    <w:p w14:paraId="69076272" w14:textId="77777777" w:rsidR="00F82EEF" w:rsidRPr="00D97C0D" w:rsidRDefault="00F82EEF" w:rsidP="00F82EEF">
      <w:pPr>
        <w:rPr>
          <w:sz w:val="20"/>
          <w:szCs w:val="20"/>
        </w:rPr>
      </w:pPr>
      <w:r w:rsidRPr="00D97C0D">
        <w:rPr>
          <w:rFonts w:cs="Arial"/>
          <w:sz w:val="20"/>
          <w:szCs w:val="20"/>
        </w:rPr>
        <w:t xml:space="preserve">Los responsables o Alternativos de cada uno de los equipos, tienen la responsabilidad de formar a los miembros de sus respectivos grupos para completar así la totalidad de las tareas (asociadas a las </w:t>
      </w:r>
      <w:r w:rsidRPr="00D97C0D">
        <w:rPr>
          <w:rFonts w:cs="Arial"/>
          <w:bCs/>
          <w:sz w:val="20"/>
          <w:szCs w:val="18"/>
        </w:rPr>
        <w:t>funciones críticas</w:t>
      </w:r>
      <w:r w:rsidRPr="00D97C0D">
        <w:rPr>
          <w:rFonts w:cs="Arial"/>
          <w:sz w:val="20"/>
          <w:szCs w:val="20"/>
        </w:rPr>
        <w:t>) asignadas a su equipo, en cada una de las fases de recuperación. Tales tareas, forman parte de las actividades y procedimientos que constituyen el Plan de continuidad de Negocio de cada uno de estos Equipos claves de recuperación, y establecen las pautas de actuación a seguir en caso de desastre. Los procedimientos del Plan de Continuidad de Negocio se ejecutarán conforme lo determine el CTGC, según el desastre.</w:t>
      </w:r>
    </w:p>
    <w:p w14:paraId="5B58B1A3" w14:textId="77777777" w:rsidR="00F82EEF" w:rsidRPr="00D97C0D" w:rsidRDefault="00F82EEF" w:rsidP="00296E50">
      <w:pPr>
        <w:pStyle w:val="Proced-N4"/>
        <w:numPr>
          <w:ilvl w:val="3"/>
          <w:numId w:val="5"/>
        </w:numPr>
        <w:jc w:val="both"/>
        <w:rPr>
          <w:rFonts w:ascii="Verdana" w:hAnsi="Verdana"/>
          <w:sz w:val="20"/>
        </w:rPr>
      </w:pPr>
      <w:bookmarkStart w:id="107" w:name="_Toc306967311"/>
      <w:r w:rsidRPr="00D97C0D">
        <w:rPr>
          <w:rFonts w:ascii="Verdana" w:hAnsi="Verdana"/>
          <w:sz w:val="20"/>
        </w:rPr>
        <w:t>Equipos de Recuperación de Soporte</w:t>
      </w:r>
      <w:bookmarkEnd w:id="107"/>
      <w:r w:rsidRPr="00D97C0D">
        <w:rPr>
          <w:rFonts w:ascii="Verdana" w:hAnsi="Verdana"/>
          <w:sz w:val="20"/>
        </w:rPr>
        <w:t xml:space="preserve"> Y APOYO</w:t>
      </w:r>
    </w:p>
    <w:p w14:paraId="74A3AE93" w14:textId="77777777" w:rsidR="00F82EEF" w:rsidRPr="00D97C0D" w:rsidRDefault="00F82EEF" w:rsidP="00F82EEF">
      <w:pPr>
        <w:rPr>
          <w:sz w:val="20"/>
        </w:rPr>
      </w:pPr>
      <w:r w:rsidRPr="00D97C0D">
        <w:rPr>
          <w:sz w:val="20"/>
        </w:rPr>
        <w:t>En las siguientes tablas se listan los datos de contacto de los Equipos de Recuperación de Soporte y Apoyo:</w:t>
      </w:r>
    </w:p>
    <w:p w14:paraId="466D40FA" w14:textId="23A1C89F" w:rsidR="00F82EEF" w:rsidRPr="00D97C0D" w:rsidRDefault="004862E2" w:rsidP="007D04C1">
      <w:pPr>
        <w:spacing w:before="100" w:beforeAutospacing="1" w:after="100" w:afterAutospacing="1"/>
        <w:rPr>
          <w:sz w:val="20"/>
          <w:szCs w:val="20"/>
        </w:rPr>
      </w:pPr>
      <w:r w:rsidRPr="004862E2">
        <w:rPr>
          <w:noProof/>
        </w:rPr>
        <w:drawing>
          <wp:inline distT="0" distB="0" distL="0" distR="0" wp14:anchorId="109A4A11" wp14:editId="57FC4D69">
            <wp:extent cx="6048375" cy="3302635"/>
            <wp:effectExtent l="19050" t="19050" r="2857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3302635"/>
                    </a:xfrm>
                    <a:prstGeom prst="rect">
                      <a:avLst/>
                    </a:prstGeom>
                    <a:ln>
                      <a:solidFill>
                        <a:schemeClr val="tx1"/>
                      </a:solidFill>
                    </a:ln>
                  </pic:spPr>
                </pic:pic>
              </a:graphicData>
            </a:graphic>
          </wp:inline>
        </w:drawing>
      </w:r>
    </w:p>
    <w:p w14:paraId="68628F29" w14:textId="2CB7A880" w:rsidR="00F82EEF" w:rsidRPr="00D97C0D" w:rsidRDefault="004862E2" w:rsidP="007D04C1">
      <w:pPr>
        <w:spacing w:before="100" w:beforeAutospacing="1" w:after="100" w:afterAutospacing="1"/>
        <w:rPr>
          <w:sz w:val="20"/>
          <w:szCs w:val="20"/>
        </w:rPr>
      </w:pPr>
      <w:r w:rsidRPr="004862E2">
        <w:rPr>
          <w:noProof/>
        </w:rPr>
        <w:drawing>
          <wp:inline distT="0" distB="0" distL="0" distR="0" wp14:anchorId="1CC80CF8" wp14:editId="44910E3D">
            <wp:extent cx="6048375" cy="944880"/>
            <wp:effectExtent l="19050" t="19050" r="28575" b="266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944880"/>
                    </a:xfrm>
                    <a:prstGeom prst="rect">
                      <a:avLst/>
                    </a:prstGeom>
                    <a:ln>
                      <a:solidFill>
                        <a:schemeClr val="tx1"/>
                      </a:solidFill>
                    </a:ln>
                  </pic:spPr>
                </pic:pic>
              </a:graphicData>
            </a:graphic>
          </wp:inline>
        </w:drawing>
      </w:r>
    </w:p>
    <w:p w14:paraId="281AF7A8" w14:textId="7FBE0A0D" w:rsidR="00F82EEF" w:rsidRPr="00D97C0D" w:rsidRDefault="00F82EEF" w:rsidP="007D04C1">
      <w:pPr>
        <w:spacing w:before="100" w:beforeAutospacing="1" w:after="100" w:afterAutospacing="1"/>
        <w:rPr>
          <w:sz w:val="20"/>
        </w:rPr>
      </w:pPr>
    </w:p>
    <w:p w14:paraId="2D9BA0C1" w14:textId="77777777" w:rsidR="00F82EEF" w:rsidRPr="00D97C0D" w:rsidRDefault="00F82EEF" w:rsidP="00F82EEF">
      <w:pPr>
        <w:rPr>
          <w:sz w:val="20"/>
        </w:rPr>
      </w:pPr>
    </w:p>
    <w:p w14:paraId="4672D2D8" w14:textId="77777777" w:rsidR="00F82EEF" w:rsidRPr="00D97C0D" w:rsidRDefault="00F82EEF" w:rsidP="00296E50">
      <w:pPr>
        <w:pStyle w:val="Proced-N1"/>
        <w:numPr>
          <w:ilvl w:val="0"/>
          <w:numId w:val="5"/>
        </w:numPr>
        <w:rPr>
          <w:rFonts w:ascii="Verdana" w:hAnsi="Verdana"/>
        </w:rPr>
      </w:pPr>
      <w:bookmarkStart w:id="108" w:name="_Toc306968837"/>
      <w:bookmarkStart w:id="109" w:name="_Toc433789468"/>
      <w:bookmarkStart w:id="110" w:name="_Toc436130935"/>
      <w:bookmarkStart w:id="111" w:name="_Toc462058343"/>
      <w:bookmarkStart w:id="112" w:name="_Toc462059559"/>
      <w:bookmarkStart w:id="113" w:name="_Toc481586171"/>
      <w:bookmarkStart w:id="114" w:name="_Toc24968957"/>
      <w:bookmarkStart w:id="115" w:name="_Toc306967314"/>
      <w:bookmarkStart w:id="116" w:name="_Toc256494298"/>
      <w:r w:rsidRPr="00D97C0D">
        <w:rPr>
          <w:rFonts w:ascii="Verdana" w:hAnsi="Verdana"/>
        </w:rPr>
        <w:t>Roles y RESPONSABILIDADES DE</w:t>
      </w:r>
      <w:bookmarkEnd w:id="108"/>
      <w:bookmarkEnd w:id="109"/>
      <w:bookmarkEnd w:id="110"/>
      <w:r w:rsidRPr="00D97C0D">
        <w:rPr>
          <w:rFonts w:ascii="Verdana" w:hAnsi="Verdana"/>
        </w:rPr>
        <w:t xml:space="preserve"> los diferentes comités y equipos</w:t>
      </w:r>
      <w:bookmarkEnd w:id="111"/>
      <w:bookmarkEnd w:id="112"/>
      <w:bookmarkEnd w:id="113"/>
      <w:bookmarkEnd w:id="114"/>
    </w:p>
    <w:p w14:paraId="3E0F944A" w14:textId="77777777" w:rsidR="00F82EEF" w:rsidRPr="00D97C0D" w:rsidRDefault="00F82EEF" w:rsidP="00F82EEF">
      <w:pPr>
        <w:rPr>
          <w:rFonts w:cs="Arial"/>
          <w:sz w:val="20"/>
        </w:rPr>
      </w:pPr>
      <w:r w:rsidRPr="00D97C0D">
        <w:rPr>
          <w:rFonts w:cs="Arial"/>
          <w:sz w:val="20"/>
        </w:rPr>
        <w:t>A continuación, se detalla para cada uno de los equipos de recuperación las responsabilidades a poner en marcha en las diferentes etapas de Contingencia.</w:t>
      </w:r>
    </w:p>
    <w:p w14:paraId="76B8C354" w14:textId="77777777" w:rsidR="00F82EEF" w:rsidRPr="00D97C0D" w:rsidRDefault="00F82EEF" w:rsidP="00296E50">
      <w:pPr>
        <w:pStyle w:val="Prrafodelista"/>
        <w:keepNext/>
        <w:keepLines/>
        <w:numPr>
          <w:ilvl w:val="0"/>
          <w:numId w:val="6"/>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line="276" w:lineRule="auto"/>
        <w:contextualSpacing w:val="0"/>
        <w:outlineLvl w:val="1"/>
        <w:rPr>
          <w:caps/>
          <w:vanish/>
          <w:color w:val="011A33"/>
          <w:kern w:val="28"/>
          <w:sz w:val="28"/>
          <w:szCs w:val="28"/>
        </w:rPr>
      </w:pPr>
      <w:bookmarkStart w:id="117" w:name="_Toc462059560"/>
      <w:bookmarkStart w:id="118" w:name="_Toc462060196"/>
      <w:bookmarkStart w:id="119" w:name="_Toc462060266"/>
      <w:bookmarkStart w:id="120" w:name="_Toc462060330"/>
      <w:bookmarkStart w:id="121" w:name="_Toc462060394"/>
      <w:bookmarkStart w:id="122" w:name="_Toc462060458"/>
      <w:bookmarkStart w:id="123" w:name="_Toc462060528"/>
      <w:bookmarkStart w:id="124" w:name="_Toc462060598"/>
      <w:bookmarkStart w:id="125" w:name="_Toc481586172"/>
      <w:bookmarkStart w:id="126" w:name="_Toc436130936"/>
      <w:bookmarkStart w:id="127" w:name="_Toc433789469"/>
      <w:bookmarkEnd w:id="117"/>
      <w:bookmarkEnd w:id="118"/>
      <w:bookmarkEnd w:id="119"/>
      <w:bookmarkEnd w:id="120"/>
      <w:bookmarkEnd w:id="121"/>
      <w:bookmarkEnd w:id="122"/>
      <w:bookmarkEnd w:id="123"/>
      <w:bookmarkEnd w:id="124"/>
      <w:bookmarkEnd w:id="125"/>
    </w:p>
    <w:p w14:paraId="292A75A9" w14:textId="77777777" w:rsidR="00F82EEF" w:rsidRPr="00D97C0D" w:rsidRDefault="00F82EEF" w:rsidP="00296E50">
      <w:pPr>
        <w:pStyle w:val="Proced-N2"/>
        <w:numPr>
          <w:ilvl w:val="1"/>
          <w:numId w:val="5"/>
        </w:numPr>
        <w:jc w:val="both"/>
        <w:rPr>
          <w:rFonts w:ascii="Verdana" w:hAnsi="Verdana"/>
        </w:rPr>
      </w:pPr>
      <w:bookmarkStart w:id="128" w:name="_Toc462058344"/>
      <w:bookmarkStart w:id="129" w:name="_Toc462059561"/>
      <w:bookmarkStart w:id="130" w:name="_Toc481586173"/>
      <w:bookmarkStart w:id="131" w:name="_Toc24968958"/>
      <w:r w:rsidRPr="00D97C0D">
        <w:rPr>
          <w:rFonts w:ascii="Verdana" w:hAnsi="Verdana"/>
        </w:rPr>
        <w:t>Comité Estratégico de Gestión de Crisis</w:t>
      </w:r>
      <w:bookmarkEnd w:id="126"/>
      <w:r w:rsidRPr="00D97C0D">
        <w:rPr>
          <w:rFonts w:ascii="Verdana" w:hAnsi="Verdana"/>
        </w:rPr>
        <w:t xml:space="preserve"> </w:t>
      </w:r>
      <w:bookmarkEnd w:id="127"/>
      <w:r w:rsidRPr="00D97C0D">
        <w:rPr>
          <w:rFonts w:ascii="Verdana" w:hAnsi="Verdana"/>
        </w:rPr>
        <w:t>(CE)</w:t>
      </w:r>
      <w:bookmarkEnd w:id="128"/>
      <w:bookmarkEnd w:id="129"/>
      <w:bookmarkEnd w:id="130"/>
      <w:bookmarkEnd w:id="131"/>
    </w:p>
    <w:p w14:paraId="5CF0AFE1" w14:textId="77777777" w:rsidR="00F82EEF" w:rsidRPr="00D97C0D" w:rsidRDefault="00F82EEF" w:rsidP="00F82EEF">
      <w:pPr>
        <w:rPr>
          <w:rFonts w:cs="Arial"/>
          <w:sz w:val="20"/>
        </w:rPr>
      </w:pPr>
      <w:r w:rsidRPr="00D97C0D">
        <w:rPr>
          <w:rFonts w:cs="Arial"/>
          <w:sz w:val="20"/>
        </w:rPr>
        <w:t xml:space="preserve">Los Roles y Responsabilidades en Continuidad de Negocio/Tecnológico son: </w:t>
      </w:r>
    </w:p>
    <w:p w14:paraId="189842A0"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Declarar la situación como crítica y activar el PCN/PCT.</w:t>
      </w:r>
    </w:p>
    <w:p w14:paraId="2440BF9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Dirigir todas las acciones iniciales durante las primeras 72 horas siguientes al momento en que se activó el plan.</w:t>
      </w:r>
    </w:p>
    <w:p w14:paraId="6302673B"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Asegurar, tanto al principio como en el transcurso de la contingencia, que los responsables de los distintos Equipos de Negocio están en contacto.</w:t>
      </w:r>
    </w:p>
    <w:p w14:paraId="6E3F33CC"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Marcar la comunicación y acciones a los proveedores, al mercado inmobiliario, clientes y medios de comunicación.</w:t>
      </w:r>
    </w:p>
    <w:p w14:paraId="09B3127F" w14:textId="77777777" w:rsidR="00F82EEF" w:rsidRPr="00D97C0D" w:rsidRDefault="00F82EEF" w:rsidP="00296E50">
      <w:pPr>
        <w:pStyle w:val="Proced-N2"/>
        <w:numPr>
          <w:ilvl w:val="1"/>
          <w:numId w:val="5"/>
        </w:numPr>
        <w:jc w:val="both"/>
        <w:rPr>
          <w:rFonts w:ascii="Verdana" w:hAnsi="Verdana"/>
        </w:rPr>
      </w:pPr>
      <w:bookmarkStart w:id="132" w:name="_Toc462058345"/>
      <w:bookmarkStart w:id="133" w:name="_Toc462059562"/>
      <w:bookmarkStart w:id="134" w:name="_Toc481586174"/>
      <w:bookmarkStart w:id="135" w:name="_Toc24968959"/>
      <w:r w:rsidRPr="00D97C0D">
        <w:rPr>
          <w:rFonts w:ascii="Verdana" w:hAnsi="Verdana"/>
        </w:rPr>
        <w:t>Comité Táctico de Gestión de Crisis (CT)</w:t>
      </w:r>
      <w:bookmarkEnd w:id="132"/>
      <w:bookmarkEnd w:id="133"/>
      <w:bookmarkEnd w:id="134"/>
      <w:bookmarkEnd w:id="135"/>
    </w:p>
    <w:p w14:paraId="35D94F81" w14:textId="77777777" w:rsidR="00F82EEF" w:rsidRPr="00D97C0D" w:rsidRDefault="00F82EEF" w:rsidP="00F82EEF">
      <w:pPr>
        <w:rPr>
          <w:rFonts w:cs="Arial"/>
          <w:sz w:val="20"/>
        </w:rPr>
      </w:pPr>
      <w:r w:rsidRPr="00D97C0D">
        <w:rPr>
          <w:rFonts w:cs="Arial"/>
          <w:sz w:val="20"/>
        </w:rPr>
        <w:t xml:space="preserve">Los Roles y Responsabilidades en Continuidad de Negocio/Tecnológico son: </w:t>
      </w:r>
    </w:p>
    <w:p w14:paraId="6CCBD8A2"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Determinar si algunos impactos negativos como resultado de la contingencia advierten que se ha de activar el Plan de Continuidad de </w:t>
      </w:r>
      <w:r w:rsidRPr="00D97C0D">
        <w:rPr>
          <w:rFonts w:cs="Arial"/>
          <w:sz w:val="20"/>
        </w:rPr>
        <w:t>Negocio/Tecnológico</w:t>
      </w:r>
      <w:r w:rsidRPr="00D97C0D">
        <w:rPr>
          <w:rFonts w:cs="Arial"/>
          <w:bCs/>
          <w:sz w:val="20"/>
          <w:szCs w:val="18"/>
        </w:rPr>
        <w:t>.</w:t>
      </w:r>
    </w:p>
    <w:p w14:paraId="6342B7B6"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al Comité Estratégico sobre la contingencia y/o desastre.</w:t>
      </w:r>
    </w:p>
    <w:p w14:paraId="118E9A83"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Autorizar la activación de las ubicaciones alternativas para los equipos de recuperación afectados por la contingencia o desastre.</w:t>
      </w:r>
    </w:p>
    <w:p w14:paraId="26CA3B7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y dirigir la reacción inicial y todos los esfuerzos posteriores para restablecer la vuelta a la normalidad.</w:t>
      </w:r>
    </w:p>
    <w:p w14:paraId="37579CE5"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los medios de comunicación externos con los internos.</w:t>
      </w:r>
    </w:p>
    <w:p w14:paraId="372AC92B"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Seguimiento y supervisión de actividades críticas a llevar a cabo por los Equipos de Negocio.</w:t>
      </w:r>
    </w:p>
    <w:p w14:paraId="7F745780" w14:textId="77777777" w:rsidR="00F82EEF" w:rsidRPr="00D97C0D" w:rsidRDefault="00F82EEF" w:rsidP="00296E50">
      <w:pPr>
        <w:pStyle w:val="Proced-N2"/>
        <w:numPr>
          <w:ilvl w:val="1"/>
          <w:numId w:val="5"/>
        </w:numPr>
        <w:jc w:val="both"/>
        <w:rPr>
          <w:rFonts w:ascii="Verdana" w:hAnsi="Verdana"/>
        </w:rPr>
      </w:pPr>
      <w:bookmarkStart w:id="136" w:name="_Toc436130938"/>
      <w:bookmarkStart w:id="137" w:name="_Toc462058346"/>
      <w:bookmarkStart w:id="138" w:name="_Toc462059563"/>
      <w:bookmarkStart w:id="139" w:name="_Toc481586175"/>
      <w:bookmarkStart w:id="140" w:name="_Toc24968960"/>
      <w:r w:rsidRPr="00D97C0D">
        <w:rPr>
          <w:rFonts w:ascii="Verdana" w:hAnsi="Verdana"/>
        </w:rPr>
        <w:t>EQUIPO DE COMUNICACIÓN</w:t>
      </w:r>
      <w:bookmarkEnd w:id="136"/>
      <w:r w:rsidRPr="00D97C0D">
        <w:rPr>
          <w:rFonts w:ascii="Verdana" w:hAnsi="Verdana"/>
        </w:rPr>
        <w:t xml:space="preserve"> CORPORATIVA</w:t>
      </w:r>
      <w:bookmarkEnd w:id="137"/>
      <w:bookmarkEnd w:id="138"/>
      <w:bookmarkEnd w:id="139"/>
      <w:bookmarkEnd w:id="140"/>
    </w:p>
    <w:p w14:paraId="2D4DC462" w14:textId="77777777" w:rsidR="00F82EEF" w:rsidRPr="00D97C0D" w:rsidRDefault="00F82EEF" w:rsidP="00F82EEF">
      <w:pPr>
        <w:rPr>
          <w:rFonts w:cs="Arial"/>
          <w:sz w:val="20"/>
        </w:rPr>
      </w:pPr>
      <w:r w:rsidRPr="00D97C0D">
        <w:rPr>
          <w:rFonts w:cs="Arial"/>
          <w:sz w:val="20"/>
        </w:rPr>
        <w:t xml:space="preserve">Los Roles y Responsabilidades en Continuidad de Negocio/Tecnológico son: </w:t>
      </w:r>
    </w:p>
    <w:p w14:paraId="1B73B93F"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la comunicación interna y externa informando de la situación.</w:t>
      </w:r>
    </w:p>
    <w:p w14:paraId="419670F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a Entidades HRE.</w:t>
      </w:r>
    </w:p>
    <w:p w14:paraId="43788DB8"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periódicamente de la situación a los interesados y a Proveedores.</w:t>
      </w:r>
    </w:p>
    <w:p w14:paraId="02E1AB75" w14:textId="77777777" w:rsidR="00F82EEF" w:rsidRPr="00D97C0D" w:rsidRDefault="00F82EEF" w:rsidP="00296E50">
      <w:pPr>
        <w:pStyle w:val="Proced-N2"/>
        <w:numPr>
          <w:ilvl w:val="1"/>
          <w:numId w:val="5"/>
        </w:numPr>
        <w:rPr>
          <w:rFonts w:ascii="Verdana" w:hAnsi="Verdana"/>
        </w:rPr>
      </w:pPr>
      <w:bookmarkStart w:id="141" w:name="_Toc436130942"/>
      <w:bookmarkStart w:id="142" w:name="_Toc462058347"/>
      <w:bookmarkStart w:id="143" w:name="_Toc462059564"/>
      <w:bookmarkStart w:id="144" w:name="_Toc481586176"/>
      <w:bookmarkStart w:id="145" w:name="_Toc24968961"/>
      <w:r w:rsidRPr="00D97C0D">
        <w:rPr>
          <w:rFonts w:ascii="Verdana" w:hAnsi="Verdana"/>
        </w:rPr>
        <w:t>responsable de continuidad de negocio</w:t>
      </w:r>
      <w:bookmarkEnd w:id="141"/>
      <w:r w:rsidRPr="00D97C0D">
        <w:rPr>
          <w:rFonts w:ascii="Verdana" w:hAnsi="Verdana"/>
        </w:rPr>
        <w:t>/TECNOLÓGICO</w:t>
      </w:r>
      <w:bookmarkEnd w:id="142"/>
      <w:bookmarkEnd w:id="143"/>
      <w:bookmarkEnd w:id="144"/>
      <w:bookmarkEnd w:id="145"/>
    </w:p>
    <w:p w14:paraId="267B524A" w14:textId="77777777" w:rsidR="00F82EEF" w:rsidRPr="00D97C0D" w:rsidRDefault="00F82EEF" w:rsidP="00F82EEF">
      <w:pPr>
        <w:rPr>
          <w:rFonts w:cs="Arial"/>
          <w:sz w:val="20"/>
        </w:rPr>
      </w:pPr>
      <w:r w:rsidRPr="00D97C0D">
        <w:rPr>
          <w:rFonts w:cs="Arial"/>
          <w:sz w:val="20"/>
        </w:rPr>
        <w:t xml:space="preserve">Los Roles y Responsabilidades en Continuidad de Negocio/Tecnológico en normalidad son: </w:t>
      </w:r>
    </w:p>
    <w:p w14:paraId="6410AFDC"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Proporcionar la metodología de la gestión de la documentación.</w:t>
      </w:r>
    </w:p>
    <w:p w14:paraId="6F3766A2"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Hacer cumplir los plazos de generación y revisión de la documentación. </w:t>
      </w:r>
    </w:p>
    <w:p w14:paraId="3B693B4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Dar soporte en las pruebas y el mantenimiento.</w:t>
      </w:r>
    </w:p>
    <w:p w14:paraId="4F13F852"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Certificar el cumplimiento de la Política y Normativa del PCN/PCT.</w:t>
      </w:r>
    </w:p>
    <w:p w14:paraId="4C2A4059"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la puesta en marcha de las acciones correctoras de las pruebas.</w:t>
      </w:r>
    </w:p>
    <w:p w14:paraId="0BF3790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la gestión de simulacros de gestión de crisis con la Dirección.</w:t>
      </w:r>
    </w:p>
    <w:p w14:paraId="16764A66" w14:textId="77777777" w:rsidR="00F82EEF" w:rsidRPr="00D97C0D" w:rsidRDefault="00F82EEF" w:rsidP="00296E50">
      <w:pPr>
        <w:pStyle w:val="Sangra2detindependiente"/>
        <w:numPr>
          <w:ilvl w:val="0"/>
          <w:numId w:val="7"/>
        </w:numPr>
        <w:spacing w:line="276" w:lineRule="auto"/>
        <w:rPr>
          <w:rFonts w:cs="Arial"/>
          <w:bCs/>
          <w:sz w:val="20"/>
          <w:szCs w:val="18"/>
        </w:rPr>
      </w:pPr>
      <w:bookmarkStart w:id="146" w:name="OLE_LINK3"/>
      <w:bookmarkStart w:id="147" w:name="OLE_LINK4"/>
      <w:r w:rsidRPr="00D97C0D">
        <w:rPr>
          <w:rFonts w:cs="Arial"/>
          <w:bCs/>
          <w:sz w:val="20"/>
          <w:szCs w:val="18"/>
        </w:rPr>
        <w:t>Gestionar la elaboración de seminarios, cursos y workshops.</w:t>
      </w:r>
    </w:p>
    <w:bookmarkEnd w:id="146"/>
    <w:bookmarkEnd w:id="147"/>
    <w:p w14:paraId="5310EA85" w14:textId="77777777" w:rsidR="00F82EEF" w:rsidRPr="00D97C0D" w:rsidRDefault="00F82EEF" w:rsidP="00F82EEF">
      <w:pPr>
        <w:rPr>
          <w:rFonts w:cs="Arial"/>
          <w:sz w:val="20"/>
        </w:rPr>
      </w:pPr>
      <w:r w:rsidRPr="00D97C0D">
        <w:rPr>
          <w:rFonts w:cs="Arial"/>
          <w:sz w:val="20"/>
        </w:rPr>
        <w:t xml:space="preserve">Los Roles y Responsabilidades en Continuidad de Negocio/Tecnológico en contingencia son: </w:t>
      </w:r>
    </w:p>
    <w:p w14:paraId="4B01C463"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Mantener informado al Comité Táctico de la situación de la contingencia.</w:t>
      </w:r>
    </w:p>
    <w:p w14:paraId="1DD7DC2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Dar apoyo al Comité Táctico en materia de Continuidad de </w:t>
      </w:r>
      <w:r w:rsidRPr="00D97C0D">
        <w:rPr>
          <w:rFonts w:cs="Arial"/>
          <w:sz w:val="20"/>
        </w:rPr>
        <w:t>Negocio/Tecnológico</w:t>
      </w:r>
      <w:r w:rsidRPr="00D97C0D">
        <w:rPr>
          <w:rFonts w:cs="Arial"/>
          <w:bCs/>
          <w:sz w:val="20"/>
          <w:szCs w:val="18"/>
        </w:rPr>
        <w:t xml:space="preserve"> para la determinación de la activación o no del Plan.</w:t>
      </w:r>
    </w:p>
    <w:p w14:paraId="7D25F4B2"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de la situación actual de las ubicaciones alternativas y teletrabajo.</w:t>
      </w:r>
    </w:p>
    <w:p w14:paraId="34294EC5" w14:textId="77777777" w:rsidR="00F82EEF" w:rsidRPr="00D97C0D" w:rsidRDefault="00F82EEF" w:rsidP="00296E50">
      <w:pPr>
        <w:pStyle w:val="Proced-N2"/>
        <w:numPr>
          <w:ilvl w:val="1"/>
          <w:numId w:val="5"/>
        </w:numPr>
        <w:rPr>
          <w:rFonts w:ascii="Verdana" w:hAnsi="Verdana"/>
        </w:rPr>
      </w:pPr>
      <w:bookmarkStart w:id="148" w:name="_Toc436130943"/>
      <w:bookmarkStart w:id="149" w:name="_Toc462058348"/>
      <w:bookmarkStart w:id="150" w:name="_Toc462059565"/>
      <w:bookmarkStart w:id="151" w:name="_Toc481586177"/>
      <w:bookmarkStart w:id="152" w:name="_Toc24968962"/>
      <w:r w:rsidRPr="00D97C0D">
        <w:rPr>
          <w:rFonts w:ascii="Verdana" w:hAnsi="Verdana"/>
        </w:rPr>
        <w:t>responsabILIDADES DE LOS EQUIPOS DE ÁREAS CRÍTICAS DE NEGOCIO</w:t>
      </w:r>
      <w:bookmarkEnd w:id="148"/>
      <w:bookmarkEnd w:id="149"/>
      <w:bookmarkEnd w:id="150"/>
      <w:bookmarkEnd w:id="151"/>
      <w:bookmarkEnd w:id="152"/>
    </w:p>
    <w:p w14:paraId="2FBFAA05" w14:textId="77777777" w:rsidR="00F82EEF" w:rsidRPr="00D97C0D" w:rsidRDefault="00F82EEF" w:rsidP="00296E50">
      <w:pPr>
        <w:pStyle w:val="Proced-N3"/>
        <w:numPr>
          <w:ilvl w:val="2"/>
          <w:numId w:val="5"/>
        </w:numPr>
        <w:rPr>
          <w:rFonts w:ascii="Verdana" w:hAnsi="Verdana"/>
        </w:rPr>
      </w:pPr>
      <w:bookmarkStart w:id="153" w:name="_Toc436130944"/>
      <w:bookmarkStart w:id="154" w:name="_Toc462058349"/>
      <w:bookmarkStart w:id="155" w:name="_Toc462059566"/>
      <w:bookmarkStart w:id="156" w:name="_Toc481586178"/>
      <w:bookmarkStart w:id="157" w:name="_Toc24968963"/>
      <w:r w:rsidRPr="00D97C0D">
        <w:rPr>
          <w:rFonts w:ascii="Verdana" w:hAnsi="Verdana"/>
        </w:rPr>
        <w:t>responsable deL EQUIPO DE ÁREA CRÍTICA DE NEGOCIO</w:t>
      </w:r>
      <w:bookmarkEnd w:id="153"/>
      <w:bookmarkEnd w:id="154"/>
      <w:bookmarkEnd w:id="155"/>
      <w:bookmarkEnd w:id="156"/>
      <w:bookmarkEnd w:id="157"/>
    </w:p>
    <w:p w14:paraId="66EA3C1C" w14:textId="77777777" w:rsidR="00F82EEF" w:rsidRPr="00D97C0D" w:rsidRDefault="00F82EEF" w:rsidP="00F82EEF">
      <w:pPr>
        <w:rPr>
          <w:rFonts w:cs="Arial"/>
          <w:sz w:val="20"/>
        </w:rPr>
      </w:pPr>
      <w:r w:rsidRPr="00D97C0D">
        <w:rPr>
          <w:rFonts w:cs="Arial"/>
          <w:sz w:val="20"/>
        </w:rPr>
        <w:t xml:space="preserve">Los Roles y Responsabilidades en Continuidad de Negocio en normalidad son: </w:t>
      </w:r>
    </w:p>
    <w:p w14:paraId="4310E426"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Asegurar que el PCN se alinea con los requerimientos de negocio y organizativos.</w:t>
      </w:r>
    </w:p>
    <w:p w14:paraId="7A0D67CF"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Asegurar que la información generada en el PCN se mantiene actualizada.</w:t>
      </w:r>
    </w:p>
    <w:p w14:paraId="6F54608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Supervisión de las pruebas periódicas.</w:t>
      </w:r>
    </w:p>
    <w:p w14:paraId="13078C96"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Coordinación del seguimiento de las acciones correctoras globales.</w:t>
      </w:r>
    </w:p>
    <w:p w14:paraId="23A907DF"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Reciben formación en materia de Continuidad de Negocio.</w:t>
      </w:r>
    </w:p>
    <w:p w14:paraId="269FC463"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Conocen toda la información del PCN.</w:t>
      </w:r>
    </w:p>
    <w:p w14:paraId="5A3DE3A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Actualizar la información del equipo tras su activación en contingencia.</w:t>
      </w:r>
    </w:p>
    <w:p w14:paraId="135367C5" w14:textId="77777777" w:rsidR="00F82EEF" w:rsidRPr="00D97C0D" w:rsidRDefault="00F82EEF" w:rsidP="00F82EEF">
      <w:pPr>
        <w:spacing w:after="0"/>
        <w:rPr>
          <w:rFonts w:cs="Arial"/>
          <w:sz w:val="20"/>
        </w:rPr>
      </w:pPr>
      <w:r w:rsidRPr="00D97C0D">
        <w:rPr>
          <w:rFonts w:cs="Arial"/>
          <w:sz w:val="20"/>
        </w:rPr>
        <w:t xml:space="preserve">Los Roles y Responsabilidades en Continuidad de Negocio en contingencia son: </w:t>
      </w:r>
    </w:p>
    <w:p w14:paraId="01C0ABD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Mantener informado a los Comités Táctico y Estratégico de los avances de la evaluación y puesta en marcha (si procede) del PCN.</w:t>
      </w:r>
    </w:p>
    <w:p w14:paraId="578CFE38"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sobre la evolución del proceso de respuesta y recuperación a dichos Comités.</w:t>
      </w:r>
    </w:p>
    <w:p w14:paraId="57017D24" w14:textId="77777777" w:rsidR="00F82EEF" w:rsidRPr="00D97C0D" w:rsidRDefault="00F82EEF" w:rsidP="00296E50">
      <w:pPr>
        <w:pStyle w:val="Proced-N3"/>
        <w:numPr>
          <w:ilvl w:val="2"/>
          <w:numId w:val="5"/>
        </w:numPr>
        <w:rPr>
          <w:rFonts w:ascii="Verdana" w:hAnsi="Verdana"/>
        </w:rPr>
      </w:pPr>
      <w:bookmarkStart w:id="158" w:name="_Toc436130945"/>
      <w:bookmarkStart w:id="159" w:name="_Toc462058350"/>
      <w:bookmarkStart w:id="160" w:name="_Toc462059567"/>
      <w:bookmarkStart w:id="161" w:name="_Toc481586179"/>
      <w:bookmarkStart w:id="162" w:name="_Toc24968964"/>
      <w:r w:rsidRPr="00D97C0D">
        <w:rPr>
          <w:rFonts w:ascii="Verdana" w:hAnsi="Verdana"/>
        </w:rPr>
        <w:t>COORDINADOR DEL ÁREA DE NEGOCIO (CAN) Y SUSTITUTO (BCAN)</w:t>
      </w:r>
      <w:bookmarkEnd w:id="158"/>
      <w:bookmarkEnd w:id="159"/>
      <w:bookmarkEnd w:id="160"/>
      <w:bookmarkEnd w:id="161"/>
      <w:bookmarkEnd w:id="162"/>
    </w:p>
    <w:p w14:paraId="6F2AB3E7" w14:textId="77777777" w:rsidR="00F82EEF" w:rsidRPr="00D97C0D" w:rsidRDefault="00F82EEF" w:rsidP="00F82EEF">
      <w:pPr>
        <w:spacing w:before="240"/>
        <w:rPr>
          <w:rFonts w:cs="Arial"/>
          <w:sz w:val="20"/>
        </w:rPr>
      </w:pPr>
      <w:r w:rsidRPr="00D97C0D">
        <w:rPr>
          <w:rFonts w:cs="Arial"/>
          <w:sz w:val="20"/>
        </w:rPr>
        <w:t xml:space="preserve">Los Roles y Responsabilidades en Continuidad de Negocio en normalidad son: </w:t>
      </w:r>
    </w:p>
    <w:p w14:paraId="54449F5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Responsables de la Continuidad de Negocio del Área.</w:t>
      </w:r>
    </w:p>
    <w:p w14:paraId="67A2120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Definición y realización de las pruebas y el mantenimiento.</w:t>
      </w:r>
    </w:p>
    <w:p w14:paraId="4F9AFB60"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Puesta en marcha de las acciones de mejora después de las pruebas periódicas.</w:t>
      </w:r>
    </w:p>
    <w:p w14:paraId="07AA6161"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Actualización y pruebas de los árboles de llamadas.</w:t>
      </w:r>
    </w:p>
    <w:p w14:paraId="2E666F00"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Actualización y pruebas de las Actividades de recuperación.</w:t>
      </w:r>
    </w:p>
    <w:p w14:paraId="2ABD25A6" w14:textId="77777777" w:rsidR="00F82EEF" w:rsidRPr="00D97C0D" w:rsidRDefault="00F82EEF" w:rsidP="00F82EEF">
      <w:pPr>
        <w:spacing w:before="240"/>
        <w:rPr>
          <w:rFonts w:cs="Arial"/>
          <w:sz w:val="20"/>
        </w:rPr>
      </w:pPr>
      <w:r w:rsidRPr="00D97C0D">
        <w:rPr>
          <w:rFonts w:cs="Arial"/>
          <w:sz w:val="20"/>
        </w:rPr>
        <w:t xml:space="preserve">Los Roles y Responsabilidades en Continuidad de Negocio en contingencia son: </w:t>
      </w:r>
    </w:p>
    <w:p w14:paraId="355A1232"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Atender a las órdenes del responsable del área y de los Comités Táctico y Estratégico para conocer el estado de la activación del PCN.</w:t>
      </w:r>
    </w:p>
    <w:p w14:paraId="5B78C72D"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En caso de activación del PCN, y según la estrategia establecida en cada caso, utilizar el árbol de llamadas para localizar al personal en contingencia y darle las instrucciones pertinentes.</w:t>
      </w:r>
    </w:p>
    <w:p w14:paraId="437E0055"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Mantener informado al Responsable del Equipo de los avances en la evaluación y puesta en marcha (si procede) del PCN.</w:t>
      </w:r>
    </w:p>
    <w:p w14:paraId="53DFA7CD"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sobre la evolución del proceso de respuesta y recuperación al Responsable del Equipo.</w:t>
      </w:r>
    </w:p>
    <w:p w14:paraId="46354507" w14:textId="77777777" w:rsidR="00F82EEF" w:rsidRPr="00D97C0D" w:rsidRDefault="00F82EEF" w:rsidP="00296E50">
      <w:pPr>
        <w:pStyle w:val="Proced-N3"/>
        <w:numPr>
          <w:ilvl w:val="2"/>
          <w:numId w:val="5"/>
        </w:numPr>
        <w:rPr>
          <w:rFonts w:ascii="Verdana" w:hAnsi="Verdana"/>
        </w:rPr>
      </w:pPr>
      <w:bookmarkStart w:id="163" w:name="_Toc436130946"/>
      <w:bookmarkStart w:id="164" w:name="_Toc462058351"/>
      <w:bookmarkStart w:id="165" w:name="_Toc462059568"/>
      <w:bookmarkStart w:id="166" w:name="_Toc481586180"/>
      <w:bookmarkStart w:id="167" w:name="_Toc24968965"/>
      <w:r w:rsidRPr="00D97C0D">
        <w:rPr>
          <w:rFonts w:ascii="Verdana" w:hAnsi="Verdana"/>
        </w:rPr>
        <w:t>MIEMBROS CRÍTICOS DE LOS EQUIPOS DE ÁREAS CRÍTICAS DE NEGOCIO</w:t>
      </w:r>
      <w:bookmarkEnd w:id="163"/>
      <w:bookmarkEnd w:id="164"/>
      <w:bookmarkEnd w:id="165"/>
      <w:bookmarkEnd w:id="166"/>
      <w:bookmarkEnd w:id="167"/>
    </w:p>
    <w:p w14:paraId="04A60A6B" w14:textId="77777777" w:rsidR="00F82EEF" w:rsidRPr="00D97C0D" w:rsidRDefault="00F82EEF" w:rsidP="00F82EEF">
      <w:pPr>
        <w:rPr>
          <w:rFonts w:cs="Arial"/>
          <w:sz w:val="20"/>
        </w:rPr>
      </w:pPr>
      <w:r w:rsidRPr="00D97C0D">
        <w:rPr>
          <w:rFonts w:cs="Arial"/>
          <w:sz w:val="20"/>
        </w:rPr>
        <w:t xml:space="preserve">Los Roles y Responsabilidades en Continuidad de Negocio en normalidad son: </w:t>
      </w:r>
    </w:p>
    <w:p w14:paraId="70EA5B6C"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Conocen la normativa y documentación general de PCN.</w:t>
      </w:r>
    </w:p>
    <w:p w14:paraId="69C2330C"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Utilizan la estrategia de recuperación y plan de pruebas.</w:t>
      </w:r>
    </w:p>
    <w:p w14:paraId="5A2D341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Conocen toda la información específica del equipo del PCN.</w:t>
      </w:r>
    </w:p>
    <w:p w14:paraId="1334434E"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Reciben formación en materia de Continuidad de Negocio.</w:t>
      </w:r>
    </w:p>
    <w:p w14:paraId="5706BEDB"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Reciben información del Plan de Pruebas y Participar y validar las pruebas periódicas. </w:t>
      </w:r>
    </w:p>
    <w:p w14:paraId="38D4C840" w14:textId="77777777" w:rsidR="00F82EEF" w:rsidRPr="00D97C0D" w:rsidRDefault="00F82EEF" w:rsidP="00F82EEF">
      <w:pPr>
        <w:rPr>
          <w:rFonts w:cs="Arial"/>
          <w:sz w:val="20"/>
        </w:rPr>
      </w:pPr>
      <w:r w:rsidRPr="00D97C0D">
        <w:rPr>
          <w:rFonts w:cs="Arial"/>
          <w:sz w:val="20"/>
        </w:rPr>
        <w:t xml:space="preserve">Los Roles y Responsabilidades en Continuidad de Negocio en contingencia son: </w:t>
      </w:r>
    </w:p>
    <w:p w14:paraId="56132048"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Puesta en marcha de las funciones identificadas (en función del escenario).</w:t>
      </w:r>
    </w:p>
    <w:p w14:paraId="36CA4C9D"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Mantener informado al Coordinador de Negocio del Equipo de los avances en la evaluación y puesta en marcha (si procede) del PCN.</w:t>
      </w:r>
    </w:p>
    <w:p w14:paraId="09E9F071"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Informar sobre la evolución del proceso de respuesta y recuperación al Coordinador de Negocio del Equipo.</w:t>
      </w:r>
    </w:p>
    <w:p w14:paraId="6EB9C483" w14:textId="77777777" w:rsidR="00F82EEF" w:rsidRPr="00D97C0D" w:rsidRDefault="00F82EEF" w:rsidP="00296E50">
      <w:pPr>
        <w:pStyle w:val="Proced-N2"/>
        <w:numPr>
          <w:ilvl w:val="1"/>
          <w:numId w:val="5"/>
        </w:numPr>
        <w:rPr>
          <w:rFonts w:ascii="Verdana" w:hAnsi="Verdana"/>
        </w:rPr>
      </w:pPr>
      <w:bookmarkStart w:id="168" w:name="_Toc436130947"/>
      <w:bookmarkStart w:id="169" w:name="_Toc462058352"/>
      <w:bookmarkStart w:id="170" w:name="_Toc462059569"/>
      <w:bookmarkStart w:id="171" w:name="_Toc481586181"/>
      <w:bookmarkStart w:id="172" w:name="_Toc24968966"/>
      <w:r w:rsidRPr="00D97C0D">
        <w:rPr>
          <w:rFonts w:ascii="Verdana" w:hAnsi="Verdana"/>
        </w:rPr>
        <w:t>RESPONSABILIDADES DE los EQUIPOS DE SOPORTE</w:t>
      </w:r>
      <w:bookmarkEnd w:id="168"/>
      <w:bookmarkEnd w:id="169"/>
      <w:bookmarkEnd w:id="170"/>
      <w:bookmarkEnd w:id="171"/>
      <w:bookmarkEnd w:id="172"/>
    </w:p>
    <w:p w14:paraId="67B4CEE6" w14:textId="77777777" w:rsidR="00F82EEF" w:rsidRPr="00D97C0D" w:rsidRDefault="00F82EEF" w:rsidP="00F82EEF">
      <w:pPr>
        <w:pStyle w:val="121para"/>
        <w:spacing w:line="276" w:lineRule="auto"/>
        <w:ind w:left="360"/>
        <w:rPr>
          <w:rFonts w:ascii="Verdana" w:hAnsi="Verdana"/>
          <w:sz w:val="20"/>
        </w:rPr>
      </w:pPr>
      <w:r w:rsidRPr="00D97C0D">
        <w:rPr>
          <w:rFonts w:ascii="Verdana" w:hAnsi="Verdana"/>
          <w:sz w:val="20"/>
        </w:rPr>
        <w:t>Los equipos de soporte que se han definido para dar apoyo a las operaciones de recuperación son:</w:t>
      </w:r>
    </w:p>
    <w:p w14:paraId="1E722A65" w14:textId="77777777" w:rsidR="00F82EEF" w:rsidRPr="00D97C0D" w:rsidRDefault="005A4465" w:rsidP="00F82EEF">
      <w:pPr>
        <w:pStyle w:val="121para"/>
        <w:spacing w:line="276" w:lineRule="auto"/>
        <w:ind w:left="360"/>
        <w:rPr>
          <w:rFonts w:ascii="Verdana" w:hAnsi="Verdana"/>
          <w:sz w:val="20"/>
        </w:rPr>
      </w:pPr>
      <w:r>
        <w:rPr>
          <w:rFonts w:ascii="Verdana" w:hAnsi="Verdana"/>
          <w:noProof/>
          <w:sz w:val="20"/>
        </w:rPr>
        <mc:AlternateContent>
          <mc:Choice Requires="wps">
            <w:drawing>
              <wp:anchor distT="0" distB="0" distL="114300" distR="114300" simplePos="0" relativeHeight="251661312" behindDoc="0" locked="0" layoutInCell="1" allowOverlap="1" wp14:anchorId="33CAE397" wp14:editId="0989EC61">
                <wp:simplePos x="0" y="0"/>
                <wp:positionH relativeFrom="column">
                  <wp:posOffset>3361965</wp:posOffset>
                </wp:positionH>
                <wp:positionV relativeFrom="paragraph">
                  <wp:posOffset>68135</wp:posOffset>
                </wp:positionV>
                <wp:extent cx="2520315" cy="380559"/>
                <wp:effectExtent l="0" t="0" r="13335" b="19685"/>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80559"/>
                        </a:xfrm>
                        <a:prstGeom prst="rect">
                          <a:avLst/>
                        </a:prstGeom>
                        <a:solidFill>
                          <a:srgbClr val="4F81BD"/>
                        </a:solidFill>
                        <a:ln w="25400">
                          <a:solidFill>
                            <a:srgbClr val="243F60"/>
                          </a:solidFill>
                          <a:miter lim="800000"/>
                          <a:headEnd/>
                          <a:tailEnd/>
                        </a:ln>
                      </wps:spPr>
                      <wps:txbx>
                        <w:txbxContent>
                          <w:p w14:paraId="06FC16BD" w14:textId="77777777" w:rsidR="00792DDF" w:rsidRPr="00340977" w:rsidRDefault="00792DDF" w:rsidP="00F82EEF">
                            <w:pPr>
                              <w:jc w:val="center"/>
                              <w:rPr>
                                <w:rFonts w:ascii="Calibri" w:hAnsi="Calibri"/>
                                <w:b/>
                                <w:color w:val="FFFFFF"/>
                              </w:rPr>
                            </w:pPr>
                            <w:r w:rsidRPr="00340977">
                              <w:rPr>
                                <w:rFonts w:ascii="Calibri" w:hAnsi="Calibri"/>
                                <w:b/>
                                <w:color w:val="FFFFFF"/>
                              </w:rPr>
                              <w:t>Marketing y Comunicación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3CAE397" id="Rectángulo 25" o:spid="_x0000_s1045" style="position:absolute;left:0;text-align:left;margin-left:264.7pt;margin-top:5.35pt;width:198.45pt;height:2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" fillcolor="#4f81bd" strokecolor="#243f60" strokeweight="2pt">
                <v:textbox>
                  <w:txbxContent>
                    <w:p w14:paraId="06FC16BD" w14:textId="77777777" w:rsidR="00792DDF" w:rsidRPr="00340977" w:rsidRDefault="00792DDF" w:rsidP="00F82EEF">
                      <w:pPr>
                        <w:jc w:val="center"/>
                        <w:rPr>
                          <w:rFonts w:ascii="Calibri" w:hAnsi="Calibri"/>
                          <w:b/>
                          <w:color w:val="FFFFFF"/>
                        </w:rPr>
                      </w:pPr>
                      <w:r w:rsidRPr="00340977">
                        <w:rPr>
                          <w:rFonts w:ascii="Calibri" w:hAnsi="Calibri"/>
                          <w:b/>
                          <w:color w:val="FFFFFF"/>
                        </w:rPr>
                        <w:t>Marketing y Comunicación</w:t>
                      </w:r>
                    </w:p>
                  </w:txbxContent>
                </v:textbox>
              </v:rect>
            </w:pict>
          </mc:Fallback>
        </mc:AlternateContent>
      </w:r>
      <w:r>
        <w:rPr>
          <w:rFonts w:ascii="Verdana" w:hAnsi="Verdana"/>
          <w:noProof/>
          <w:color w:val="FFFFFF"/>
          <w:sz w:val="20"/>
        </w:rPr>
        <mc:AlternateContent>
          <mc:Choice Requires="wps">
            <w:drawing>
              <wp:anchor distT="0" distB="0" distL="114300" distR="114300" simplePos="0" relativeHeight="251662336" behindDoc="0" locked="0" layoutInCell="1" allowOverlap="1" wp14:anchorId="0B3DF486" wp14:editId="62DA5D65">
                <wp:simplePos x="0" y="0"/>
                <wp:positionH relativeFrom="column">
                  <wp:posOffset>380916</wp:posOffset>
                </wp:positionH>
                <wp:positionV relativeFrom="paragraph">
                  <wp:posOffset>68136</wp:posOffset>
                </wp:positionV>
                <wp:extent cx="2520315" cy="369988"/>
                <wp:effectExtent l="0" t="0" r="13335" b="11430"/>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69988"/>
                        </a:xfrm>
                        <a:prstGeom prst="rect">
                          <a:avLst/>
                        </a:prstGeom>
                        <a:solidFill>
                          <a:srgbClr val="4F81BD"/>
                        </a:solidFill>
                        <a:ln w="25400">
                          <a:solidFill>
                            <a:srgbClr val="243F60"/>
                          </a:solidFill>
                          <a:miter lim="800000"/>
                          <a:headEnd/>
                          <a:tailEnd/>
                        </a:ln>
                      </wps:spPr>
                      <wps:txbx>
                        <w:txbxContent>
                          <w:p w14:paraId="10A1348E" w14:textId="416AB5AC" w:rsidR="00792DDF" w:rsidRPr="00340977" w:rsidRDefault="004862E2" w:rsidP="005A4465">
                            <w:pPr>
                              <w:jc w:val="center"/>
                              <w:rPr>
                                <w:rFonts w:ascii="Calibri" w:hAnsi="Calibri"/>
                                <w:b/>
                                <w:color w:val="FFFFFF"/>
                              </w:rPr>
                            </w:pPr>
                            <w:r>
                              <w:rPr>
                                <w:rFonts w:ascii="Calibri" w:hAnsi="Calibri"/>
                                <w:b/>
                                <w:color w:val="FFFFFF"/>
                              </w:rPr>
                              <w:t>RRHH</w:t>
                            </w:r>
                            <w:r w:rsidR="00792DDF" w:rsidRPr="00340977">
                              <w:rPr>
                                <w:rFonts w:ascii="Calibri" w:hAnsi="Calibri"/>
                                <w:b/>
                                <w:color w:val="FFFFFF"/>
                              </w:rPr>
                              <w:t xml:space="preserve"> y </w:t>
                            </w:r>
                            <w:r>
                              <w:rPr>
                                <w:rFonts w:ascii="Calibri" w:hAnsi="Calibri"/>
                                <w:b/>
                                <w:color w:val="FFFFFF"/>
                              </w:rPr>
                              <w:t>Servicios Generales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B3DF486" id="Rectángulo 26" o:spid="_x0000_s1046" style="position:absolute;left:0;text-align:left;margin-left:30pt;margin-top:5.35pt;width:198.45pt;height:2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" fillcolor="#4f81bd" strokecolor="#243f60" strokeweight="2pt">
                <v:textbox>
                  <w:txbxContent>
                    <w:p w14:paraId="10A1348E" w14:textId="416AB5AC" w:rsidR="00792DDF" w:rsidRPr="00340977" w:rsidRDefault="004862E2" w:rsidP="005A4465">
                      <w:pPr>
                        <w:jc w:val="center"/>
                        <w:rPr>
                          <w:rFonts w:ascii="Calibri" w:hAnsi="Calibri"/>
                          <w:b/>
                          <w:color w:val="FFFFFF"/>
                        </w:rPr>
                      </w:pPr>
                      <w:r>
                        <w:rPr>
                          <w:rFonts w:ascii="Calibri" w:hAnsi="Calibri"/>
                          <w:b/>
                          <w:color w:val="FFFFFF"/>
                        </w:rPr>
                        <w:t>RRHH</w:t>
                      </w:r>
                      <w:r w:rsidR="00792DDF" w:rsidRPr="00340977">
                        <w:rPr>
                          <w:rFonts w:ascii="Calibri" w:hAnsi="Calibri"/>
                          <w:b/>
                          <w:color w:val="FFFFFF"/>
                        </w:rPr>
                        <w:t xml:space="preserve"> y </w:t>
                      </w:r>
                      <w:r>
                        <w:rPr>
                          <w:rFonts w:ascii="Calibri" w:hAnsi="Calibri"/>
                          <w:b/>
                          <w:color w:val="FFFFFF"/>
                        </w:rPr>
                        <w:t>Servicios Generales</w:t>
                      </w:r>
                    </w:p>
                  </w:txbxContent>
                </v:textbox>
              </v:rect>
            </w:pict>
          </mc:Fallback>
        </mc:AlternateContent>
      </w:r>
    </w:p>
    <w:p w14:paraId="1CD11A31" w14:textId="77777777" w:rsidR="00F82EEF" w:rsidRPr="00D97C0D" w:rsidRDefault="00F82EEF" w:rsidP="00F82EEF">
      <w:pPr>
        <w:pStyle w:val="121para"/>
        <w:spacing w:line="276" w:lineRule="auto"/>
        <w:ind w:left="360"/>
        <w:jc w:val="center"/>
        <w:rPr>
          <w:rFonts w:ascii="Verdana" w:hAnsi="Verdana"/>
          <w:sz w:val="20"/>
        </w:rPr>
      </w:pPr>
      <w:r w:rsidRPr="00D97C0D">
        <w:rPr>
          <w:rFonts w:ascii="Verdana" w:hAnsi="Verdana"/>
          <w:sz w:val="20"/>
        </w:rPr>
        <w:t xml:space="preserve">          </w:t>
      </w:r>
    </w:p>
    <w:p w14:paraId="1CE697CE" w14:textId="77777777" w:rsidR="00F82EEF" w:rsidRPr="00D97C0D" w:rsidRDefault="00F82EEF" w:rsidP="00F82EEF">
      <w:pPr>
        <w:pStyle w:val="121para"/>
        <w:spacing w:line="276" w:lineRule="auto"/>
        <w:ind w:left="360"/>
        <w:jc w:val="center"/>
        <w:rPr>
          <w:rFonts w:ascii="Verdana" w:hAnsi="Verdana"/>
          <w:sz w:val="20"/>
        </w:rPr>
      </w:pPr>
    </w:p>
    <w:p w14:paraId="555A70AF" w14:textId="77777777" w:rsidR="00F82EEF" w:rsidRPr="00D97C0D" w:rsidRDefault="005A4465" w:rsidP="00F82EEF">
      <w:pPr>
        <w:pStyle w:val="121para"/>
        <w:spacing w:line="276" w:lineRule="auto"/>
        <w:ind w:left="360"/>
        <w:jc w:val="center"/>
        <w:rPr>
          <w:rFonts w:ascii="Verdana" w:hAnsi="Verdana"/>
          <w:sz w:val="20"/>
        </w:rPr>
      </w:pPr>
      <w:r>
        <w:rPr>
          <w:rFonts w:ascii="Verdana" w:hAnsi="Verdana"/>
          <w:noProof/>
          <w:sz w:val="20"/>
        </w:rPr>
        <mc:AlternateContent>
          <mc:Choice Requires="wps">
            <w:drawing>
              <wp:anchor distT="0" distB="0" distL="114300" distR="114300" simplePos="0" relativeHeight="251660288" behindDoc="0" locked="0" layoutInCell="1" allowOverlap="1" wp14:anchorId="6E3DC5AE" wp14:editId="52D583D2">
                <wp:simplePos x="0" y="0"/>
                <wp:positionH relativeFrom="column">
                  <wp:posOffset>386201</wp:posOffset>
                </wp:positionH>
                <wp:positionV relativeFrom="paragraph">
                  <wp:posOffset>5785</wp:posOffset>
                </wp:positionV>
                <wp:extent cx="2520315" cy="380365"/>
                <wp:effectExtent l="0" t="0" r="13335" b="19685"/>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80365"/>
                        </a:xfrm>
                        <a:prstGeom prst="rect">
                          <a:avLst/>
                        </a:prstGeom>
                        <a:solidFill>
                          <a:srgbClr val="4F81BD"/>
                        </a:solidFill>
                        <a:ln w="25400">
                          <a:solidFill>
                            <a:srgbClr val="243F60"/>
                          </a:solidFill>
                          <a:miter lim="800000"/>
                          <a:headEnd/>
                          <a:tailEnd/>
                        </a:ln>
                      </wps:spPr>
                      <wps:txbx>
                        <w:txbxContent>
                          <w:p w14:paraId="62037EF0" w14:textId="0EBC0E75" w:rsidR="00792DDF" w:rsidRPr="00340977" w:rsidRDefault="004862E2" w:rsidP="005A4465">
                            <w:pPr>
                              <w:jc w:val="center"/>
                              <w:rPr>
                                <w:rFonts w:ascii="Calibri" w:hAnsi="Calibri"/>
                                <w:b/>
                                <w:color w:val="FFFFFF"/>
                              </w:rPr>
                            </w:pPr>
                            <w:r>
                              <w:rPr>
                                <w:rFonts w:ascii="Calibri" w:hAnsi="Calibri"/>
                                <w:b/>
                                <w:color w:val="FFFFFF"/>
                              </w:rPr>
                              <w:t>Tecnologías de la Información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3DC5AE" id="Rectángulo 23" o:spid="_x0000_s1047" style="position:absolute;left:0;text-align:left;margin-left:30.4pt;margin-top:.45pt;width:198.45pt;height:2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" fillcolor="#4f81bd" strokecolor="#243f60" strokeweight="2pt">
                <v:textbox>
                  <w:txbxContent>
                    <w:p w14:paraId="62037EF0" w14:textId="0EBC0E75" w:rsidR="00792DDF" w:rsidRPr="00340977" w:rsidRDefault="004862E2" w:rsidP="005A4465">
                      <w:pPr>
                        <w:jc w:val="center"/>
                        <w:rPr>
                          <w:rFonts w:ascii="Calibri" w:hAnsi="Calibri"/>
                          <w:b/>
                          <w:color w:val="FFFFFF"/>
                        </w:rPr>
                      </w:pPr>
                      <w:r>
                        <w:rPr>
                          <w:rFonts w:ascii="Calibri" w:hAnsi="Calibri"/>
                          <w:b/>
                          <w:color w:val="FFFFFF"/>
                        </w:rPr>
                        <w:t>Tecnologías de la Información</w:t>
                      </w:r>
                    </w:p>
                  </w:txbxContent>
                </v:textbox>
              </v:rect>
            </w:pict>
          </mc:Fallback>
        </mc:AlternateContent>
      </w:r>
      <w:r>
        <w:rPr>
          <w:rFonts w:ascii="Verdana" w:hAnsi="Verdana"/>
          <w:noProof/>
          <w:sz w:val="20"/>
        </w:rPr>
        <mc:AlternateContent>
          <mc:Choice Requires="wps">
            <w:drawing>
              <wp:anchor distT="0" distB="0" distL="114300" distR="114300" simplePos="0" relativeHeight="251664384" behindDoc="0" locked="0" layoutInCell="1" allowOverlap="1" wp14:anchorId="642EE06F" wp14:editId="7564F7A9">
                <wp:simplePos x="0" y="0"/>
                <wp:positionH relativeFrom="column">
                  <wp:posOffset>3365706</wp:posOffset>
                </wp:positionH>
                <wp:positionV relativeFrom="paragraph">
                  <wp:posOffset>4445</wp:posOffset>
                </wp:positionV>
                <wp:extent cx="2520315" cy="380559"/>
                <wp:effectExtent l="0" t="0" r="13335" b="19685"/>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80559"/>
                        </a:xfrm>
                        <a:prstGeom prst="rect">
                          <a:avLst/>
                        </a:prstGeom>
                        <a:solidFill>
                          <a:srgbClr val="4F81BD"/>
                        </a:solidFill>
                        <a:ln w="25400">
                          <a:solidFill>
                            <a:srgbClr val="243F60"/>
                          </a:solidFill>
                          <a:miter lim="800000"/>
                          <a:headEnd/>
                          <a:tailEnd/>
                        </a:ln>
                      </wps:spPr>
                      <wps:txbx>
                        <w:txbxContent>
                          <w:p w14:paraId="4631D21A" w14:textId="77777777" w:rsidR="00792DDF" w:rsidRPr="00340977" w:rsidRDefault="00792DDF" w:rsidP="005A4465">
                            <w:pPr>
                              <w:jc w:val="center"/>
                              <w:rPr>
                                <w:rFonts w:ascii="Calibri" w:hAnsi="Calibri"/>
                                <w:b/>
                                <w:color w:val="FFFFFF"/>
                              </w:rPr>
                            </w:pPr>
                            <w:r w:rsidRPr="005A4465">
                              <w:rPr>
                                <w:rFonts w:ascii="Calibri" w:hAnsi="Calibri"/>
                                <w:b/>
                                <w:color w:val="FFFFFF"/>
                              </w:rPr>
                              <w:t>Key Account Manager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2EE06F" id="Rectángulo 10" o:spid="_x0000_s1048" style="position:absolute;left:0;text-align:left;margin-left:265pt;margin-top:.35pt;width:198.45pt;height:2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" fillcolor="#4f81bd" strokecolor="#243f60" strokeweight="2pt">
                <v:textbox>
                  <w:txbxContent>
                    <w:p w14:paraId="4631D21A" w14:textId="77777777" w:rsidR="00792DDF" w:rsidRPr="00340977" w:rsidRDefault="00792DDF" w:rsidP="005A4465">
                      <w:pPr>
                        <w:jc w:val="center"/>
                        <w:rPr>
                          <w:rFonts w:ascii="Calibri" w:hAnsi="Calibri"/>
                          <w:b/>
                          <w:color w:val="FFFFFF"/>
                        </w:rPr>
                      </w:pPr>
                      <w:r w:rsidRPr="005A4465">
                        <w:rPr>
                          <w:rFonts w:ascii="Calibri" w:hAnsi="Calibri"/>
                          <w:b/>
                          <w:color w:val="FFFFFF"/>
                        </w:rPr>
                        <w:t>Key Account Manager</w:t>
                      </w:r>
                    </w:p>
                  </w:txbxContent>
                </v:textbox>
              </v:rect>
            </w:pict>
          </mc:Fallback>
        </mc:AlternateContent>
      </w:r>
      <w:r w:rsidR="00F82EEF" w:rsidRPr="00D97C0D">
        <w:rPr>
          <w:rFonts w:ascii="Verdana" w:hAnsi="Verdana"/>
          <w:sz w:val="20"/>
        </w:rPr>
        <w:t xml:space="preserve">          </w:t>
      </w:r>
    </w:p>
    <w:p w14:paraId="09A1C1EB" w14:textId="77777777" w:rsidR="00F82EEF" w:rsidRPr="00D97C0D" w:rsidRDefault="00F82EEF" w:rsidP="00F82EEF">
      <w:pPr>
        <w:pStyle w:val="121para"/>
        <w:spacing w:line="276" w:lineRule="auto"/>
        <w:ind w:left="360"/>
        <w:jc w:val="center"/>
        <w:rPr>
          <w:rFonts w:ascii="Verdana" w:hAnsi="Verdana"/>
          <w:sz w:val="20"/>
        </w:rPr>
      </w:pPr>
    </w:p>
    <w:p w14:paraId="1D990DC5" w14:textId="77777777" w:rsidR="005A4465" w:rsidRDefault="005A4465" w:rsidP="00F82EEF">
      <w:pPr>
        <w:pStyle w:val="121para"/>
        <w:spacing w:line="276" w:lineRule="auto"/>
        <w:ind w:left="360"/>
        <w:rPr>
          <w:rFonts w:ascii="Verdana" w:hAnsi="Verdana"/>
          <w:sz w:val="20"/>
        </w:rPr>
      </w:pPr>
    </w:p>
    <w:p w14:paraId="13B1F74A" w14:textId="77777777" w:rsidR="00F82EEF" w:rsidRPr="00D97C0D" w:rsidRDefault="00F82EEF" w:rsidP="00F82EEF">
      <w:pPr>
        <w:pStyle w:val="121para"/>
        <w:spacing w:line="276" w:lineRule="auto"/>
        <w:ind w:left="360"/>
        <w:rPr>
          <w:rFonts w:ascii="Verdana" w:hAnsi="Verdana"/>
          <w:sz w:val="20"/>
        </w:rPr>
      </w:pPr>
      <w:r w:rsidRPr="00D97C0D">
        <w:rPr>
          <w:rFonts w:ascii="Verdana" w:hAnsi="Verdana"/>
          <w:sz w:val="20"/>
        </w:rPr>
        <w:t>Las responsabilidades definidas para cada uno de estos equipos en el proceso de recuperación, se detallan a continuación en los siguientes apartados.</w:t>
      </w:r>
    </w:p>
    <w:p w14:paraId="2D68989E" w14:textId="3FDB7DC5" w:rsidR="00F82EEF" w:rsidRPr="00D97C0D" w:rsidRDefault="00F82EEF" w:rsidP="00296E50">
      <w:pPr>
        <w:pStyle w:val="Proced-N3"/>
        <w:numPr>
          <w:ilvl w:val="2"/>
          <w:numId w:val="5"/>
        </w:numPr>
        <w:rPr>
          <w:rFonts w:ascii="Verdana" w:hAnsi="Verdana"/>
          <w:sz w:val="28"/>
          <w:szCs w:val="28"/>
        </w:rPr>
      </w:pPr>
      <w:bookmarkStart w:id="173" w:name="_Toc436208473"/>
      <w:bookmarkStart w:id="174" w:name="_Toc462058353"/>
      <w:bookmarkStart w:id="175" w:name="_Toc462059570"/>
      <w:bookmarkStart w:id="176" w:name="_Toc481586182"/>
      <w:bookmarkStart w:id="177" w:name="_Toc24968967"/>
      <w:r w:rsidRPr="00D97C0D">
        <w:rPr>
          <w:rFonts w:ascii="Verdana" w:hAnsi="Verdana"/>
        </w:rPr>
        <w:t xml:space="preserve">RESPONSABILIDADES DEL EQUIPO DE </w:t>
      </w:r>
      <w:bookmarkEnd w:id="173"/>
      <w:r w:rsidR="004862E2">
        <w:rPr>
          <w:rFonts w:ascii="Verdana" w:hAnsi="Verdana"/>
        </w:rPr>
        <w:t>RRHH</w:t>
      </w:r>
      <w:r w:rsidRPr="00D97C0D">
        <w:rPr>
          <w:rFonts w:ascii="Verdana" w:hAnsi="Verdana"/>
        </w:rPr>
        <w:t xml:space="preserve"> Y </w:t>
      </w:r>
      <w:bookmarkEnd w:id="174"/>
      <w:bookmarkEnd w:id="175"/>
      <w:bookmarkEnd w:id="176"/>
      <w:r w:rsidR="004862E2">
        <w:rPr>
          <w:rFonts w:ascii="Verdana" w:hAnsi="Verdana"/>
        </w:rPr>
        <w:t>SERVICIOS GENERALES</w:t>
      </w:r>
      <w:bookmarkEnd w:id="177"/>
    </w:p>
    <w:p w14:paraId="20B3AADC"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Colaborar en la valoración de los daños ocasionados por la crisis.</w:t>
      </w:r>
    </w:p>
    <w:p w14:paraId="27AE7C03"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Ofrecer los datos de contacto de empleados requeridos para las tareas de recuperación y restauración.</w:t>
      </w:r>
    </w:p>
    <w:p w14:paraId="6BD83A81"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Si se producen daños personales, habilitar un plan para conocer el estado de los empleados y asistencia a los mismos y familiares.</w:t>
      </w:r>
    </w:p>
    <w:p w14:paraId="614968A3"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Poner en marcha un sistema de información y comunicación con las secciones sindicales y representantes de las instalaciones afectadas</w:t>
      </w:r>
      <w:bookmarkStart w:id="178" w:name="_Toc202245510"/>
      <w:bookmarkStart w:id="179" w:name="_Toc156707793"/>
    </w:p>
    <w:p w14:paraId="58402621" w14:textId="77777777" w:rsidR="00F82EEF" w:rsidRPr="00D97C0D" w:rsidRDefault="00F82EEF" w:rsidP="00296E50">
      <w:pPr>
        <w:pStyle w:val="Sangra2detindependiente"/>
        <w:numPr>
          <w:ilvl w:val="0"/>
          <w:numId w:val="7"/>
        </w:numPr>
        <w:spacing w:line="276" w:lineRule="auto"/>
        <w:rPr>
          <w:rFonts w:cs="Arial"/>
          <w:color w:val="000000"/>
          <w:sz w:val="20"/>
          <w:szCs w:val="24"/>
        </w:rPr>
      </w:pPr>
      <w:r w:rsidRPr="00D97C0D">
        <w:rPr>
          <w:rFonts w:cs="Arial"/>
          <w:color w:val="000000"/>
          <w:sz w:val="20"/>
          <w:szCs w:val="24"/>
        </w:rPr>
        <w:t>Colaborar en la valoración de los daños ocasionados por la crisis.</w:t>
      </w:r>
    </w:p>
    <w:p w14:paraId="3003B5ED" w14:textId="77777777" w:rsidR="00F82EEF" w:rsidRPr="00D97C0D" w:rsidRDefault="00F82EEF" w:rsidP="00296E50">
      <w:pPr>
        <w:pStyle w:val="Sangra2detindependiente"/>
        <w:numPr>
          <w:ilvl w:val="0"/>
          <w:numId w:val="7"/>
        </w:numPr>
        <w:spacing w:line="276" w:lineRule="auto"/>
        <w:rPr>
          <w:rFonts w:cs="Arial"/>
          <w:color w:val="000000"/>
          <w:sz w:val="20"/>
          <w:szCs w:val="24"/>
        </w:rPr>
      </w:pPr>
      <w:r w:rsidRPr="00D97C0D">
        <w:rPr>
          <w:rFonts w:cs="Arial"/>
          <w:color w:val="000000"/>
          <w:sz w:val="20"/>
          <w:szCs w:val="24"/>
        </w:rPr>
        <w:t>Coordinar la distribución y puesta en marcha de los recursos necesarios en las ubicaciones de respaldo, contando para ello con la colaboración del Equipo de Intervención de Sistemas.</w:t>
      </w:r>
    </w:p>
    <w:p w14:paraId="19671B31" w14:textId="77777777" w:rsidR="00F82EEF" w:rsidRPr="00D97C0D" w:rsidRDefault="00F82EEF" w:rsidP="00296E50">
      <w:pPr>
        <w:pStyle w:val="Sangra2detindependiente"/>
        <w:numPr>
          <w:ilvl w:val="0"/>
          <w:numId w:val="7"/>
        </w:numPr>
        <w:spacing w:line="276" w:lineRule="auto"/>
        <w:rPr>
          <w:rFonts w:cs="Arial"/>
          <w:color w:val="000000"/>
          <w:sz w:val="20"/>
          <w:szCs w:val="24"/>
        </w:rPr>
      </w:pPr>
      <w:r w:rsidRPr="00D97C0D">
        <w:rPr>
          <w:rFonts w:cs="Arial"/>
          <w:color w:val="000000"/>
          <w:sz w:val="20"/>
          <w:szCs w:val="24"/>
        </w:rPr>
        <w:t>Coordinar la relación con los Cuerpos y Fuerzas de Seguridad del Estado, así como con los servicios de emergencia.</w:t>
      </w:r>
    </w:p>
    <w:p w14:paraId="238AF554" w14:textId="77777777" w:rsidR="00F82EEF" w:rsidRPr="00D97C0D" w:rsidRDefault="00F82EEF" w:rsidP="00296E50">
      <w:pPr>
        <w:pStyle w:val="Sangra2detindependiente"/>
        <w:numPr>
          <w:ilvl w:val="0"/>
          <w:numId w:val="7"/>
        </w:numPr>
        <w:spacing w:line="276" w:lineRule="auto"/>
        <w:rPr>
          <w:rFonts w:cs="Arial"/>
          <w:color w:val="000000"/>
          <w:sz w:val="20"/>
          <w:szCs w:val="24"/>
        </w:rPr>
      </w:pPr>
      <w:r w:rsidRPr="00D97C0D">
        <w:rPr>
          <w:rFonts w:cs="Arial"/>
          <w:color w:val="000000"/>
          <w:sz w:val="20"/>
          <w:szCs w:val="24"/>
        </w:rPr>
        <w:t>Facilitar el traslado de todo el personal implicado en la crisis a las ubicaciones de respaldo, en su caso, mediante la organización del transporte y del resto de aspectos relacionados (catering, etc.).</w:t>
      </w:r>
    </w:p>
    <w:p w14:paraId="24F258C8" w14:textId="77777777" w:rsidR="00F82EEF" w:rsidRPr="00D97C0D" w:rsidRDefault="00F82EEF" w:rsidP="00296E50">
      <w:pPr>
        <w:pStyle w:val="Sangra2detindependiente"/>
        <w:numPr>
          <w:ilvl w:val="0"/>
          <w:numId w:val="7"/>
        </w:numPr>
        <w:spacing w:line="276" w:lineRule="auto"/>
        <w:rPr>
          <w:rFonts w:cs="Arial"/>
          <w:color w:val="000000"/>
          <w:sz w:val="20"/>
          <w:szCs w:val="24"/>
        </w:rPr>
      </w:pPr>
      <w:r w:rsidRPr="00D97C0D">
        <w:rPr>
          <w:rFonts w:cs="Arial"/>
          <w:color w:val="000000"/>
          <w:sz w:val="20"/>
          <w:szCs w:val="24"/>
        </w:rPr>
        <w:t>Coordinar la búsqueda de instalaciones y adecuarlas para su instalación</w:t>
      </w:r>
    </w:p>
    <w:p w14:paraId="0044AC27" w14:textId="77777777" w:rsidR="00F82EEF" w:rsidRPr="00D97C0D" w:rsidRDefault="00F82EEF" w:rsidP="00296E50">
      <w:pPr>
        <w:pStyle w:val="Proced-N3"/>
        <w:numPr>
          <w:ilvl w:val="2"/>
          <w:numId w:val="5"/>
        </w:numPr>
        <w:rPr>
          <w:rFonts w:ascii="Verdana" w:hAnsi="Verdana"/>
          <w:sz w:val="28"/>
          <w:szCs w:val="28"/>
        </w:rPr>
      </w:pPr>
      <w:bookmarkStart w:id="180" w:name="_Toc306968842"/>
      <w:bookmarkStart w:id="181" w:name="_Toc203809945"/>
      <w:bookmarkStart w:id="182" w:name="_Toc436208474"/>
      <w:bookmarkStart w:id="183" w:name="_Toc462058354"/>
      <w:bookmarkStart w:id="184" w:name="_Toc462059571"/>
      <w:bookmarkStart w:id="185" w:name="_Toc481586183"/>
      <w:bookmarkStart w:id="186" w:name="_Toc24968968"/>
      <w:r w:rsidRPr="00D97C0D">
        <w:rPr>
          <w:rFonts w:ascii="Verdana" w:hAnsi="Verdana"/>
        </w:rPr>
        <w:t>RESPONSABILIDADES DE</w:t>
      </w:r>
      <w:bookmarkEnd w:id="178"/>
      <w:bookmarkEnd w:id="179"/>
      <w:bookmarkEnd w:id="180"/>
      <w:bookmarkEnd w:id="181"/>
      <w:r w:rsidRPr="00D97C0D">
        <w:rPr>
          <w:rFonts w:ascii="Verdana" w:hAnsi="Verdana"/>
        </w:rPr>
        <w:t xml:space="preserve"> MARKETING Y COMUNICACIÓN</w:t>
      </w:r>
      <w:bookmarkEnd w:id="182"/>
      <w:bookmarkEnd w:id="183"/>
      <w:bookmarkEnd w:id="184"/>
      <w:bookmarkEnd w:id="185"/>
      <w:bookmarkEnd w:id="186"/>
    </w:p>
    <w:p w14:paraId="658D102F"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color w:val="000000"/>
          <w:sz w:val="20"/>
          <w:szCs w:val="24"/>
        </w:rPr>
        <w:t xml:space="preserve">La preparación de la información de los Comités Estratégico y Táctico que </w:t>
      </w:r>
      <w:r w:rsidRPr="00D97C0D">
        <w:rPr>
          <w:rFonts w:cs="Arial"/>
          <w:bCs/>
          <w:sz w:val="20"/>
          <w:szCs w:val="18"/>
        </w:rPr>
        <w:t>ha de hacerse pública, dando cuenta de la actual o potencial reacción de los medios de comunicación.</w:t>
      </w:r>
    </w:p>
    <w:p w14:paraId="6FB2C7DE"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Realizar las comunicaciones desde que se declara la contingencia o desastre por </w:t>
      </w:r>
      <w:r w:rsidRPr="00D97C0D">
        <w:rPr>
          <w:rFonts w:cs="Arial"/>
          <w:color w:val="000000"/>
          <w:sz w:val="20"/>
          <w:szCs w:val="24"/>
        </w:rPr>
        <w:t>los Comités Estratégico y Táctico</w:t>
      </w:r>
      <w:r w:rsidRPr="00D97C0D">
        <w:rPr>
          <w:rFonts w:cs="Arial"/>
          <w:bCs/>
          <w:sz w:val="20"/>
          <w:szCs w:val="18"/>
        </w:rPr>
        <w:t xml:space="preserve"> y durante todo el proceso de recuperación, de forma breve y concisa para minimizar el riesgo de colapso en el circuito de comunicaciones. </w:t>
      </w:r>
    </w:p>
    <w:p w14:paraId="38AA9459" w14:textId="77777777" w:rsidR="00F82EEF" w:rsidRPr="00D97C0D" w:rsidRDefault="00F82EEF" w:rsidP="00296E50">
      <w:pPr>
        <w:numPr>
          <w:ilvl w:val="0"/>
          <w:numId w:val="28"/>
        </w:numPr>
        <w:spacing w:line="276" w:lineRule="auto"/>
        <w:rPr>
          <w:sz w:val="20"/>
        </w:rPr>
      </w:pPr>
      <w:r w:rsidRPr="00D97C0D">
        <w:rPr>
          <w:sz w:val="20"/>
        </w:rPr>
        <w:t>Verificar el correcto funcionamiento de canales de comunicación (Intranet, email)</w:t>
      </w:r>
    </w:p>
    <w:p w14:paraId="0309E830" w14:textId="77777777" w:rsidR="00F82EEF" w:rsidRPr="00D97C0D" w:rsidRDefault="00F82EEF" w:rsidP="00296E50">
      <w:pPr>
        <w:numPr>
          <w:ilvl w:val="0"/>
          <w:numId w:val="28"/>
        </w:numPr>
        <w:spacing w:line="276" w:lineRule="auto"/>
        <w:rPr>
          <w:sz w:val="20"/>
        </w:rPr>
      </w:pPr>
      <w:r w:rsidRPr="00D97C0D">
        <w:rPr>
          <w:sz w:val="20"/>
        </w:rPr>
        <w:t xml:space="preserve">Recopilar la información prioritaria y necesaria. Para informar a empleados y medios de comunicación </w:t>
      </w:r>
      <w:r w:rsidRPr="00D97C0D">
        <w:rPr>
          <w:rFonts w:cs="Arial"/>
          <w:bCs/>
          <w:sz w:val="20"/>
          <w:szCs w:val="18"/>
        </w:rPr>
        <w:t>y transmitir una imagen pública de HRE positiva</w:t>
      </w:r>
      <w:r w:rsidRPr="00D97C0D">
        <w:rPr>
          <w:sz w:val="20"/>
        </w:rPr>
        <w:t>.</w:t>
      </w:r>
    </w:p>
    <w:p w14:paraId="2E1D225A" w14:textId="77777777" w:rsidR="00F82EEF" w:rsidRPr="00D97C0D" w:rsidRDefault="00F82EEF" w:rsidP="00296E50">
      <w:pPr>
        <w:numPr>
          <w:ilvl w:val="0"/>
          <w:numId w:val="28"/>
        </w:numPr>
        <w:spacing w:line="276" w:lineRule="auto"/>
        <w:rPr>
          <w:sz w:val="20"/>
        </w:rPr>
      </w:pPr>
      <w:r w:rsidRPr="00D97C0D">
        <w:rPr>
          <w:sz w:val="20"/>
        </w:rPr>
        <w:t>Redactar y coordinar comunicaciones internas y externas.</w:t>
      </w:r>
    </w:p>
    <w:p w14:paraId="2EBB90EB" w14:textId="77777777" w:rsidR="00F82EEF" w:rsidRPr="00D97C0D" w:rsidRDefault="00F82EEF" w:rsidP="00296E50">
      <w:pPr>
        <w:numPr>
          <w:ilvl w:val="0"/>
          <w:numId w:val="28"/>
        </w:numPr>
        <w:spacing w:line="276" w:lineRule="auto"/>
        <w:rPr>
          <w:sz w:val="20"/>
        </w:rPr>
      </w:pPr>
      <w:r w:rsidRPr="00D97C0D">
        <w:rPr>
          <w:sz w:val="20"/>
        </w:rPr>
        <w:t xml:space="preserve">Gestionar las relaciones con los medios de comunicación, socios institucionales, accionistas y clientes. </w:t>
      </w:r>
    </w:p>
    <w:p w14:paraId="6CB35704" w14:textId="77777777" w:rsidR="00F82EEF" w:rsidRPr="00D97C0D" w:rsidRDefault="00F82EEF" w:rsidP="00296E50">
      <w:pPr>
        <w:numPr>
          <w:ilvl w:val="0"/>
          <w:numId w:val="28"/>
        </w:numPr>
        <w:spacing w:line="276" w:lineRule="auto"/>
        <w:rPr>
          <w:sz w:val="20"/>
        </w:rPr>
      </w:pPr>
      <w:r w:rsidRPr="00D97C0D">
        <w:rPr>
          <w:sz w:val="20"/>
        </w:rPr>
        <w:t xml:space="preserve">Asegurar el mantenimiento y operatividad del portal corporativo: </w:t>
      </w:r>
      <w:hyperlink r:id="rId32" w:history="1">
        <w:r w:rsidRPr="00D97C0D">
          <w:rPr>
            <w:rStyle w:val="Hipervnculo"/>
            <w:color w:val="00B0F0"/>
            <w:sz w:val="20"/>
          </w:rPr>
          <w:t>www.haya.es</w:t>
        </w:r>
      </w:hyperlink>
    </w:p>
    <w:p w14:paraId="371E37E1" w14:textId="7A7AAF13" w:rsidR="00DB263D" w:rsidRDefault="00F82EEF" w:rsidP="00296E50">
      <w:pPr>
        <w:pStyle w:val="Proced-N3"/>
        <w:numPr>
          <w:ilvl w:val="2"/>
          <w:numId w:val="5"/>
        </w:numPr>
        <w:rPr>
          <w:rFonts w:ascii="Verdana" w:hAnsi="Verdana"/>
        </w:rPr>
      </w:pPr>
      <w:bookmarkStart w:id="187" w:name="_Toc436208476"/>
      <w:bookmarkStart w:id="188" w:name="_Toc462058355"/>
      <w:bookmarkStart w:id="189" w:name="_Toc462059572"/>
      <w:bookmarkStart w:id="190" w:name="_Toc481586184"/>
      <w:bookmarkStart w:id="191" w:name="_Toc24968969"/>
      <w:r w:rsidRPr="00D97C0D">
        <w:rPr>
          <w:rFonts w:ascii="Verdana" w:hAnsi="Verdana"/>
        </w:rPr>
        <w:t xml:space="preserve">RESPONSABILIDADES DEL EQUIPO DE </w:t>
      </w:r>
      <w:bookmarkEnd w:id="187"/>
      <w:bookmarkEnd w:id="188"/>
      <w:bookmarkEnd w:id="189"/>
      <w:bookmarkEnd w:id="190"/>
      <w:r w:rsidR="00A47C69">
        <w:rPr>
          <w:rFonts w:ascii="Verdana" w:hAnsi="Verdana"/>
        </w:rPr>
        <w:t>TECNOLOGÍAS DE LA INFORMACIÓN</w:t>
      </w:r>
      <w:bookmarkEnd w:id="191"/>
    </w:p>
    <w:p w14:paraId="1D527D4B" w14:textId="77777777" w:rsidR="00DB263D" w:rsidRDefault="00DB263D" w:rsidP="00296E50">
      <w:pPr>
        <w:pStyle w:val="Sangra2detindependiente"/>
        <w:numPr>
          <w:ilvl w:val="0"/>
          <w:numId w:val="36"/>
        </w:numPr>
        <w:spacing w:line="276" w:lineRule="auto"/>
        <w:rPr>
          <w:rFonts w:cs="Arial"/>
          <w:bCs/>
          <w:sz w:val="20"/>
          <w:szCs w:val="18"/>
        </w:rPr>
      </w:pPr>
      <w:r w:rsidRPr="00D97C0D">
        <w:rPr>
          <w:rFonts w:cs="Arial"/>
          <w:bCs/>
          <w:sz w:val="20"/>
          <w:szCs w:val="18"/>
        </w:rPr>
        <w:t xml:space="preserve">Realizar la valoración inmediata de daños causados por la crisis. </w:t>
      </w:r>
    </w:p>
    <w:p w14:paraId="009D75D3" w14:textId="77777777" w:rsidR="00DB263D" w:rsidRDefault="00DB263D" w:rsidP="00296E50">
      <w:pPr>
        <w:pStyle w:val="Sangra2detindependiente"/>
        <w:numPr>
          <w:ilvl w:val="0"/>
          <w:numId w:val="36"/>
        </w:numPr>
        <w:spacing w:line="276" w:lineRule="auto"/>
        <w:rPr>
          <w:rFonts w:cs="Arial"/>
          <w:bCs/>
          <w:sz w:val="20"/>
          <w:szCs w:val="18"/>
        </w:rPr>
      </w:pPr>
      <w:r w:rsidRPr="00DB263D">
        <w:rPr>
          <w:rFonts w:cs="Arial"/>
          <w:bCs/>
          <w:sz w:val="20"/>
          <w:szCs w:val="18"/>
        </w:rPr>
        <w:t>Garantizar la restauración de las comunicaciones corporativas entre sedes y las instalaciones alternativas</w:t>
      </w:r>
    </w:p>
    <w:p w14:paraId="33BDCF62" w14:textId="77777777" w:rsidR="00DB263D" w:rsidRDefault="00DB263D" w:rsidP="00296E50">
      <w:pPr>
        <w:pStyle w:val="Sangra2detindependiente"/>
        <w:numPr>
          <w:ilvl w:val="0"/>
          <w:numId w:val="36"/>
        </w:numPr>
        <w:spacing w:line="276" w:lineRule="auto"/>
        <w:rPr>
          <w:rFonts w:cs="Arial"/>
          <w:bCs/>
          <w:sz w:val="20"/>
          <w:szCs w:val="18"/>
        </w:rPr>
      </w:pPr>
      <w:r w:rsidRPr="00DB263D">
        <w:rPr>
          <w:rFonts w:cs="Arial"/>
          <w:bCs/>
          <w:sz w:val="20"/>
          <w:szCs w:val="18"/>
        </w:rPr>
        <w:t>Dar soporte prioritario a la restauración de las aplicaciones de negocio y a las utilizadas por los Equipos de Recuperación</w:t>
      </w:r>
    </w:p>
    <w:p w14:paraId="13C9B121" w14:textId="77777777" w:rsidR="00DB263D" w:rsidRPr="00404E1E" w:rsidRDefault="00DB263D" w:rsidP="00296E50">
      <w:pPr>
        <w:pStyle w:val="Sangra2detindependiente"/>
        <w:numPr>
          <w:ilvl w:val="0"/>
          <w:numId w:val="36"/>
        </w:numPr>
        <w:spacing w:line="276" w:lineRule="auto"/>
        <w:rPr>
          <w:rFonts w:cs="Arial"/>
          <w:bCs/>
          <w:sz w:val="20"/>
          <w:szCs w:val="18"/>
        </w:rPr>
      </w:pPr>
      <w:r w:rsidRPr="00DB263D">
        <w:rPr>
          <w:rFonts w:cs="Arial"/>
          <w:bCs/>
          <w:sz w:val="20"/>
          <w:szCs w:val="18"/>
        </w:rPr>
        <w:t xml:space="preserve">Poner en marcha los Planes de Contingencia establecidos para el restablecimiento y recuperación de </w:t>
      </w:r>
      <w:r w:rsidRPr="00DB263D">
        <w:rPr>
          <w:rFonts w:cs="Arial"/>
          <w:color w:val="000000"/>
          <w:sz w:val="20"/>
          <w:szCs w:val="24"/>
        </w:rPr>
        <w:t>sistemas</w:t>
      </w:r>
      <w:r w:rsidRPr="00DB263D">
        <w:rPr>
          <w:rFonts w:cs="Arial"/>
          <w:bCs/>
          <w:sz w:val="20"/>
          <w:szCs w:val="18"/>
        </w:rPr>
        <w:t xml:space="preserve"> corporativos.</w:t>
      </w:r>
    </w:p>
    <w:p w14:paraId="3624C4D9" w14:textId="77777777" w:rsidR="004862E2" w:rsidRDefault="004862E2">
      <w:pPr>
        <w:spacing w:before="0" w:after="0"/>
        <w:jc w:val="left"/>
        <w:rPr>
          <w:rFonts w:eastAsiaTheme="majorEastAsia" w:cstheme="majorBidi"/>
          <w:bCs/>
          <w:caps/>
          <w:color w:val="002060"/>
          <w:sz w:val="24"/>
          <w:lang w:val="es-ES" w:eastAsia="en-US"/>
        </w:rPr>
      </w:pPr>
      <w:r>
        <w:br w:type="page"/>
      </w:r>
    </w:p>
    <w:p w14:paraId="3B9D0BC1" w14:textId="6274CE8C" w:rsidR="00DB263D" w:rsidRPr="00DB263D" w:rsidRDefault="00DB263D" w:rsidP="00296E50">
      <w:pPr>
        <w:pStyle w:val="Proced-N3"/>
        <w:numPr>
          <w:ilvl w:val="2"/>
          <w:numId w:val="5"/>
        </w:numPr>
        <w:rPr>
          <w:rFonts w:ascii="Verdana" w:hAnsi="Verdana"/>
        </w:rPr>
      </w:pPr>
      <w:bookmarkStart w:id="192" w:name="_Toc24968970"/>
      <w:r w:rsidRPr="00404E1E">
        <w:rPr>
          <w:rFonts w:ascii="Verdana" w:hAnsi="Verdana"/>
        </w:rPr>
        <w:t>RESPONSABILIDADES DEL EQUIPO KAM</w:t>
      </w:r>
      <w:bookmarkEnd w:id="192"/>
    </w:p>
    <w:p w14:paraId="12D8B542" w14:textId="77777777" w:rsidR="00DB263D" w:rsidRDefault="00792DDF" w:rsidP="00296E50">
      <w:pPr>
        <w:pStyle w:val="Sangra2detindependiente"/>
        <w:numPr>
          <w:ilvl w:val="0"/>
          <w:numId w:val="37"/>
        </w:numPr>
        <w:spacing w:line="276" w:lineRule="auto"/>
        <w:rPr>
          <w:rFonts w:cs="Arial"/>
          <w:bCs/>
          <w:sz w:val="20"/>
          <w:szCs w:val="18"/>
        </w:rPr>
      </w:pPr>
      <w:r w:rsidRPr="00792DDF">
        <w:rPr>
          <w:rFonts w:cs="Arial"/>
          <w:bCs/>
          <w:sz w:val="20"/>
          <w:szCs w:val="18"/>
        </w:rPr>
        <w:t xml:space="preserve">Realizar la valoración sobre la posible afectación en su cartera. </w:t>
      </w:r>
    </w:p>
    <w:p w14:paraId="1EAE615F" w14:textId="77777777" w:rsidR="00DB263D" w:rsidRDefault="00792DDF" w:rsidP="00296E50">
      <w:pPr>
        <w:pStyle w:val="Sangra2detindependiente"/>
        <w:numPr>
          <w:ilvl w:val="0"/>
          <w:numId w:val="37"/>
        </w:numPr>
        <w:spacing w:line="276" w:lineRule="auto"/>
        <w:rPr>
          <w:rFonts w:cs="Arial"/>
          <w:bCs/>
          <w:sz w:val="20"/>
          <w:szCs w:val="18"/>
        </w:rPr>
      </w:pPr>
      <w:r w:rsidRPr="00DB263D">
        <w:rPr>
          <w:rFonts w:cs="Arial"/>
          <w:bCs/>
          <w:sz w:val="20"/>
          <w:szCs w:val="18"/>
        </w:rPr>
        <w:t>Establecer y garantizar la comunicación corporativa entre HRE y carteras.</w:t>
      </w:r>
    </w:p>
    <w:p w14:paraId="22DA3C6D" w14:textId="77777777" w:rsidR="00DB263D" w:rsidRDefault="00792DDF" w:rsidP="00296E50">
      <w:pPr>
        <w:pStyle w:val="Sangra2detindependiente"/>
        <w:numPr>
          <w:ilvl w:val="0"/>
          <w:numId w:val="37"/>
        </w:numPr>
        <w:spacing w:line="276" w:lineRule="auto"/>
        <w:rPr>
          <w:rFonts w:cs="Arial"/>
          <w:bCs/>
          <w:sz w:val="20"/>
          <w:szCs w:val="18"/>
        </w:rPr>
      </w:pPr>
      <w:r w:rsidRPr="00DB263D">
        <w:rPr>
          <w:rFonts w:cs="Arial"/>
          <w:bCs/>
          <w:sz w:val="20"/>
          <w:szCs w:val="18"/>
        </w:rPr>
        <w:t>Recopilar la información prioritaria y necesaria para informar a sus carteras y transmitir una imagen pública de HRE positiva.</w:t>
      </w:r>
    </w:p>
    <w:p w14:paraId="294CDCF1" w14:textId="77777777" w:rsidR="00792DDF" w:rsidRPr="00DB263D" w:rsidRDefault="00792DDF" w:rsidP="00296E50">
      <w:pPr>
        <w:pStyle w:val="Sangra2detindependiente"/>
        <w:numPr>
          <w:ilvl w:val="0"/>
          <w:numId w:val="37"/>
        </w:numPr>
        <w:spacing w:line="276" w:lineRule="auto"/>
        <w:rPr>
          <w:rFonts w:cs="Arial"/>
          <w:bCs/>
          <w:sz w:val="20"/>
          <w:szCs w:val="18"/>
        </w:rPr>
      </w:pPr>
      <w:r w:rsidRPr="00DB263D">
        <w:rPr>
          <w:rFonts w:cs="Arial"/>
          <w:bCs/>
          <w:sz w:val="20"/>
          <w:szCs w:val="18"/>
        </w:rPr>
        <w:t>Redactar, coordinar y gestionar las comunicaciones con las carteras, así como dar soporte prioritario a la restauración de las aplicaciones de negocio y a las utilizadas por los Equipos de Recuperación.</w:t>
      </w:r>
    </w:p>
    <w:p w14:paraId="04C4DE00" w14:textId="77777777" w:rsidR="00F82EEF" w:rsidRPr="00D97C0D" w:rsidRDefault="00F82EEF" w:rsidP="00296E50">
      <w:pPr>
        <w:pStyle w:val="Proced-N3"/>
        <w:numPr>
          <w:ilvl w:val="2"/>
          <w:numId w:val="5"/>
        </w:numPr>
        <w:rPr>
          <w:rFonts w:ascii="Verdana" w:hAnsi="Verdana"/>
        </w:rPr>
      </w:pPr>
      <w:bookmarkStart w:id="193" w:name="_Toc436130950"/>
      <w:bookmarkStart w:id="194" w:name="_Toc462058356"/>
      <w:bookmarkStart w:id="195" w:name="_Toc462059573"/>
      <w:bookmarkStart w:id="196" w:name="_Toc481586185"/>
      <w:bookmarkStart w:id="197" w:name="_Toc24968971"/>
      <w:r w:rsidRPr="00D97C0D">
        <w:rPr>
          <w:rFonts w:ascii="Verdana" w:hAnsi="Verdana"/>
        </w:rPr>
        <w:t>TAREAS EN LOS CENTROS ALTERNATIVOS Y LUGARES DE RECUPERACIÓN</w:t>
      </w:r>
      <w:bookmarkEnd w:id="193"/>
      <w:bookmarkEnd w:id="194"/>
      <w:bookmarkEnd w:id="195"/>
      <w:bookmarkEnd w:id="196"/>
      <w:bookmarkEnd w:id="197"/>
    </w:p>
    <w:p w14:paraId="0F854E51"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Establecimiento de los puestos de trabajo y los recursos necesarios (Hardware, suministros de oficina, etc.) en el Centro Alternativo y lugares de Recuperación correspondiente al escenario de desastre declarado por el CGC (Comité de Gestión de </w:t>
      </w:r>
      <w:r>
        <w:rPr>
          <w:rFonts w:cs="Arial"/>
          <w:bCs/>
          <w:sz w:val="20"/>
          <w:szCs w:val="18"/>
        </w:rPr>
        <w:t>Crisis</w:t>
      </w:r>
      <w:r w:rsidRPr="00D97C0D">
        <w:rPr>
          <w:rFonts w:cs="Arial"/>
          <w:bCs/>
          <w:sz w:val="20"/>
          <w:szCs w:val="18"/>
        </w:rPr>
        <w:t>), en función de las especificaciones del CGC.</w:t>
      </w:r>
    </w:p>
    <w:p w14:paraId="081A224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Comprobar el suministro de luz, calefacción, gas natural, tomas de luz, agua, sistemas de seguridad y demás condiciones ambientales para garantizar que esos lugares de recuperación reúnen unas condiciones mínimas y unos requisitos de seguridad y confort para desarrollar desde allí las actividades críticas de negocio de HRE.</w:t>
      </w:r>
    </w:p>
    <w:p w14:paraId="6DA13DF4"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Avisar al CGC (</w:t>
      </w:r>
      <w:r>
        <w:rPr>
          <w:rFonts w:cs="Arial"/>
          <w:bCs/>
          <w:sz w:val="20"/>
          <w:szCs w:val="18"/>
        </w:rPr>
        <w:t>Comité de Gestión de Crisis</w:t>
      </w:r>
      <w:r w:rsidRPr="00D97C0D">
        <w:rPr>
          <w:rFonts w:cs="Arial"/>
          <w:bCs/>
          <w:sz w:val="20"/>
          <w:szCs w:val="18"/>
        </w:rPr>
        <w:t xml:space="preserve">), una vez está listo el Centro Alternativo y Lugar de Recuperación, para poder dar paso a </w:t>
      </w:r>
      <w:smartTag w:uri="urn:schemas-microsoft-com:office:smarttags" w:element="PersonName">
        <w:smartTagPr>
          <w:attr w:name="ProductID" w:val="la Fase II"/>
        </w:smartTagPr>
        <w:r w:rsidRPr="00D97C0D">
          <w:rPr>
            <w:rFonts w:cs="Arial"/>
            <w:bCs/>
            <w:sz w:val="20"/>
            <w:szCs w:val="18"/>
          </w:rPr>
          <w:t>la Fase II</w:t>
        </w:r>
      </w:smartTag>
      <w:r w:rsidRPr="00D97C0D">
        <w:rPr>
          <w:rFonts w:cs="Arial"/>
          <w:bCs/>
          <w:sz w:val="20"/>
          <w:szCs w:val="18"/>
        </w:rPr>
        <w:t xml:space="preserve"> del Plan de Continuidad de Negocio.</w:t>
      </w:r>
    </w:p>
    <w:p w14:paraId="5DD29CC5" w14:textId="77777777" w:rsidR="00F82EEF" w:rsidRPr="00D97C0D" w:rsidRDefault="00F82EEF" w:rsidP="00296E50">
      <w:pPr>
        <w:pStyle w:val="Proced-N2"/>
        <w:numPr>
          <w:ilvl w:val="1"/>
          <w:numId w:val="5"/>
        </w:numPr>
        <w:ind w:right="-143"/>
        <w:rPr>
          <w:rFonts w:ascii="Verdana" w:hAnsi="Verdana"/>
        </w:rPr>
      </w:pPr>
      <w:bookmarkStart w:id="198" w:name="_Toc462058357"/>
      <w:bookmarkStart w:id="199" w:name="_Toc462059574"/>
      <w:bookmarkStart w:id="200" w:name="_Toc481586186"/>
      <w:bookmarkStart w:id="201" w:name="_Toc24968972"/>
      <w:r w:rsidRPr="00D97C0D">
        <w:rPr>
          <w:rFonts w:ascii="Verdana" w:hAnsi="Verdana"/>
        </w:rPr>
        <w:t xml:space="preserve">RESPONSABILIDADES DE los EQUIPOS </w:t>
      </w:r>
      <w:r>
        <w:rPr>
          <w:rFonts w:ascii="Verdana" w:hAnsi="Verdana"/>
        </w:rPr>
        <w:t>T</w:t>
      </w:r>
      <w:r w:rsidRPr="00D97C0D">
        <w:rPr>
          <w:rFonts w:ascii="Verdana" w:hAnsi="Verdana"/>
        </w:rPr>
        <w:t>ECNOLÓGICOS</w:t>
      </w:r>
      <w:bookmarkEnd w:id="198"/>
      <w:bookmarkEnd w:id="199"/>
      <w:bookmarkEnd w:id="200"/>
      <w:bookmarkEnd w:id="201"/>
    </w:p>
    <w:p w14:paraId="73D51764" w14:textId="77777777" w:rsidR="00F82EEF" w:rsidRDefault="00F82EEF" w:rsidP="00F82EEF">
      <w:pPr>
        <w:pStyle w:val="121para"/>
        <w:spacing w:line="276" w:lineRule="auto"/>
        <w:ind w:left="360"/>
        <w:rPr>
          <w:rFonts w:ascii="Verdana" w:hAnsi="Verdana"/>
          <w:sz w:val="20"/>
        </w:rPr>
      </w:pPr>
      <w:r w:rsidRPr="00D97C0D">
        <w:rPr>
          <w:rFonts w:ascii="Verdana" w:hAnsi="Verdana"/>
          <w:sz w:val="20"/>
        </w:rPr>
        <w:t>Los equipos tecnológicos que se han definido para dar apoyo a las operaciones de recuperación son:</w:t>
      </w:r>
    </w:p>
    <w:p w14:paraId="50EF51C3" w14:textId="77777777" w:rsidR="00F82EEF" w:rsidRPr="00D97C0D" w:rsidRDefault="00F82EEF" w:rsidP="00F82EEF">
      <w:pPr>
        <w:pStyle w:val="121para"/>
        <w:spacing w:line="276" w:lineRule="auto"/>
        <w:ind w:left="360"/>
        <w:rPr>
          <w:rFonts w:ascii="Verdana" w:hAnsi="Verdana"/>
          <w:sz w:val="20"/>
        </w:rPr>
      </w:pPr>
    </w:p>
    <w:p w14:paraId="08207831" w14:textId="59B54AF3" w:rsidR="00F82EEF" w:rsidRDefault="004862E2" w:rsidP="004862E2">
      <w:pPr>
        <w:pStyle w:val="121para"/>
        <w:spacing w:line="276" w:lineRule="auto"/>
        <w:ind w:left="0"/>
        <w:jc w:val="center"/>
        <w:rPr>
          <w:rFonts w:ascii="Verdana" w:hAnsi="Verdana"/>
          <w:sz w:val="20"/>
        </w:rPr>
      </w:pPr>
      <w:r>
        <w:rPr>
          <w:rFonts w:ascii="Verdana" w:hAnsi="Verdana"/>
          <w:noProof/>
          <w:sz w:val="20"/>
        </w:rPr>
        <w:drawing>
          <wp:inline distT="0" distB="0" distL="0" distR="0" wp14:anchorId="747E2940" wp14:editId="2623DC65">
            <wp:extent cx="6192000" cy="296524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2000" cy="2965245"/>
                    </a:xfrm>
                    <a:prstGeom prst="rect">
                      <a:avLst/>
                    </a:prstGeom>
                    <a:noFill/>
                  </pic:spPr>
                </pic:pic>
              </a:graphicData>
            </a:graphic>
          </wp:inline>
        </w:drawing>
      </w:r>
    </w:p>
    <w:p w14:paraId="60AF94D0" w14:textId="77777777" w:rsidR="00F82EEF" w:rsidRPr="00D97C0D" w:rsidRDefault="00F82EEF" w:rsidP="00F82EEF">
      <w:pPr>
        <w:pStyle w:val="121para"/>
        <w:spacing w:line="276" w:lineRule="auto"/>
        <w:ind w:left="360"/>
        <w:jc w:val="center"/>
        <w:rPr>
          <w:rFonts w:ascii="Verdana" w:hAnsi="Verdana"/>
          <w:sz w:val="20"/>
        </w:rPr>
      </w:pPr>
    </w:p>
    <w:p w14:paraId="4AECE56D" w14:textId="77777777" w:rsidR="00F82EEF" w:rsidRPr="00D97C0D" w:rsidRDefault="00F82EEF" w:rsidP="00F82EEF">
      <w:pPr>
        <w:pStyle w:val="121para"/>
        <w:spacing w:line="276" w:lineRule="auto"/>
        <w:ind w:left="360"/>
        <w:rPr>
          <w:rFonts w:ascii="Verdana" w:hAnsi="Verdana"/>
          <w:sz w:val="20"/>
        </w:rPr>
      </w:pPr>
      <w:r w:rsidRPr="00D97C0D">
        <w:rPr>
          <w:rFonts w:ascii="Verdana" w:hAnsi="Verdana"/>
          <w:sz w:val="20"/>
        </w:rPr>
        <w:t>Las responsabilidades definidas para cada uno de estos equipos en el proceso de recuperación se detallan a continuación en los siguientes apartados:</w:t>
      </w:r>
    </w:p>
    <w:p w14:paraId="7D2A55B8"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 xml:space="preserve">Supervisión de los procedimientos de backups de los distintos sistemas y plataformas informáticos (datos y programas) que soportan los servicios críticos de negocio. </w:t>
      </w:r>
    </w:p>
    <w:p w14:paraId="5C276CD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Colaborar con el Comité en el proceso de evaluación de daños de los sistemas informáticos y de telecomunicaciones afectados por la contingencia y que soportan procesos críticos de negocio.</w:t>
      </w:r>
    </w:p>
    <w:p w14:paraId="6F87CE85"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Participar en el traspaso de los sistemas al lugar alternativo, según se requiera.</w:t>
      </w:r>
    </w:p>
    <w:p w14:paraId="480AB0A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Redireccionamiento de las comunicaciones de voz y datos al centro alternativo correspondiente.</w:t>
      </w:r>
    </w:p>
    <w:p w14:paraId="5D283668"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las actividades, según se requiera, con el personal de apoyo y externos.</w:t>
      </w:r>
    </w:p>
    <w:p w14:paraId="6ABC2D03"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Asistir cuanto se necesite, en la adquisición e instalación del equipamiento en el lugar de recuperación.</w:t>
      </w:r>
    </w:p>
    <w:p w14:paraId="5017C83F"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Participar en la comprobación de los equipos e instalaciones.</w:t>
      </w:r>
    </w:p>
    <w:p w14:paraId="3B69F1E7"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Coordinar y participar en la restauración o sustitución de PC´s, LANs y otras entradas de comunicación en el lugar dañado.</w:t>
      </w:r>
    </w:p>
    <w:p w14:paraId="6A71FCAA"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Confirmar programa y copias de los ficheros acordados fuera del edificio.</w:t>
      </w:r>
    </w:p>
    <w:p w14:paraId="31F6E61E"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Revisar cada copia de los archivos del sistema. Restaurar ficheros críticos.</w:t>
      </w:r>
    </w:p>
    <w:p w14:paraId="67E6D700"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Definir la configuración mínima que se necesita.</w:t>
      </w:r>
    </w:p>
    <w:p w14:paraId="1DD30D7E" w14:textId="77777777" w:rsidR="00F82EEF" w:rsidRPr="00D97C0D" w:rsidRDefault="00F82EEF" w:rsidP="00296E50">
      <w:pPr>
        <w:pStyle w:val="Sangra2detindependiente"/>
        <w:numPr>
          <w:ilvl w:val="0"/>
          <w:numId w:val="7"/>
        </w:numPr>
        <w:spacing w:line="276" w:lineRule="auto"/>
        <w:rPr>
          <w:rFonts w:cs="Arial"/>
          <w:bCs/>
          <w:sz w:val="20"/>
          <w:szCs w:val="18"/>
        </w:rPr>
      </w:pPr>
      <w:r w:rsidRPr="00D97C0D">
        <w:rPr>
          <w:rFonts w:cs="Arial"/>
          <w:bCs/>
          <w:sz w:val="20"/>
          <w:szCs w:val="18"/>
        </w:rPr>
        <w:t>Supervisar la reanudación de procesos críticos. Asegurarse del estado de los dispositivos de seguridad perimetral, para conseguir un acceso apropiado.</w:t>
      </w:r>
    </w:p>
    <w:p w14:paraId="44B9633B" w14:textId="77777777" w:rsidR="00F82EEF" w:rsidRPr="00D97C0D" w:rsidRDefault="00F82EEF" w:rsidP="00296E50">
      <w:pPr>
        <w:pStyle w:val="Proced-N1"/>
        <w:numPr>
          <w:ilvl w:val="0"/>
          <w:numId w:val="5"/>
        </w:numPr>
        <w:rPr>
          <w:rFonts w:ascii="Verdana" w:hAnsi="Verdana"/>
        </w:rPr>
      </w:pPr>
      <w:bookmarkStart w:id="202" w:name="_Toc462058358"/>
      <w:bookmarkStart w:id="203" w:name="_Toc462059575"/>
      <w:bookmarkStart w:id="204" w:name="_Toc481586187"/>
      <w:bookmarkStart w:id="205" w:name="_Toc24968973"/>
      <w:r w:rsidRPr="00D97C0D">
        <w:rPr>
          <w:rFonts w:ascii="Verdana" w:hAnsi="Verdana"/>
        </w:rPr>
        <w:t>ACCIONES DE RESPUESTA INMEDIATA DEL CTGC</w:t>
      </w:r>
      <w:bookmarkEnd w:id="115"/>
      <w:bookmarkEnd w:id="202"/>
      <w:bookmarkEnd w:id="203"/>
      <w:bookmarkEnd w:id="204"/>
      <w:bookmarkEnd w:id="205"/>
      <w:r w:rsidRPr="00D97C0D">
        <w:rPr>
          <w:rFonts w:ascii="Verdana" w:hAnsi="Verdana"/>
        </w:rPr>
        <w:t xml:space="preserve"> </w:t>
      </w:r>
      <w:bookmarkEnd w:id="116"/>
    </w:p>
    <w:p w14:paraId="17209AB7" w14:textId="77777777" w:rsidR="00F82EEF" w:rsidRPr="00D97C0D" w:rsidRDefault="00F82EEF" w:rsidP="00296E50">
      <w:pPr>
        <w:pStyle w:val="Prrafodelista"/>
        <w:keepNext/>
        <w:keepLines/>
        <w:numPr>
          <w:ilvl w:val="0"/>
          <w:numId w:val="6"/>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line="276" w:lineRule="auto"/>
        <w:contextualSpacing w:val="0"/>
        <w:outlineLvl w:val="1"/>
        <w:rPr>
          <w:caps/>
          <w:vanish/>
          <w:color w:val="011A33"/>
          <w:kern w:val="28"/>
          <w:sz w:val="28"/>
          <w:szCs w:val="28"/>
        </w:rPr>
      </w:pPr>
      <w:bookmarkStart w:id="206" w:name="_2.1_ACCIONES_DE"/>
      <w:bookmarkStart w:id="207" w:name="_Toc462059576"/>
      <w:bookmarkStart w:id="208" w:name="_Toc462060212"/>
      <w:bookmarkStart w:id="209" w:name="_Toc462060282"/>
      <w:bookmarkStart w:id="210" w:name="_Toc462060346"/>
      <w:bookmarkStart w:id="211" w:name="_Toc462060410"/>
      <w:bookmarkStart w:id="212" w:name="_Toc462060474"/>
      <w:bookmarkStart w:id="213" w:name="_Toc462060544"/>
      <w:bookmarkStart w:id="214" w:name="_Toc462060614"/>
      <w:bookmarkStart w:id="215" w:name="_Toc481586188"/>
      <w:bookmarkStart w:id="216" w:name="_Toc256494299"/>
      <w:bookmarkStart w:id="217" w:name="_Toc306967315"/>
      <w:bookmarkEnd w:id="206"/>
      <w:bookmarkEnd w:id="207"/>
      <w:bookmarkEnd w:id="208"/>
      <w:bookmarkEnd w:id="209"/>
      <w:bookmarkEnd w:id="210"/>
      <w:bookmarkEnd w:id="211"/>
      <w:bookmarkEnd w:id="212"/>
      <w:bookmarkEnd w:id="213"/>
      <w:bookmarkEnd w:id="214"/>
      <w:bookmarkEnd w:id="215"/>
    </w:p>
    <w:p w14:paraId="58DC0E82" w14:textId="77777777" w:rsidR="00F82EEF" w:rsidRPr="00D97C0D" w:rsidRDefault="00F82EEF" w:rsidP="00296E50">
      <w:pPr>
        <w:pStyle w:val="Proced-N2"/>
        <w:numPr>
          <w:ilvl w:val="1"/>
          <w:numId w:val="5"/>
        </w:numPr>
        <w:rPr>
          <w:rFonts w:ascii="Verdana" w:hAnsi="Verdana"/>
        </w:rPr>
      </w:pPr>
      <w:bookmarkStart w:id="218" w:name="_Toc462058359"/>
      <w:bookmarkStart w:id="219" w:name="_Toc462059577"/>
      <w:bookmarkStart w:id="220" w:name="_Toc481586189"/>
      <w:bookmarkStart w:id="221" w:name="_Toc24968974"/>
      <w:r w:rsidRPr="00D97C0D">
        <w:rPr>
          <w:rFonts w:ascii="Verdana" w:hAnsi="Verdana"/>
        </w:rPr>
        <w:t>ACCIONES DE RESPUESTA DEL RESPONSABLE DEL CTGC</w:t>
      </w:r>
      <w:bookmarkEnd w:id="216"/>
      <w:bookmarkEnd w:id="217"/>
      <w:bookmarkEnd w:id="218"/>
      <w:bookmarkEnd w:id="219"/>
      <w:bookmarkEnd w:id="220"/>
      <w:bookmarkEnd w:id="221"/>
    </w:p>
    <w:p w14:paraId="0D257BA1" w14:textId="77777777" w:rsidR="00F82EEF" w:rsidRPr="00D97C0D" w:rsidRDefault="00F82EEF" w:rsidP="00703009">
      <w:pPr>
        <w:pStyle w:val="11para"/>
      </w:pPr>
      <w:r w:rsidRPr="00D97C0D">
        <w:t xml:space="preserve">A continuación, se detallan las acciones inmediatas que el CTGC deberá seguir </w:t>
      </w:r>
      <w:r w:rsidRPr="00D97C0D">
        <w:rPr>
          <w:b/>
          <w:bCs/>
        </w:rPr>
        <w:t>tan pronto como tenga conocimiento de la contingencia y/o desastre</w:t>
      </w:r>
      <w:r w:rsidRPr="00D97C0D">
        <w:t>:</w:t>
      </w:r>
    </w:p>
    <w:p w14:paraId="72048044" w14:textId="77777777" w:rsidR="00F82EEF" w:rsidRPr="00D97C0D" w:rsidRDefault="00F82EEF" w:rsidP="00296E50">
      <w:pPr>
        <w:pStyle w:val="22bullet"/>
        <w:numPr>
          <w:ilvl w:val="0"/>
          <w:numId w:val="9"/>
        </w:numPr>
        <w:tabs>
          <w:tab w:val="clear" w:pos="720"/>
          <w:tab w:val="num" w:pos="567"/>
        </w:tabs>
        <w:spacing w:line="276" w:lineRule="auto"/>
        <w:ind w:left="567" w:hanging="357"/>
        <w:rPr>
          <w:rFonts w:ascii="Verdana" w:hAnsi="Verdana"/>
          <w:color w:val="000000"/>
          <w:sz w:val="20"/>
          <w:lang w:val="es-ES"/>
        </w:rPr>
      </w:pPr>
      <w:r w:rsidRPr="00D97C0D">
        <w:rPr>
          <w:rFonts w:ascii="Verdana" w:hAnsi="Verdana"/>
          <w:color w:val="000000"/>
          <w:sz w:val="20"/>
          <w:lang w:val="es-ES"/>
        </w:rPr>
        <w:t xml:space="preserve">El Director Autorizado </w:t>
      </w:r>
      <w:r>
        <w:rPr>
          <w:rFonts w:ascii="Verdana" w:hAnsi="Verdana"/>
          <w:color w:val="000000"/>
          <w:sz w:val="20"/>
          <w:lang w:val="es-ES"/>
        </w:rPr>
        <w:t>perteneciente al CTGC</w:t>
      </w:r>
      <w:r w:rsidRPr="00D97C0D">
        <w:rPr>
          <w:rFonts w:ascii="Verdana" w:hAnsi="Verdana"/>
          <w:color w:val="000000"/>
          <w:sz w:val="20"/>
          <w:lang w:val="es-ES"/>
        </w:rPr>
        <w:t xml:space="preserve">, se cerciora de inmediato de que la situación es grave a partir de la información preliminar del Responsable del Comité Táctico de HRE y manda activar el PCN/PCT. Si la contingencia se produce dentro del horario laboral, el Responsable del CTGC, se pone en contacto inmediatamente (mediante llamada al teléfono móvil obtenido de la lista de contactos) con cada uno de los miembros del CTGC para organizar una reunión con carácter de </w:t>
      </w:r>
      <w:r w:rsidRPr="00D97C0D">
        <w:rPr>
          <w:rFonts w:ascii="Verdana" w:hAnsi="Verdana"/>
          <w:b/>
          <w:color w:val="000000"/>
          <w:sz w:val="20"/>
          <w:lang w:val="es-ES"/>
        </w:rPr>
        <w:t>extrema urgencia (si lo estima oportuno)</w:t>
      </w:r>
      <w:r w:rsidRPr="00D97C0D">
        <w:rPr>
          <w:rFonts w:ascii="Verdana" w:hAnsi="Verdana"/>
          <w:color w:val="000000"/>
          <w:sz w:val="20"/>
          <w:lang w:val="es-ES"/>
        </w:rPr>
        <w:t>.</w:t>
      </w:r>
    </w:p>
    <w:p w14:paraId="31B9940F" w14:textId="77777777" w:rsidR="00F82EEF" w:rsidRPr="00D97C0D" w:rsidRDefault="00F82EEF" w:rsidP="00296E50">
      <w:pPr>
        <w:pStyle w:val="22bullet"/>
        <w:numPr>
          <w:ilvl w:val="0"/>
          <w:numId w:val="9"/>
        </w:numPr>
        <w:tabs>
          <w:tab w:val="clear" w:pos="720"/>
          <w:tab w:val="num" w:pos="567"/>
        </w:tabs>
        <w:spacing w:line="276" w:lineRule="auto"/>
        <w:ind w:left="567"/>
        <w:rPr>
          <w:rFonts w:ascii="Verdana" w:hAnsi="Verdana"/>
          <w:color w:val="000000"/>
          <w:sz w:val="20"/>
          <w:lang w:val="es-ES"/>
        </w:rPr>
      </w:pPr>
      <w:r w:rsidRPr="00D97C0D">
        <w:rPr>
          <w:rFonts w:ascii="Verdana" w:hAnsi="Verdana"/>
          <w:color w:val="000000"/>
          <w:sz w:val="20"/>
          <w:lang w:val="es-ES"/>
        </w:rPr>
        <w:t>El Responsable del CTGC obtiene la información pertinente en base a los datos técnicos suministrados por el Equipo de Evaluación y los equipos de soporte técnico y realiza una evaluación preliminar para delimitar el impacto y los daños en el edificio afectado por la contingencia.</w:t>
      </w:r>
    </w:p>
    <w:p w14:paraId="3771D7E5" w14:textId="77777777" w:rsidR="00F82EEF" w:rsidRPr="00D97C0D" w:rsidRDefault="00F82EEF" w:rsidP="00296E50">
      <w:pPr>
        <w:pStyle w:val="22bullet"/>
        <w:numPr>
          <w:ilvl w:val="0"/>
          <w:numId w:val="9"/>
        </w:numPr>
        <w:tabs>
          <w:tab w:val="clear" w:pos="720"/>
          <w:tab w:val="num" w:pos="567"/>
        </w:tabs>
        <w:spacing w:line="276" w:lineRule="auto"/>
        <w:ind w:left="567"/>
        <w:rPr>
          <w:rFonts w:ascii="Verdana" w:hAnsi="Verdana"/>
          <w:color w:val="000000"/>
          <w:sz w:val="20"/>
          <w:lang w:val="es-ES"/>
        </w:rPr>
      </w:pPr>
      <w:r w:rsidRPr="00D97C0D">
        <w:rPr>
          <w:rFonts w:ascii="Verdana" w:hAnsi="Verdana"/>
          <w:color w:val="000000"/>
          <w:sz w:val="20"/>
          <w:lang w:val="es-ES"/>
        </w:rPr>
        <w:t xml:space="preserve">Si se considera que la situación es grave y que no puede subsanarse inmediatamente, </w:t>
      </w:r>
      <w:r w:rsidRPr="00D97C0D">
        <w:rPr>
          <w:rFonts w:ascii="Verdana" w:hAnsi="Verdana"/>
          <w:b/>
          <w:bCs/>
          <w:color w:val="000000"/>
          <w:sz w:val="20"/>
          <w:lang w:val="es-ES"/>
        </w:rPr>
        <w:t xml:space="preserve"> procede a comunicar la situación al Responsable del Comité Estratégico para proceder a la activación del PCN/PCT</w:t>
      </w:r>
      <w:r w:rsidRPr="00D97C0D">
        <w:rPr>
          <w:rFonts w:ascii="Verdana" w:hAnsi="Verdana"/>
          <w:bCs/>
          <w:color w:val="000000"/>
          <w:sz w:val="20"/>
          <w:lang w:val="es-ES"/>
        </w:rPr>
        <w:t>,</w:t>
      </w:r>
      <w:r w:rsidRPr="00D97C0D">
        <w:rPr>
          <w:rFonts w:ascii="Verdana" w:hAnsi="Verdana"/>
          <w:color w:val="000000"/>
          <w:sz w:val="20"/>
          <w:lang w:val="es-ES"/>
        </w:rPr>
        <w:t xml:space="preserve"> así como de los distintos equipos de recuperación afectados, en base al escenario de contingencia.</w:t>
      </w:r>
    </w:p>
    <w:p w14:paraId="25743ADE" w14:textId="77777777" w:rsidR="00F82EEF" w:rsidRPr="00D97C0D" w:rsidRDefault="00F82EEF" w:rsidP="00296E50">
      <w:pPr>
        <w:pStyle w:val="22bullet"/>
        <w:numPr>
          <w:ilvl w:val="0"/>
          <w:numId w:val="9"/>
        </w:numPr>
        <w:tabs>
          <w:tab w:val="clear" w:pos="720"/>
          <w:tab w:val="num" w:pos="567"/>
        </w:tabs>
        <w:spacing w:line="276" w:lineRule="auto"/>
        <w:ind w:left="567"/>
        <w:rPr>
          <w:rFonts w:ascii="Verdana" w:hAnsi="Verdana"/>
          <w:i/>
          <w:iCs/>
          <w:color w:val="000000"/>
          <w:sz w:val="20"/>
          <w:lang w:val="es-ES"/>
        </w:rPr>
      </w:pPr>
      <w:r w:rsidRPr="00D97C0D">
        <w:rPr>
          <w:rFonts w:ascii="Verdana" w:hAnsi="Verdana"/>
          <w:color w:val="000000"/>
          <w:sz w:val="20"/>
          <w:lang w:val="es-ES"/>
        </w:rPr>
        <w:t xml:space="preserve">Si se considera que la situación puede subsanarse en poco tiempo, el </w:t>
      </w:r>
      <w:r w:rsidRPr="00D97C0D">
        <w:rPr>
          <w:rFonts w:ascii="Verdana" w:hAnsi="Verdana"/>
          <w:i/>
          <w:iCs/>
          <w:color w:val="000000"/>
          <w:sz w:val="20"/>
          <w:lang w:val="es-ES"/>
        </w:rPr>
        <w:t>Responsable del proceso de recuperación</w:t>
      </w:r>
      <w:r w:rsidRPr="00D97C0D">
        <w:rPr>
          <w:rFonts w:ascii="Verdana" w:hAnsi="Verdana"/>
          <w:color w:val="000000"/>
          <w:sz w:val="20"/>
          <w:lang w:val="es-ES"/>
        </w:rPr>
        <w:t xml:space="preserve">, informará a los responsables de los equipos de las distintas áreas críticas, vía teléfono (fijo y/o móvil) o mensaje, según proceda y continuará en estado de alerta, vigilando la secuencia de acontecimientos, que se vayan desarrollando. En caso contrario, será encargado de activar los equipos de recuperación que el Responsable del Comité Táctico estime oportunos en función de la contingencia. </w:t>
      </w:r>
    </w:p>
    <w:p w14:paraId="770325D8" w14:textId="77777777" w:rsidR="00F82EEF" w:rsidRPr="00D97C0D" w:rsidRDefault="00F82EEF" w:rsidP="00F82EEF">
      <w:pPr>
        <w:pStyle w:val="22bullet"/>
        <w:tabs>
          <w:tab w:val="num" w:pos="567"/>
        </w:tabs>
        <w:spacing w:line="276" w:lineRule="auto"/>
        <w:ind w:left="567"/>
        <w:rPr>
          <w:rFonts w:ascii="Verdana" w:hAnsi="Verdana"/>
          <w:color w:val="000000"/>
          <w:sz w:val="20"/>
          <w:lang w:val="es-ES"/>
        </w:rPr>
      </w:pPr>
      <w:r w:rsidRPr="00D97C0D">
        <w:rPr>
          <w:rFonts w:ascii="Verdana" w:hAnsi="Verdana"/>
          <w:color w:val="000000"/>
          <w:sz w:val="20"/>
          <w:lang w:val="es-ES"/>
        </w:rPr>
        <w:t>5. El CTGC mantendrá informado al Comité Estratégico de la situación de contingencia así como de su avance en la recuperación.</w:t>
      </w:r>
    </w:p>
    <w:p w14:paraId="4ECFCF72" w14:textId="77777777" w:rsidR="00F82EEF" w:rsidRPr="00D97C0D" w:rsidRDefault="00F82EEF" w:rsidP="00F82EEF">
      <w:pPr>
        <w:rPr>
          <w:rFonts w:eastAsiaTheme="majorEastAsia" w:cstheme="majorBidi"/>
          <w:bCs/>
          <w:caps/>
          <w:color w:val="002060"/>
          <w:sz w:val="28"/>
          <w:szCs w:val="26"/>
        </w:rPr>
      </w:pPr>
      <w:bookmarkStart w:id="222" w:name="_Toc256494300"/>
      <w:bookmarkStart w:id="223" w:name="_Toc306967316"/>
      <w:bookmarkStart w:id="224" w:name="_Toc462058360"/>
      <w:bookmarkStart w:id="225" w:name="_Toc462059578"/>
      <w:r w:rsidRPr="00D97C0D">
        <w:rPr>
          <w:sz w:val="20"/>
        </w:rPr>
        <w:br w:type="page"/>
      </w:r>
    </w:p>
    <w:p w14:paraId="15562B8C" w14:textId="77777777" w:rsidR="00F82EEF" w:rsidRPr="00D97C0D" w:rsidRDefault="00F82EEF" w:rsidP="00296E50">
      <w:pPr>
        <w:pStyle w:val="Proced-N2"/>
        <w:numPr>
          <w:ilvl w:val="1"/>
          <w:numId w:val="5"/>
        </w:numPr>
        <w:rPr>
          <w:rFonts w:ascii="Verdana" w:hAnsi="Verdana"/>
        </w:rPr>
      </w:pPr>
      <w:bookmarkStart w:id="226" w:name="_Toc481586190"/>
      <w:bookmarkStart w:id="227" w:name="_Toc24968975"/>
      <w:r w:rsidRPr="00D97C0D">
        <w:rPr>
          <w:rFonts w:ascii="Verdana" w:hAnsi="Verdana"/>
        </w:rPr>
        <w:t>CRITERIO DE ESCALABILIDAD</w:t>
      </w:r>
      <w:bookmarkEnd w:id="222"/>
      <w:bookmarkEnd w:id="223"/>
      <w:r w:rsidRPr="00D97C0D">
        <w:rPr>
          <w:rFonts w:ascii="Verdana" w:hAnsi="Verdana"/>
        </w:rPr>
        <w:t xml:space="preserve"> PARA LA ACTIVACIÓN</w:t>
      </w:r>
      <w:bookmarkEnd w:id="224"/>
      <w:bookmarkEnd w:id="225"/>
      <w:bookmarkEnd w:id="226"/>
      <w:bookmarkEnd w:id="227"/>
    </w:p>
    <w:p w14:paraId="25D15940" w14:textId="77777777" w:rsidR="00F82EEF" w:rsidRPr="00D97C0D" w:rsidRDefault="00F82EEF" w:rsidP="00F82EEF">
      <w:pPr>
        <w:pStyle w:val="22bullet"/>
        <w:tabs>
          <w:tab w:val="left" w:pos="4400"/>
        </w:tabs>
        <w:spacing w:line="276" w:lineRule="auto"/>
        <w:ind w:left="142" w:firstLine="0"/>
        <w:rPr>
          <w:rFonts w:ascii="Verdana" w:hAnsi="Verdana"/>
          <w:color w:val="000000"/>
          <w:sz w:val="20"/>
          <w:lang w:val="es-ES"/>
        </w:rPr>
      </w:pPr>
      <w:r w:rsidRPr="00D97C0D">
        <w:rPr>
          <w:rFonts w:ascii="Verdana" w:hAnsi="Verdana"/>
          <w:color w:val="000000"/>
          <w:sz w:val="20"/>
          <w:lang w:val="es-ES"/>
        </w:rPr>
        <w:t xml:space="preserve">Cuando se esté decidiendo si activar (recomendar) o no el PCN/PCT debería tenerse en cuenta las siguientes cuestiones: </w:t>
      </w:r>
    </w:p>
    <w:p w14:paraId="6B59B959"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Tiempo de parada/caída previsto</w:t>
      </w:r>
    </w:p>
    <w:p w14:paraId="6C288803"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Impacto significativo para el negocio (funciones críticas afectadas)</w:t>
      </w:r>
    </w:p>
    <w:p w14:paraId="69F6BE84"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Daño a la instalación/es y nivel de afectación de la plataforma informática y tecnológica corporativa</w:t>
      </w:r>
    </w:p>
    <w:p w14:paraId="39F7CFA8"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Existencia de víctimas o lesionados críticos (departamentos afectados)</w:t>
      </w:r>
    </w:p>
    <w:p w14:paraId="72E6239D"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 xml:space="preserve">Peligro para la integridad física o seguridad personal </w:t>
      </w:r>
    </w:p>
    <w:p w14:paraId="01F13819"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 xml:space="preserve">Impacto monetario en los ingresos o pérdida de ventas </w:t>
      </w:r>
    </w:p>
    <w:p w14:paraId="1E01C684"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Conocimiento de los medios de comunicación de lo sucedido</w:t>
      </w:r>
    </w:p>
    <w:p w14:paraId="4529689B"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Impactos en el servicio al cliente (reputacional)</w:t>
      </w:r>
    </w:p>
    <w:p w14:paraId="609EEB0F"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 xml:space="preserve">Asociados afectados por la estrategia de recuperación </w:t>
      </w:r>
    </w:p>
    <w:p w14:paraId="4BAC75BE" w14:textId="77777777" w:rsidR="00F82EEF" w:rsidRPr="00D97C0D" w:rsidRDefault="00F82EEF" w:rsidP="00296E50">
      <w:pPr>
        <w:pStyle w:val="22bullet"/>
        <w:numPr>
          <w:ilvl w:val="0"/>
          <w:numId w:val="4"/>
        </w:numPr>
        <w:spacing w:line="276" w:lineRule="auto"/>
        <w:rPr>
          <w:rFonts w:ascii="Verdana" w:hAnsi="Verdana"/>
          <w:color w:val="000000"/>
          <w:sz w:val="20"/>
          <w:lang w:val="es-ES"/>
        </w:rPr>
      </w:pPr>
      <w:r w:rsidRPr="00D97C0D">
        <w:rPr>
          <w:rFonts w:ascii="Verdana" w:hAnsi="Verdana"/>
          <w:color w:val="000000"/>
          <w:sz w:val="20"/>
          <w:lang w:val="es-ES"/>
        </w:rPr>
        <w:t>Dimensión de los daños a terceros</w:t>
      </w:r>
    </w:p>
    <w:p w14:paraId="322DC4F4" w14:textId="77777777" w:rsidR="00F82EEF" w:rsidRPr="00D97C0D" w:rsidRDefault="00122545" w:rsidP="00296E50">
      <w:pPr>
        <w:pStyle w:val="Proced-N1"/>
        <w:numPr>
          <w:ilvl w:val="0"/>
          <w:numId w:val="5"/>
        </w:numPr>
        <w:rPr>
          <w:rFonts w:ascii="Verdana" w:hAnsi="Verdana"/>
        </w:rPr>
      </w:pPr>
      <w:hyperlink w:anchor="_3.1_NOTIFICACIÓN_AL" w:history="1">
        <w:bookmarkStart w:id="228" w:name="_Toc256494301"/>
        <w:bookmarkStart w:id="229" w:name="_Toc306967317"/>
        <w:bookmarkStart w:id="230" w:name="_Toc462058361"/>
        <w:bookmarkStart w:id="231" w:name="_Toc462059579"/>
        <w:bookmarkStart w:id="232" w:name="_Toc481586191"/>
        <w:bookmarkStart w:id="233" w:name="_Toc24968976"/>
        <w:r w:rsidR="00F82EEF" w:rsidRPr="00D97C0D">
          <w:rPr>
            <w:rFonts w:ascii="Verdana" w:hAnsi="Verdana"/>
          </w:rPr>
          <w:t>ACTIVACIÓN DEL COMITÉ TÁCTICO DE GESTION DE Contingencias</w:t>
        </w:r>
        <w:bookmarkEnd w:id="228"/>
        <w:bookmarkEnd w:id="229"/>
        <w:bookmarkEnd w:id="230"/>
        <w:bookmarkEnd w:id="231"/>
        <w:bookmarkEnd w:id="232"/>
        <w:bookmarkEnd w:id="233"/>
      </w:hyperlink>
    </w:p>
    <w:p w14:paraId="20E990B2" w14:textId="77777777" w:rsidR="00F82EEF" w:rsidRPr="00D97C0D" w:rsidRDefault="00F82EEF" w:rsidP="00296E50">
      <w:pPr>
        <w:pStyle w:val="Prrafodelista"/>
        <w:keepNext/>
        <w:keepLines/>
        <w:numPr>
          <w:ilvl w:val="0"/>
          <w:numId w:val="6"/>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line="276" w:lineRule="auto"/>
        <w:contextualSpacing w:val="0"/>
        <w:outlineLvl w:val="1"/>
        <w:rPr>
          <w:caps/>
          <w:vanish/>
          <w:color w:val="011A33"/>
          <w:kern w:val="28"/>
          <w:sz w:val="28"/>
          <w:szCs w:val="28"/>
        </w:rPr>
      </w:pPr>
      <w:bookmarkStart w:id="234" w:name="_Toc462059580"/>
      <w:bookmarkStart w:id="235" w:name="_Toc462060216"/>
      <w:bookmarkStart w:id="236" w:name="_Toc462060286"/>
      <w:bookmarkStart w:id="237" w:name="_Toc462060350"/>
      <w:bookmarkStart w:id="238" w:name="_Toc462060414"/>
      <w:bookmarkStart w:id="239" w:name="_Toc462060478"/>
      <w:bookmarkStart w:id="240" w:name="_Toc462060548"/>
      <w:bookmarkStart w:id="241" w:name="_Toc462060618"/>
      <w:bookmarkStart w:id="242" w:name="_Toc481586192"/>
      <w:bookmarkStart w:id="243" w:name="_Toc256494302"/>
      <w:bookmarkStart w:id="244" w:name="_Toc306967318"/>
      <w:bookmarkEnd w:id="234"/>
      <w:bookmarkEnd w:id="235"/>
      <w:bookmarkEnd w:id="236"/>
      <w:bookmarkEnd w:id="237"/>
      <w:bookmarkEnd w:id="238"/>
      <w:bookmarkEnd w:id="239"/>
      <w:bookmarkEnd w:id="240"/>
      <w:bookmarkEnd w:id="241"/>
      <w:bookmarkEnd w:id="242"/>
    </w:p>
    <w:p w14:paraId="3B60BE27" w14:textId="77777777" w:rsidR="00F82EEF" w:rsidRPr="00D97C0D" w:rsidRDefault="00F82EEF" w:rsidP="00296E50">
      <w:pPr>
        <w:pStyle w:val="Proced-N2"/>
        <w:numPr>
          <w:ilvl w:val="1"/>
          <w:numId w:val="5"/>
        </w:numPr>
        <w:rPr>
          <w:rFonts w:ascii="Verdana" w:hAnsi="Verdana"/>
        </w:rPr>
      </w:pPr>
      <w:bookmarkStart w:id="245" w:name="_Toc462058362"/>
      <w:bookmarkStart w:id="246" w:name="_Toc462059581"/>
      <w:bookmarkStart w:id="247" w:name="_Toc481586193"/>
      <w:bookmarkStart w:id="248" w:name="_Toc24968977"/>
      <w:r w:rsidRPr="00D97C0D">
        <w:rPr>
          <w:rFonts w:ascii="Verdana" w:hAnsi="Verdana"/>
        </w:rPr>
        <w:t xml:space="preserve">NOTIFICACIÓN AL RESPONSABLE DEL </w:t>
      </w:r>
      <w:bookmarkEnd w:id="243"/>
      <w:bookmarkEnd w:id="244"/>
      <w:r w:rsidRPr="00D97C0D">
        <w:rPr>
          <w:rFonts w:ascii="Verdana" w:hAnsi="Verdana"/>
        </w:rPr>
        <w:t>CTGC</w:t>
      </w:r>
      <w:bookmarkEnd w:id="245"/>
      <w:bookmarkEnd w:id="246"/>
      <w:bookmarkEnd w:id="247"/>
      <w:bookmarkEnd w:id="248"/>
    </w:p>
    <w:p w14:paraId="096BAE92" w14:textId="77777777" w:rsidR="00F82EEF" w:rsidRPr="00D97C0D" w:rsidRDefault="00F82EEF" w:rsidP="00703009">
      <w:pPr>
        <w:pStyle w:val="11para"/>
        <w:rPr>
          <w:rStyle w:val="Nmerodepgina"/>
        </w:rPr>
      </w:pPr>
      <w:r w:rsidRPr="00D97C0D">
        <w:rPr>
          <w:rStyle w:val="Nmerodepgina"/>
        </w:rPr>
        <w:t xml:space="preserve">En general, al Responsable del CTGC se le comunicará lo sucedido a través de uno de los diferentes implicados: </w:t>
      </w:r>
    </w:p>
    <w:p w14:paraId="0314C6B3" w14:textId="77777777" w:rsidR="00F82EEF" w:rsidRPr="00D97C0D" w:rsidRDefault="00F82EEF" w:rsidP="00296E50">
      <w:pPr>
        <w:pStyle w:val="121numberlist"/>
        <w:numPr>
          <w:ilvl w:val="0"/>
          <w:numId w:val="19"/>
        </w:numPr>
        <w:spacing w:line="276" w:lineRule="auto"/>
        <w:rPr>
          <w:rStyle w:val="Nmerodepgina"/>
          <w:rFonts w:ascii="Verdana" w:hAnsi="Verdana"/>
          <w:sz w:val="20"/>
          <w:szCs w:val="18"/>
          <w:lang w:val="es-ES"/>
        </w:rPr>
      </w:pPr>
      <w:r w:rsidRPr="00D97C0D">
        <w:rPr>
          <w:rStyle w:val="Nmerodepgina"/>
          <w:rFonts w:ascii="Verdana" w:hAnsi="Verdana"/>
          <w:sz w:val="20"/>
          <w:szCs w:val="18"/>
          <w:lang w:val="es-ES"/>
        </w:rPr>
        <w:t>El Responsable del Plan de Continuidad de Negocio/Tecnológico</w:t>
      </w:r>
    </w:p>
    <w:p w14:paraId="4F176238" w14:textId="77777777" w:rsidR="00F82EEF" w:rsidRPr="00D97C0D" w:rsidRDefault="00F82EEF" w:rsidP="00296E50">
      <w:pPr>
        <w:pStyle w:val="121numberlist"/>
        <w:numPr>
          <w:ilvl w:val="0"/>
          <w:numId w:val="19"/>
        </w:numPr>
        <w:spacing w:line="276" w:lineRule="auto"/>
        <w:rPr>
          <w:rStyle w:val="Nmerodepgina"/>
          <w:rFonts w:ascii="Verdana" w:hAnsi="Verdana"/>
          <w:sz w:val="20"/>
          <w:szCs w:val="18"/>
          <w:lang w:val="es-ES"/>
        </w:rPr>
      </w:pPr>
      <w:r w:rsidRPr="00D97C0D">
        <w:rPr>
          <w:rStyle w:val="Nmerodepgina"/>
          <w:rFonts w:ascii="Verdana" w:hAnsi="Verdana"/>
          <w:sz w:val="20"/>
          <w:szCs w:val="18"/>
          <w:lang w:val="es-ES"/>
        </w:rPr>
        <w:t>En primera instancia, la notificación puede llegar de Riesgos Laborales / Tecnología</w:t>
      </w:r>
    </w:p>
    <w:p w14:paraId="4F1FEA18" w14:textId="77777777" w:rsidR="00F82EEF" w:rsidRPr="00D97C0D" w:rsidRDefault="00F82EEF" w:rsidP="00296E50">
      <w:pPr>
        <w:pStyle w:val="121numberlist"/>
        <w:numPr>
          <w:ilvl w:val="0"/>
          <w:numId w:val="19"/>
        </w:numPr>
        <w:spacing w:line="276" w:lineRule="auto"/>
        <w:rPr>
          <w:rStyle w:val="Nmerodepgina"/>
          <w:rFonts w:ascii="Verdana" w:hAnsi="Verdana"/>
          <w:sz w:val="20"/>
          <w:szCs w:val="18"/>
          <w:lang w:val="es-ES"/>
        </w:rPr>
      </w:pPr>
      <w:r w:rsidRPr="00D97C0D">
        <w:rPr>
          <w:rStyle w:val="Nmerodepgina"/>
          <w:rFonts w:ascii="Verdana" w:hAnsi="Verdana"/>
          <w:sz w:val="20"/>
          <w:szCs w:val="18"/>
          <w:lang w:val="es-ES"/>
        </w:rPr>
        <w:t>Los miembros del CGC y/o cualquier empleado de HRE</w:t>
      </w:r>
    </w:p>
    <w:p w14:paraId="16646CD8" w14:textId="77777777" w:rsidR="00F82EEF" w:rsidRPr="00D97C0D" w:rsidRDefault="00F82EEF" w:rsidP="00296E50">
      <w:pPr>
        <w:pStyle w:val="121numberlist"/>
        <w:numPr>
          <w:ilvl w:val="0"/>
          <w:numId w:val="19"/>
        </w:numPr>
        <w:spacing w:line="276" w:lineRule="auto"/>
        <w:rPr>
          <w:rStyle w:val="Nmerodepgina"/>
          <w:rFonts w:ascii="Verdana" w:hAnsi="Verdana"/>
          <w:sz w:val="20"/>
          <w:szCs w:val="18"/>
          <w:lang w:val="es-ES"/>
        </w:rPr>
      </w:pPr>
      <w:r w:rsidRPr="00D97C0D">
        <w:rPr>
          <w:rStyle w:val="Nmerodepgina"/>
          <w:rFonts w:ascii="Verdana" w:hAnsi="Verdana"/>
          <w:sz w:val="20"/>
          <w:szCs w:val="18"/>
          <w:lang w:val="es-ES"/>
        </w:rPr>
        <w:t>Terceras personas del negocio de HRE</w:t>
      </w:r>
    </w:p>
    <w:p w14:paraId="25B050F2" w14:textId="77777777" w:rsidR="00F82EEF" w:rsidRPr="00D97C0D" w:rsidRDefault="00F82EEF" w:rsidP="00296E50">
      <w:pPr>
        <w:pStyle w:val="121numberlist"/>
        <w:numPr>
          <w:ilvl w:val="0"/>
          <w:numId w:val="19"/>
        </w:numPr>
        <w:spacing w:line="276" w:lineRule="auto"/>
        <w:rPr>
          <w:rStyle w:val="Nmerodepgina"/>
          <w:rFonts w:ascii="Verdana" w:hAnsi="Verdana"/>
          <w:sz w:val="20"/>
          <w:szCs w:val="18"/>
          <w:lang w:val="es-ES"/>
        </w:rPr>
      </w:pPr>
      <w:r w:rsidRPr="00D97C0D">
        <w:rPr>
          <w:rStyle w:val="Nmerodepgina"/>
          <w:rFonts w:ascii="Verdana" w:hAnsi="Verdana"/>
          <w:sz w:val="20"/>
          <w:szCs w:val="18"/>
          <w:lang w:val="es-ES"/>
        </w:rPr>
        <w:t>Autoridades locales</w:t>
      </w:r>
    </w:p>
    <w:p w14:paraId="781E0969" w14:textId="77777777" w:rsidR="00F82EEF" w:rsidRPr="00D97C0D" w:rsidRDefault="00F82EEF" w:rsidP="00296E50">
      <w:pPr>
        <w:pStyle w:val="Proced-N2"/>
        <w:numPr>
          <w:ilvl w:val="1"/>
          <w:numId w:val="5"/>
        </w:numPr>
        <w:rPr>
          <w:rFonts w:ascii="Verdana" w:hAnsi="Verdana"/>
        </w:rPr>
      </w:pPr>
      <w:bookmarkStart w:id="249" w:name="_3.2_DIAGRAMA_DE"/>
      <w:bookmarkStart w:id="250" w:name="_3.3_EVALUACIÓN_DE"/>
      <w:bookmarkStart w:id="251" w:name="CMT_event_flow"/>
      <w:bookmarkStart w:id="252" w:name="situation_assessment"/>
      <w:bookmarkStart w:id="253" w:name="_Toc463859669"/>
      <w:bookmarkStart w:id="254" w:name="_Toc256494303"/>
      <w:bookmarkStart w:id="255" w:name="_Toc306967319"/>
      <w:bookmarkStart w:id="256" w:name="_Toc462058363"/>
      <w:bookmarkStart w:id="257" w:name="_Toc462059582"/>
      <w:bookmarkStart w:id="258" w:name="_Toc481586194"/>
      <w:bookmarkStart w:id="259" w:name="_Toc24968978"/>
      <w:bookmarkStart w:id="260" w:name="_Toc448238272"/>
      <w:bookmarkEnd w:id="249"/>
      <w:bookmarkEnd w:id="250"/>
      <w:bookmarkEnd w:id="251"/>
      <w:bookmarkEnd w:id="252"/>
      <w:r w:rsidRPr="00D97C0D">
        <w:rPr>
          <w:rFonts w:ascii="Verdana" w:hAnsi="Verdana"/>
        </w:rPr>
        <w:t>EVALUACIÓN DE LA SITUACIÓN POR EL CTGC</w:t>
      </w:r>
      <w:bookmarkEnd w:id="253"/>
      <w:bookmarkEnd w:id="254"/>
      <w:bookmarkEnd w:id="255"/>
      <w:bookmarkEnd w:id="256"/>
      <w:bookmarkEnd w:id="257"/>
      <w:bookmarkEnd w:id="258"/>
      <w:bookmarkEnd w:id="259"/>
    </w:p>
    <w:bookmarkEnd w:id="260"/>
    <w:p w14:paraId="335BF582" w14:textId="2D599558" w:rsidR="00F82EEF" w:rsidRPr="00D97C0D" w:rsidRDefault="00F82EEF" w:rsidP="00F82EEF">
      <w:pPr>
        <w:pStyle w:val="121para"/>
        <w:numPr>
          <w:ilvl w:val="12"/>
          <w:numId w:val="0"/>
        </w:numPr>
        <w:spacing w:line="276" w:lineRule="auto"/>
        <w:ind w:left="142"/>
        <w:rPr>
          <w:rFonts w:ascii="Verdana" w:hAnsi="Verdana"/>
          <w:sz w:val="20"/>
        </w:rPr>
      </w:pPr>
      <w:r w:rsidRPr="00D97C0D">
        <w:rPr>
          <w:rFonts w:ascii="Verdana" w:hAnsi="Verdana"/>
          <w:sz w:val="20"/>
        </w:rPr>
        <w:t xml:space="preserve">Una vez que la contingencia ha ocurrido, el </w:t>
      </w:r>
      <w:r w:rsidRPr="00D97C0D">
        <w:rPr>
          <w:rStyle w:val="Nmerodepgina"/>
          <w:rFonts w:ascii="Verdana" w:hAnsi="Verdana"/>
          <w:sz w:val="20"/>
        </w:rPr>
        <w:t xml:space="preserve">Responsable del CTGC pondrá en marcha el Equipo de Evaluación para completar el informe inicial de evaluación a utilizar por él </w:t>
      </w:r>
      <w:r w:rsidRPr="00D97C0D">
        <w:rPr>
          <w:rFonts w:ascii="Verdana" w:hAnsi="Verdana"/>
          <w:sz w:val="20"/>
        </w:rPr>
        <w:t>y el Responsable de Continuidad de Negocio</w:t>
      </w:r>
      <w:r w:rsidRPr="00D97C0D">
        <w:rPr>
          <w:rStyle w:val="Nmerodepgina"/>
          <w:rFonts w:ascii="Verdana" w:hAnsi="Verdana"/>
          <w:sz w:val="20"/>
        </w:rPr>
        <w:t xml:space="preserve"> </w:t>
      </w:r>
      <w:r w:rsidRPr="00D97C0D">
        <w:rPr>
          <w:rFonts w:ascii="Verdana" w:hAnsi="Verdana"/>
          <w:sz w:val="20"/>
        </w:rPr>
        <w:t xml:space="preserve">ha sido avisado, éste último asumirá las siguientes responsabilidades: </w:t>
      </w:r>
    </w:p>
    <w:p w14:paraId="69E65983" w14:textId="77777777" w:rsidR="00F82EEF" w:rsidRPr="00D97C0D" w:rsidRDefault="00F82EEF" w:rsidP="00F82EEF">
      <w:pPr>
        <w:pStyle w:val="121para"/>
        <w:numPr>
          <w:ilvl w:val="12"/>
          <w:numId w:val="0"/>
        </w:numPr>
        <w:tabs>
          <w:tab w:val="left" w:pos="5490"/>
        </w:tabs>
        <w:spacing w:line="276" w:lineRule="auto"/>
        <w:ind w:left="709" w:hanging="540"/>
        <w:rPr>
          <w:rFonts w:ascii="Verdana" w:hAnsi="Verdana"/>
          <w:sz w:val="20"/>
        </w:rPr>
      </w:pPr>
      <w:r w:rsidRPr="00D97C0D">
        <w:rPr>
          <w:rFonts w:ascii="Verdana" w:hAnsi="Verdana"/>
          <w:sz w:val="20"/>
        </w:rPr>
        <w:t>1.</w:t>
      </w:r>
      <w:r w:rsidRPr="00D97C0D">
        <w:rPr>
          <w:rFonts w:ascii="Verdana" w:hAnsi="Verdana"/>
          <w:sz w:val="20"/>
        </w:rPr>
        <w:tab/>
        <w:t xml:space="preserve">El Responsable de Continuidad de Negocio/Tecnológico documentará con los siguientes dos informes, en función de la contingencia, toda la información relevante sobre los siguientes aspectos y hará llegar dicha información al </w:t>
      </w:r>
      <w:r w:rsidRPr="00D97C0D">
        <w:rPr>
          <w:rStyle w:val="Nmerodepgina"/>
          <w:rFonts w:ascii="Verdana" w:hAnsi="Verdana"/>
          <w:sz w:val="20"/>
        </w:rPr>
        <w:t>Responsable del CTGC y al resto de sus miembros,</w:t>
      </w:r>
      <w:r w:rsidRPr="00D97C0D">
        <w:rPr>
          <w:rFonts w:ascii="Verdana" w:hAnsi="Verdana"/>
          <w:sz w:val="20"/>
        </w:rPr>
        <w:t xml:space="preserve"> ubicados en las ubicaciones alternativas designadas:</w:t>
      </w:r>
    </w:p>
    <w:p w14:paraId="4504D5E6" w14:textId="77777777" w:rsidR="00F82EEF" w:rsidRPr="00D97C0D" w:rsidRDefault="00F82EEF" w:rsidP="00296E50">
      <w:pPr>
        <w:numPr>
          <w:ilvl w:val="0"/>
          <w:numId w:val="26"/>
        </w:numPr>
        <w:tabs>
          <w:tab w:val="left" w:pos="709"/>
        </w:tabs>
        <w:spacing w:line="276" w:lineRule="auto"/>
        <w:ind w:hanging="578"/>
        <w:rPr>
          <w:sz w:val="20"/>
        </w:rPr>
      </w:pPr>
      <w:r w:rsidRPr="00D97C0D">
        <w:rPr>
          <w:sz w:val="20"/>
        </w:rPr>
        <w:t>Informe de Evaluación preliminar de Continuidad de Negocio/Tecnológico:</w:t>
      </w:r>
    </w:p>
    <w:bookmarkStart w:id="261" w:name="_MON_1528639369"/>
    <w:bookmarkEnd w:id="261"/>
    <w:p w14:paraId="658EB431" w14:textId="77777777" w:rsidR="00F82EEF" w:rsidRPr="00D97C0D" w:rsidRDefault="00F82EEF" w:rsidP="00F82EEF">
      <w:pPr>
        <w:tabs>
          <w:tab w:val="left" w:pos="709"/>
        </w:tabs>
        <w:ind w:left="720"/>
        <w:rPr>
          <w:sz w:val="20"/>
        </w:rPr>
      </w:pPr>
      <w:r w:rsidRPr="00D97C0D">
        <w:rPr>
          <w:sz w:val="18"/>
          <w:szCs w:val="20"/>
        </w:rPr>
        <w:object w:dxaOrig="1540" w:dyaOrig="996" w14:anchorId="162E32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34" o:title=""/>
          </v:shape>
          <o:OLEObject Type="Embed" ProgID="Word.Document.12" ShapeID="_x0000_i1025" DrawAspect="Icon" ObjectID="_1635581804" r:id="rId35">
            <o:FieldCodes>\s</o:FieldCodes>
          </o:OLEObject>
        </w:object>
      </w:r>
    </w:p>
    <w:p w14:paraId="2EA39B43" w14:textId="77777777" w:rsidR="00F82EEF" w:rsidRPr="00D97C0D" w:rsidRDefault="00F82EEF" w:rsidP="00296E50">
      <w:pPr>
        <w:pStyle w:val="Proced-N3"/>
        <w:numPr>
          <w:ilvl w:val="2"/>
          <w:numId w:val="5"/>
        </w:numPr>
        <w:rPr>
          <w:rFonts w:ascii="Verdana" w:hAnsi="Verdana"/>
        </w:rPr>
      </w:pPr>
      <w:bookmarkStart w:id="262" w:name="Activate_EOC"/>
      <w:bookmarkStart w:id="263" w:name="_3.4_ACTIVACIÓN_DEL"/>
      <w:bookmarkStart w:id="264" w:name="_Toc462058364"/>
      <w:bookmarkStart w:id="265" w:name="_Toc462059583"/>
      <w:bookmarkStart w:id="266" w:name="_Toc481586195"/>
      <w:bookmarkStart w:id="267" w:name="_Toc24968979"/>
      <w:bookmarkEnd w:id="262"/>
      <w:bookmarkEnd w:id="263"/>
      <w:r w:rsidRPr="00D97C0D">
        <w:rPr>
          <w:rFonts w:ascii="Verdana" w:hAnsi="Verdana"/>
        </w:rPr>
        <w:t>ejecución del plan de activación de las salas de crisis</w:t>
      </w:r>
      <w:bookmarkEnd w:id="264"/>
      <w:bookmarkEnd w:id="265"/>
      <w:bookmarkEnd w:id="266"/>
      <w:bookmarkEnd w:id="267"/>
    </w:p>
    <w:p w14:paraId="55881C8D" w14:textId="77777777" w:rsidR="00F82EEF" w:rsidRPr="00D97C0D" w:rsidRDefault="00F82EEF" w:rsidP="00703009">
      <w:pPr>
        <w:pStyle w:val="11para"/>
      </w:pPr>
      <w:r w:rsidRPr="00D97C0D">
        <w:t xml:space="preserve">Tras la evaluación de la situación, el </w:t>
      </w:r>
      <w:r w:rsidRPr="00D97C0D">
        <w:rPr>
          <w:rStyle w:val="Nmerodepgina"/>
          <w:color w:val="000000"/>
        </w:rPr>
        <w:t>responsable del PCN/PCT</w:t>
      </w:r>
      <w:r w:rsidRPr="00D97C0D">
        <w:t xml:space="preserve">, comunicará con el </w:t>
      </w:r>
      <w:r w:rsidRPr="00D97C0D">
        <w:rPr>
          <w:b/>
          <w:bCs/>
        </w:rPr>
        <w:t>Responsable del Equipo de Recursos Humanos y Medios</w:t>
      </w:r>
      <w:r w:rsidRPr="00D97C0D">
        <w:t>, para que active las ubicaciones alternativas correspondientes:</w:t>
      </w:r>
    </w:p>
    <w:p w14:paraId="61BC2470" w14:textId="77777777" w:rsidR="00F82EEF" w:rsidRPr="00D97C0D" w:rsidRDefault="00F82EEF" w:rsidP="00703009">
      <w:pPr>
        <w:pStyle w:val="11para"/>
      </w:pPr>
      <w:r w:rsidRPr="00D97C0D">
        <w:t>Las instalaciones deberán cumplir los siguientes requisitos:</w:t>
      </w:r>
    </w:p>
    <w:p w14:paraId="09CEC704" w14:textId="77777777" w:rsidR="00F82EEF" w:rsidRPr="00D97C0D" w:rsidRDefault="00F82EEF" w:rsidP="00F82EEF">
      <w:pPr>
        <w:pStyle w:val="17list"/>
        <w:numPr>
          <w:ilvl w:val="12"/>
          <w:numId w:val="0"/>
        </w:numPr>
        <w:spacing w:line="276" w:lineRule="auto"/>
        <w:ind w:left="709" w:hanging="540"/>
        <w:rPr>
          <w:rFonts w:ascii="Verdana" w:hAnsi="Verdana"/>
          <w:color w:val="000000"/>
          <w:sz w:val="20"/>
        </w:rPr>
      </w:pPr>
      <w:r w:rsidRPr="00D97C0D">
        <w:rPr>
          <w:rFonts w:ascii="Verdana" w:hAnsi="Verdana"/>
          <w:color w:val="000000"/>
          <w:sz w:val="20"/>
        </w:rPr>
        <w:t>1.</w:t>
      </w:r>
      <w:r w:rsidRPr="00D97C0D">
        <w:rPr>
          <w:rFonts w:ascii="Verdana" w:hAnsi="Verdana"/>
          <w:color w:val="000000"/>
          <w:sz w:val="20"/>
        </w:rPr>
        <w:tab/>
        <w:t>Asegurarse de que todo el equipamiento y aprovisionamientos previstos están preparados (teléfonos, fax, equipamiento informático, etc.).</w:t>
      </w:r>
    </w:p>
    <w:p w14:paraId="5CB58E43" w14:textId="77777777" w:rsidR="00F82EEF" w:rsidRPr="00D97C0D" w:rsidRDefault="00F82EEF" w:rsidP="00F82EEF">
      <w:pPr>
        <w:pStyle w:val="17list"/>
        <w:numPr>
          <w:ilvl w:val="12"/>
          <w:numId w:val="0"/>
        </w:numPr>
        <w:spacing w:line="276" w:lineRule="auto"/>
        <w:ind w:left="709" w:hanging="540"/>
        <w:rPr>
          <w:rFonts w:ascii="Verdana" w:hAnsi="Verdana"/>
          <w:color w:val="000000"/>
          <w:sz w:val="20"/>
        </w:rPr>
      </w:pPr>
      <w:r w:rsidRPr="00D97C0D">
        <w:rPr>
          <w:rFonts w:ascii="Verdana" w:hAnsi="Verdana"/>
          <w:color w:val="000000"/>
          <w:sz w:val="20"/>
        </w:rPr>
        <w:t>2.</w:t>
      </w:r>
      <w:r w:rsidRPr="00D97C0D">
        <w:rPr>
          <w:rFonts w:ascii="Verdana" w:hAnsi="Verdana"/>
          <w:color w:val="000000"/>
          <w:sz w:val="20"/>
        </w:rPr>
        <w:tab/>
        <w:t>Establecer y hacer que se cumpla, un único punto de entrada al recinto y asegurar que los miembros de los equipos implicados tienen autorización de entrada</w:t>
      </w:r>
      <w:bookmarkStart w:id="268" w:name="_Toc460739701"/>
      <w:r w:rsidRPr="00D97C0D">
        <w:rPr>
          <w:rFonts w:ascii="Verdana" w:hAnsi="Verdana"/>
          <w:color w:val="000000"/>
          <w:sz w:val="20"/>
        </w:rPr>
        <w:t>.</w:t>
      </w:r>
    </w:p>
    <w:p w14:paraId="3C1F87D1" w14:textId="77777777" w:rsidR="00F82EEF" w:rsidRPr="00D97C0D" w:rsidRDefault="00F82EEF" w:rsidP="00F82EEF">
      <w:pPr>
        <w:pStyle w:val="17list"/>
        <w:numPr>
          <w:ilvl w:val="12"/>
          <w:numId w:val="0"/>
        </w:numPr>
        <w:spacing w:line="276" w:lineRule="auto"/>
        <w:ind w:left="709" w:hanging="540"/>
        <w:rPr>
          <w:rFonts w:ascii="Verdana" w:hAnsi="Verdana"/>
          <w:color w:val="000000"/>
          <w:sz w:val="20"/>
        </w:rPr>
      </w:pPr>
      <w:r w:rsidRPr="00D97C0D">
        <w:rPr>
          <w:rFonts w:ascii="Verdana" w:hAnsi="Verdana"/>
          <w:color w:val="000000"/>
          <w:sz w:val="20"/>
        </w:rPr>
        <w:t>3.</w:t>
      </w:r>
      <w:bookmarkStart w:id="269" w:name="_Toc460739702"/>
      <w:bookmarkEnd w:id="268"/>
      <w:r w:rsidRPr="00D97C0D">
        <w:rPr>
          <w:rFonts w:ascii="Verdana" w:hAnsi="Verdana"/>
          <w:color w:val="000000"/>
          <w:sz w:val="20"/>
        </w:rPr>
        <w:tab/>
        <w:t>Comprobar suministros de luz, agua, gas natural, temperatura y demás medios para garantizar un mínimo funcionamiento y la seguridad adecuada para la eficaz ocupación del centro alternativo</w:t>
      </w:r>
      <w:bookmarkEnd w:id="269"/>
      <w:r w:rsidRPr="00D97C0D">
        <w:rPr>
          <w:rFonts w:ascii="Verdana" w:hAnsi="Verdana"/>
          <w:color w:val="000000"/>
          <w:sz w:val="20"/>
        </w:rPr>
        <w:t>.</w:t>
      </w:r>
    </w:p>
    <w:p w14:paraId="20AA30D9" w14:textId="77777777" w:rsidR="00F82EEF" w:rsidRPr="00D97C0D" w:rsidRDefault="00F82EEF" w:rsidP="00F82EEF">
      <w:pPr>
        <w:pStyle w:val="17list"/>
        <w:numPr>
          <w:ilvl w:val="12"/>
          <w:numId w:val="0"/>
        </w:numPr>
        <w:spacing w:line="276" w:lineRule="auto"/>
        <w:ind w:left="709" w:hanging="540"/>
        <w:rPr>
          <w:rFonts w:ascii="Verdana" w:hAnsi="Verdana"/>
          <w:color w:val="000000"/>
          <w:sz w:val="20"/>
        </w:rPr>
      </w:pPr>
      <w:r w:rsidRPr="00D97C0D">
        <w:rPr>
          <w:rFonts w:ascii="Verdana" w:hAnsi="Verdana"/>
          <w:color w:val="000000"/>
          <w:sz w:val="20"/>
        </w:rPr>
        <w:t>4.</w:t>
      </w:r>
      <w:bookmarkStart w:id="270" w:name="_Toc460739703"/>
      <w:r w:rsidRPr="00D97C0D">
        <w:rPr>
          <w:rFonts w:ascii="Verdana" w:hAnsi="Verdana"/>
          <w:color w:val="000000"/>
          <w:sz w:val="20"/>
        </w:rPr>
        <w:tab/>
        <w:t>Avisar al CE/</w:t>
      </w:r>
      <w:r w:rsidRPr="00D97C0D">
        <w:rPr>
          <w:rStyle w:val="Nmerodepgina"/>
          <w:rFonts w:ascii="Verdana" w:hAnsi="Verdana"/>
          <w:sz w:val="20"/>
        </w:rPr>
        <w:t xml:space="preserve">CTGC </w:t>
      </w:r>
      <w:r w:rsidRPr="00D97C0D">
        <w:rPr>
          <w:rFonts w:ascii="Verdana" w:hAnsi="Verdana"/>
          <w:color w:val="000000"/>
          <w:sz w:val="20"/>
        </w:rPr>
        <w:t>una vez los edificios alternativos estén acondicionado</w:t>
      </w:r>
      <w:bookmarkEnd w:id="270"/>
      <w:r w:rsidRPr="00D97C0D">
        <w:rPr>
          <w:rFonts w:ascii="Verdana" w:hAnsi="Verdana"/>
          <w:color w:val="000000"/>
          <w:sz w:val="20"/>
        </w:rPr>
        <w:t>s.</w:t>
      </w:r>
    </w:p>
    <w:p w14:paraId="3C20B918" w14:textId="77777777" w:rsidR="00F82EEF" w:rsidRPr="00D97C0D" w:rsidRDefault="00F82EEF" w:rsidP="00296E50">
      <w:pPr>
        <w:pStyle w:val="Proced-N3"/>
        <w:numPr>
          <w:ilvl w:val="2"/>
          <w:numId w:val="5"/>
        </w:numPr>
        <w:rPr>
          <w:rFonts w:ascii="Verdana" w:hAnsi="Verdana"/>
        </w:rPr>
      </w:pPr>
      <w:bookmarkStart w:id="271" w:name="_3.5_NOTIFICACIÓN_AL"/>
      <w:bookmarkStart w:id="272" w:name="notify_CMT"/>
      <w:bookmarkStart w:id="273" w:name="_Toc462058365"/>
      <w:bookmarkStart w:id="274" w:name="_Toc462059584"/>
      <w:bookmarkStart w:id="275" w:name="_Toc481586196"/>
      <w:bookmarkStart w:id="276" w:name="_Toc24968980"/>
      <w:bookmarkEnd w:id="271"/>
      <w:bookmarkEnd w:id="272"/>
      <w:r w:rsidRPr="00D97C0D">
        <w:rPr>
          <w:rFonts w:ascii="Verdana" w:hAnsi="Verdana"/>
        </w:rPr>
        <w:t>LISTADO DE las salas de crisis</w:t>
      </w:r>
      <w:bookmarkEnd w:id="273"/>
      <w:bookmarkEnd w:id="274"/>
      <w:bookmarkEnd w:id="275"/>
      <w:bookmarkEnd w:id="276"/>
    </w:p>
    <w:p w14:paraId="4E699367" w14:textId="77777777" w:rsidR="00F82EEF" w:rsidRPr="00D97C0D" w:rsidRDefault="00F82EEF" w:rsidP="00F82EEF">
      <w:pPr>
        <w:pStyle w:val="121para"/>
        <w:numPr>
          <w:ilvl w:val="12"/>
          <w:numId w:val="0"/>
        </w:numPr>
        <w:spacing w:line="276" w:lineRule="auto"/>
        <w:ind w:left="142"/>
        <w:rPr>
          <w:rFonts w:ascii="Verdana" w:hAnsi="Verdana"/>
          <w:sz w:val="20"/>
        </w:rPr>
      </w:pPr>
      <w:r w:rsidRPr="00D97C0D">
        <w:rPr>
          <w:rFonts w:ascii="Verdana" w:hAnsi="Verdana"/>
          <w:sz w:val="20"/>
        </w:rPr>
        <w:t xml:space="preserve">A continuación, se muestra la estrategia de ubicaciones para </w:t>
      </w:r>
      <w:r w:rsidRPr="0041147A">
        <w:rPr>
          <w:rFonts w:ascii="Verdana" w:hAnsi="Verdana"/>
          <w:sz w:val="20"/>
        </w:rPr>
        <w:t>cada zona:</w:t>
      </w:r>
    </w:p>
    <w:p w14:paraId="4348AD69" w14:textId="77777777" w:rsidR="00F82EEF" w:rsidRPr="00D97C0D" w:rsidRDefault="00F82EEF" w:rsidP="00F82EEF">
      <w:pPr>
        <w:pStyle w:val="121para"/>
        <w:numPr>
          <w:ilvl w:val="12"/>
          <w:numId w:val="0"/>
        </w:numPr>
        <w:spacing w:line="276" w:lineRule="auto"/>
        <w:ind w:left="142"/>
        <w:rPr>
          <w:rFonts w:ascii="Verdana" w:hAnsi="Verdana"/>
          <w:sz w:val="20"/>
        </w:rPr>
      </w:pPr>
    </w:p>
    <w:p w14:paraId="56316A90" w14:textId="77777777" w:rsidR="00F82EEF" w:rsidRPr="00D97C0D" w:rsidRDefault="00D45CAD" w:rsidP="00F82EEF">
      <w:pPr>
        <w:jc w:val="center"/>
        <w:rPr>
          <w:sz w:val="20"/>
        </w:rPr>
      </w:pPr>
      <w:r>
        <w:rPr>
          <w:caps/>
          <w:noProof/>
          <w:color w:val="011A33"/>
          <w:kern w:val="28"/>
          <w:sz w:val="28"/>
          <w:szCs w:val="28"/>
          <w:lang w:val="es-ES"/>
        </w:rPr>
        <w:drawing>
          <wp:inline distT="0" distB="0" distL="0" distR="0" wp14:anchorId="055C1D4E" wp14:editId="39DCDAC1">
            <wp:extent cx="6019437" cy="2372581"/>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tretch>
                      <a:fillRect/>
                    </a:stretch>
                  </pic:blipFill>
                  <pic:spPr bwMode="auto">
                    <a:xfrm>
                      <a:off x="0" y="0"/>
                      <a:ext cx="6019437" cy="2372581"/>
                    </a:xfrm>
                    <a:prstGeom prst="rect">
                      <a:avLst/>
                    </a:prstGeom>
                    <a:noFill/>
                  </pic:spPr>
                </pic:pic>
              </a:graphicData>
            </a:graphic>
          </wp:inline>
        </w:drawing>
      </w:r>
    </w:p>
    <w:p w14:paraId="40D1F2D9" w14:textId="77777777" w:rsidR="00F82EEF" w:rsidRPr="00D97C0D" w:rsidRDefault="00F82EEF" w:rsidP="00296E50">
      <w:pPr>
        <w:pStyle w:val="Proced-N3"/>
        <w:numPr>
          <w:ilvl w:val="2"/>
          <w:numId w:val="5"/>
        </w:numPr>
        <w:rPr>
          <w:rFonts w:ascii="Verdana" w:hAnsi="Verdana"/>
        </w:rPr>
      </w:pPr>
      <w:bookmarkStart w:id="277" w:name="_Toc462058366"/>
      <w:bookmarkStart w:id="278" w:name="_Toc462059585"/>
      <w:bookmarkStart w:id="279" w:name="_Toc481586197"/>
      <w:bookmarkStart w:id="280" w:name="_Toc24968981"/>
      <w:r w:rsidRPr="00D97C0D">
        <w:rPr>
          <w:rFonts w:ascii="Verdana" w:hAnsi="Verdana"/>
        </w:rPr>
        <w:t>convocatoria a los miembros del CTGC</w:t>
      </w:r>
      <w:bookmarkEnd w:id="277"/>
      <w:bookmarkEnd w:id="278"/>
      <w:bookmarkEnd w:id="279"/>
      <w:bookmarkEnd w:id="280"/>
    </w:p>
    <w:p w14:paraId="515E552F" w14:textId="77777777" w:rsidR="00F82EEF" w:rsidRPr="00D97C0D" w:rsidRDefault="00F82EEF" w:rsidP="00703009">
      <w:pPr>
        <w:pStyle w:val="11para"/>
      </w:pPr>
      <w:r w:rsidRPr="00D97C0D">
        <w:t xml:space="preserve">El Responsable del </w:t>
      </w:r>
      <w:r w:rsidRPr="00D97C0D">
        <w:rPr>
          <w:rStyle w:val="Nmerodepgina"/>
        </w:rPr>
        <w:t xml:space="preserve">CTGC </w:t>
      </w:r>
      <w:r w:rsidRPr="00D97C0D">
        <w:t>en función de la información proporcionada por el Responsable de Continuidad de Negocio así como del informe de evaluación inicial convocará a los miembros permanentes del CTGC así como a los miembros en función de la contingencia establecidos.</w:t>
      </w:r>
      <w:bookmarkStart w:id="281" w:name="contact_list"/>
      <w:bookmarkEnd w:id="281"/>
    </w:p>
    <w:p w14:paraId="2AF6CA8F" w14:textId="77777777" w:rsidR="00F82EEF" w:rsidRPr="00D97C0D" w:rsidRDefault="00F82EEF" w:rsidP="00296E50">
      <w:pPr>
        <w:pStyle w:val="Proced-N3"/>
        <w:numPr>
          <w:ilvl w:val="2"/>
          <w:numId w:val="5"/>
        </w:numPr>
        <w:rPr>
          <w:rFonts w:ascii="Verdana" w:hAnsi="Verdana"/>
        </w:rPr>
      </w:pPr>
      <w:bookmarkStart w:id="282" w:name="_3.6__"/>
      <w:bookmarkStart w:id="283" w:name="BRIEFING"/>
      <w:bookmarkStart w:id="284" w:name="_Toc306967322"/>
      <w:bookmarkStart w:id="285" w:name="_Toc462058367"/>
      <w:bookmarkStart w:id="286" w:name="_Toc462059586"/>
      <w:bookmarkStart w:id="287" w:name="_Toc481586198"/>
      <w:bookmarkStart w:id="288" w:name="_Toc24968982"/>
      <w:bookmarkStart w:id="289" w:name="_Toc256494306"/>
      <w:bookmarkEnd w:id="282"/>
      <w:bookmarkEnd w:id="283"/>
      <w:r w:rsidRPr="00D97C0D">
        <w:rPr>
          <w:rFonts w:ascii="Verdana" w:hAnsi="Verdana"/>
        </w:rPr>
        <w:t>INFORME DEL CTGC</w:t>
      </w:r>
      <w:bookmarkEnd w:id="284"/>
      <w:bookmarkEnd w:id="285"/>
      <w:bookmarkEnd w:id="286"/>
      <w:bookmarkEnd w:id="287"/>
      <w:bookmarkEnd w:id="288"/>
      <w:r w:rsidRPr="00D97C0D">
        <w:rPr>
          <w:rFonts w:ascii="Verdana" w:hAnsi="Verdana"/>
        </w:rPr>
        <w:t xml:space="preserve"> </w:t>
      </w:r>
      <w:bookmarkEnd w:id="289"/>
    </w:p>
    <w:p w14:paraId="58C5ABA9" w14:textId="77777777" w:rsidR="00F82EEF" w:rsidRPr="00D97C0D" w:rsidRDefault="00F82EEF" w:rsidP="00703009">
      <w:pPr>
        <w:pStyle w:val="11para"/>
      </w:pPr>
      <w:r w:rsidRPr="00D97C0D">
        <w:rPr>
          <w:iCs/>
        </w:rPr>
        <w:t xml:space="preserve">El </w:t>
      </w:r>
      <w:r w:rsidRPr="00D97C0D">
        <w:t xml:space="preserve">Responsable del Comité Táctico de Gestión de Crisis será responsable de realizar el primer informe de situación con los miembros del CTGC usando las siguientes directrices de actuación: </w:t>
      </w:r>
    </w:p>
    <w:p w14:paraId="325758D3" w14:textId="77777777" w:rsidR="00F82EEF" w:rsidRPr="00D97C0D" w:rsidRDefault="00F82EEF" w:rsidP="00F82EEF">
      <w:pPr>
        <w:pStyle w:val="17list"/>
        <w:spacing w:line="276" w:lineRule="auto"/>
        <w:ind w:left="709"/>
        <w:rPr>
          <w:rFonts w:ascii="Verdana" w:hAnsi="Verdana"/>
          <w:sz w:val="20"/>
        </w:rPr>
      </w:pPr>
      <w:r w:rsidRPr="00D97C0D">
        <w:rPr>
          <w:rFonts w:ascii="Verdana" w:hAnsi="Verdana"/>
          <w:sz w:val="20"/>
        </w:rPr>
        <w:t>1.</w:t>
      </w:r>
      <w:r w:rsidRPr="00D97C0D">
        <w:rPr>
          <w:rFonts w:ascii="Verdana" w:hAnsi="Verdana"/>
          <w:sz w:val="20"/>
        </w:rPr>
        <w:tab/>
        <w:t>Asignar a una persona que tome nota del acta.</w:t>
      </w:r>
    </w:p>
    <w:p w14:paraId="5BF755BE" w14:textId="77777777" w:rsidR="00F82EEF" w:rsidRPr="00D97C0D" w:rsidRDefault="00F82EEF" w:rsidP="00F82EEF">
      <w:pPr>
        <w:pStyle w:val="17list"/>
        <w:spacing w:line="276" w:lineRule="auto"/>
        <w:ind w:left="709"/>
        <w:rPr>
          <w:rFonts w:ascii="Verdana" w:hAnsi="Verdana"/>
          <w:sz w:val="20"/>
        </w:rPr>
      </w:pPr>
      <w:r w:rsidRPr="00D97C0D">
        <w:rPr>
          <w:rFonts w:ascii="Verdana" w:hAnsi="Verdana"/>
          <w:sz w:val="20"/>
        </w:rPr>
        <w:t>2.</w:t>
      </w:r>
      <w:r w:rsidRPr="00D97C0D">
        <w:rPr>
          <w:rFonts w:ascii="Verdana" w:hAnsi="Verdana"/>
          <w:sz w:val="20"/>
        </w:rPr>
        <w:tab/>
        <w:t>Revisar la evaluación de la situación presentada por el Responsable de Continuidad de Negocio y/o pedir directamente los informes desde el conocimiento de tal situación que tienen los miembros del CTGC.</w:t>
      </w:r>
    </w:p>
    <w:p w14:paraId="3AA1319E" w14:textId="77777777" w:rsidR="00F82EEF" w:rsidRPr="00D97C0D" w:rsidRDefault="00F82EEF" w:rsidP="00F82EEF">
      <w:pPr>
        <w:pStyle w:val="17list"/>
        <w:spacing w:line="276" w:lineRule="auto"/>
        <w:ind w:left="709"/>
        <w:rPr>
          <w:rFonts w:ascii="Verdana" w:hAnsi="Verdana"/>
          <w:sz w:val="20"/>
        </w:rPr>
      </w:pPr>
      <w:r w:rsidRPr="00D97C0D">
        <w:rPr>
          <w:rFonts w:ascii="Verdana" w:hAnsi="Verdana"/>
          <w:sz w:val="20"/>
        </w:rPr>
        <w:t>3.</w:t>
      </w:r>
      <w:r w:rsidRPr="00D97C0D">
        <w:rPr>
          <w:rFonts w:ascii="Verdana" w:hAnsi="Verdana"/>
          <w:sz w:val="20"/>
        </w:rPr>
        <w:tab/>
        <w:t>Iniciar una ronda de conversaciones para comprobar (si aplican) los siguientes aspectos:</w:t>
      </w:r>
    </w:p>
    <w:p w14:paraId="54F93AD6" w14:textId="77777777" w:rsidR="00F82EEF" w:rsidRPr="00D97C0D" w:rsidRDefault="00F82EEF" w:rsidP="00296E50">
      <w:pPr>
        <w:pStyle w:val="121bullet"/>
        <w:numPr>
          <w:ilvl w:val="1"/>
          <w:numId w:val="10"/>
        </w:numPr>
        <w:tabs>
          <w:tab w:val="left" w:pos="2127"/>
          <w:tab w:val="left" w:pos="2694"/>
        </w:tabs>
        <w:spacing w:line="276" w:lineRule="auto"/>
      </w:pPr>
      <w:r w:rsidRPr="00D97C0D">
        <w:t>Seguridad Personal de Empleados.</w:t>
      </w:r>
    </w:p>
    <w:p w14:paraId="785305AC" w14:textId="77777777" w:rsidR="00F82EEF" w:rsidRPr="00D97C0D" w:rsidRDefault="00F82EEF" w:rsidP="00296E50">
      <w:pPr>
        <w:pStyle w:val="121bullet"/>
        <w:numPr>
          <w:ilvl w:val="1"/>
          <w:numId w:val="10"/>
        </w:numPr>
        <w:tabs>
          <w:tab w:val="left" w:pos="2127"/>
          <w:tab w:val="left" w:pos="2694"/>
        </w:tabs>
        <w:spacing w:line="276" w:lineRule="auto"/>
      </w:pPr>
      <w:r w:rsidRPr="00D97C0D">
        <w:t>Situación del edificio/s o sedes afectadas por la contingencia.</w:t>
      </w:r>
    </w:p>
    <w:p w14:paraId="240D80D6" w14:textId="77777777" w:rsidR="00F82EEF" w:rsidRPr="00D97C0D" w:rsidRDefault="00F82EEF" w:rsidP="00296E50">
      <w:pPr>
        <w:pStyle w:val="121bullet"/>
        <w:numPr>
          <w:ilvl w:val="1"/>
          <w:numId w:val="10"/>
        </w:numPr>
        <w:tabs>
          <w:tab w:val="left" w:pos="2127"/>
          <w:tab w:val="left" w:pos="2694"/>
        </w:tabs>
        <w:spacing w:line="276" w:lineRule="auto"/>
      </w:pPr>
      <w:r w:rsidRPr="00D97C0D">
        <w:t>Estimación temporal de la caída.</w:t>
      </w:r>
    </w:p>
    <w:p w14:paraId="35145434" w14:textId="77777777" w:rsidR="00F82EEF" w:rsidRPr="00D97C0D" w:rsidRDefault="00F82EEF" w:rsidP="00296E50">
      <w:pPr>
        <w:pStyle w:val="121bullet"/>
        <w:numPr>
          <w:ilvl w:val="1"/>
          <w:numId w:val="10"/>
        </w:numPr>
        <w:tabs>
          <w:tab w:val="left" w:pos="2127"/>
          <w:tab w:val="left" w:pos="2694"/>
        </w:tabs>
        <w:spacing w:line="276" w:lineRule="auto"/>
      </w:pPr>
      <w:r w:rsidRPr="00D97C0D">
        <w:t>Análisis, planificación y búsqueda de alternativas “urgentes” para la sustitución de la sede original, afectada por la Contingencia, en caso de que se determine que el siniestro dejará indisponible la instalación por un plazo superior a 45 días (</w:t>
      </w:r>
      <w:r w:rsidR="00703009">
        <w:t>p</w:t>
      </w:r>
      <w:r w:rsidRPr="00D97C0D">
        <w:t>er</w:t>
      </w:r>
      <w:r w:rsidR="00703009">
        <w:t>í</w:t>
      </w:r>
      <w:r w:rsidRPr="00D97C0D">
        <w:t>odo durante el cual las ubicaciones alternativas designadas pueden acoger la restauración de las actividades y servicios de negocio críticos de HRE.</w:t>
      </w:r>
    </w:p>
    <w:p w14:paraId="67EF2D26" w14:textId="77777777" w:rsidR="00F82EEF" w:rsidRPr="00D97C0D" w:rsidRDefault="00F82EEF" w:rsidP="00296E50">
      <w:pPr>
        <w:pStyle w:val="35dashlist"/>
        <w:numPr>
          <w:ilvl w:val="1"/>
          <w:numId w:val="10"/>
        </w:numPr>
        <w:spacing w:line="276" w:lineRule="auto"/>
        <w:jc w:val="both"/>
        <w:rPr>
          <w:rFonts w:ascii="Verdana" w:hAnsi="Verdana"/>
          <w:sz w:val="20"/>
          <w:lang w:val="es-ES"/>
        </w:rPr>
      </w:pPr>
      <w:r w:rsidRPr="00D97C0D">
        <w:rPr>
          <w:rFonts w:ascii="Verdana" w:hAnsi="Verdana"/>
          <w:sz w:val="20"/>
          <w:lang w:val="es-ES"/>
        </w:rPr>
        <w:t>Empleados disponibles.</w:t>
      </w:r>
    </w:p>
    <w:p w14:paraId="5DA3F7F9" w14:textId="77777777" w:rsidR="00F82EEF" w:rsidRPr="00D97C0D" w:rsidRDefault="00F82EEF" w:rsidP="00296E50">
      <w:pPr>
        <w:pStyle w:val="35dashlist"/>
        <w:numPr>
          <w:ilvl w:val="1"/>
          <w:numId w:val="10"/>
        </w:numPr>
        <w:spacing w:line="276" w:lineRule="auto"/>
        <w:jc w:val="both"/>
        <w:rPr>
          <w:rFonts w:ascii="Verdana" w:hAnsi="Verdana"/>
          <w:sz w:val="20"/>
          <w:lang w:val="es-ES"/>
        </w:rPr>
      </w:pPr>
      <w:r w:rsidRPr="00D97C0D">
        <w:rPr>
          <w:rFonts w:ascii="Verdana" w:hAnsi="Verdana"/>
          <w:sz w:val="20"/>
          <w:lang w:val="es-ES"/>
        </w:rPr>
        <w:t>Efectos de la respuesta en la implementación de los procedimientos de evaluación de daños.</w:t>
      </w:r>
    </w:p>
    <w:p w14:paraId="766CFE3F" w14:textId="77777777" w:rsidR="00F82EEF" w:rsidRPr="00D97C0D" w:rsidRDefault="00F82EEF" w:rsidP="00296E50">
      <w:pPr>
        <w:pStyle w:val="35dashlist"/>
        <w:numPr>
          <w:ilvl w:val="1"/>
          <w:numId w:val="10"/>
        </w:numPr>
        <w:spacing w:line="276" w:lineRule="auto"/>
        <w:jc w:val="both"/>
        <w:rPr>
          <w:rFonts w:ascii="Verdana" w:hAnsi="Verdana"/>
          <w:sz w:val="20"/>
          <w:lang w:val="es-ES"/>
        </w:rPr>
      </w:pPr>
      <w:r w:rsidRPr="00D97C0D">
        <w:rPr>
          <w:rFonts w:ascii="Verdana" w:hAnsi="Verdana"/>
          <w:sz w:val="20"/>
          <w:lang w:val="es-ES"/>
        </w:rPr>
        <w:t>Informes de situación de terceras personas.</w:t>
      </w:r>
    </w:p>
    <w:p w14:paraId="4E629B37" w14:textId="77777777" w:rsidR="00F82EEF" w:rsidRPr="00D97C0D" w:rsidRDefault="00F82EEF" w:rsidP="00296E50">
      <w:pPr>
        <w:pStyle w:val="35dashlist"/>
        <w:numPr>
          <w:ilvl w:val="1"/>
          <w:numId w:val="10"/>
        </w:numPr>
        <w:spacing w:line="276" w:lineRule="auto"/>
        <w:jc w:val="both"/>
        <w:rPr>
          <w:rFonts w:ascii="Verdana" w:hAnsi="Verdana"/>
          <w:sz w:val="20"/>
          <w:lang w:val="es-ES"/>
        </w:rPr>
      </w:pPr>
      <w:r w:rsidRPr="00D97C0D">
        <w:rPr>
          <w:rFonts w:ascii="Verdana" w:hAnsi="Verdana"/>
          <w:sz w:val="20"/>
          <w:lang w:val="es-ES"/>
        </w:rPr>
        <w:t>Informes de situación de la Centralita e infraestructura tecnológica y de comunicaciones (servicios tecnológicos afectados).</w:t>
      </w:r>
    </w:p>
    <w:p w14:paraId="37E96F36" w14:textId="77777777" w:rsidR="00F82EEF" w:rsidRPr="00D97C0D" w:rsidRDefault="00F82EEF" w:rsidP="00296E50">
      <w:pPr>
        <w:pStyle w:val="35dashlist"/>
        <w:numPr>
          <w:ilvl w:val="1"/>
          <w:numId w:val="10"/>
        </w:numPr>
        <w:spacing w:line="276" w:lineRule="auto"/>
        <w:jc w:val="both"/>
        <w:rPr>
          <w:rFonts w:ascii="Verdana" w:hAnsi="Verdana"/>
          <w:sz w:val="20"/>
          <w:lang w:val="es-ES"/>
        </w:rPr>
      </w:pPr>
      <w:r w:rsidRPr="00D97C0D">
        <w:rPr>
          <w:rFonts w:ascii="Verdana" w:hAnsi="Verdana"/>
          <w:sz w:val="20"/>
          <w:lang w:val="es-ES"/>
        </w:rPr>
        <w:t xml:space="preserve">Impacto en la imagen de HRE. </w:t>
      </w:r>
    </w:p>
    <w:p w14:paraId="115C497B" w14:textId="77777777" w:rsidR="00F82EEF" w:rsidRPr="00D97C0D" w:rsidRDefault="00F82EEF" w:rsidP="00296E50">
      <w:pPr>
        <w:pStyle w:val="121bullet"/>
        <w:numPr>
          <w:ilvl w:val="1"/>
          <w:numId w:val="10"/>
        </w:numPr>
        <w:tabs>
          <w:tab w:val="left" w:pos="2127"/>
          <w:tab w:val="left" w:pos="2694"/>
        </w:tabs>
        <w:spacing w:line="276" w:lineRule="auto"/>
      </w:pPr>
      <w:r w:rsidRPr="00D97C0D">
        <w:t>Recursos disponibles.</w:t>
      </w:r>
    </w:p>
    <w:p w14:paraId="1C7BA583" w14:textId="77777777" w:rsidR="00F82EEF" w:rsidRPr="00D97C0D" w:rsidRDefault="00F82EEF" w:rsidP="00296E50">
      <w:pPr>
        <w:pStyle w:val="121bullet"/>
        <w:numPr>
          <w:ilvl w:val="1"/>
          <w:numId w:val="10"/>
        </w:numPr>
        <w:tabs>
          <w:tab w:val="left" w:pos="2127"/>
          <w:tab w:val="left" w:pos="2694"/>
        </w:tabs>
        <w:spacing w:line="276" w:lineRule="auto"/>
      </w:pPr>
      <w:r w:rsidRPr="00D97C0D">
        <w:t>Discernir el motivo principal o raíz del problema.</w:t>
      </w:r>
    </w:p>
    <w:p w14:paraId="4E896469" w14:textId="77777777" w:rsidR="00F82EEF" w:rsidRPr="00D97C0D" w:rsidRDefault="00F82EEF" w:rsidP="00296E50">
      <w:pPr>
        <w:pStyle w:val="121bullet"/>
        <w:numPr>
          <w:ilvl w:val="1"/>
          <w:numId w:val="10"/>
        </w:numPr>
        <w:tabs>
          <w:tab w:val="left" w:pos="2127"/>
          <w:tab w:val="left" w:pos="2694"/>
        </w:tabs>
        <w:spacing w:line="276" w:lineRule="auto"/>
      </w:pPr>
      <w:r w:rsidRPr="00D97C0D">
        <w:t>Solución a ese problema y estrategias.</w:t>
      </w:r>
    </w:p>
    <w:p w14:paraId="07DDF779" w14:textId="77777777" w:rsidR="00F82EEF" w:rsidRPr="00D97C0D" w:rsidRDefault="00F82EEF" w:rsidP="00296E50">
      <w:pPr>
        <w:pStyle w:val="17list"/>
        <w:numPr>
          <w:ilvl w:val="0"/>
          <w:numId w:val="10"/>
        </w:numPr>
        <w:spacing w:line="276" w:lineRule="auto"/>
        <w:rPr>
          <w:rFonts w:ascii="Verdana" w:hAnsi="Verdana"/>
          <w:sz w:val="20"/>
        </w:rPr>
      </w:pPr>
      <w:r w:rsidRPr="00D97C0D">
        <w:rPr>
          <w:rFonts w:ascii="Verdana" w:hAnsi="Verdana"/>
          <w:sz w:val="20"/>
        </w:rPr>
        <w:t>Resumen de impacto en el negocio y recursos disponibles</w:t>
      </w:r>
    </w:p>
    <w:p w14:paraId="696BA2F0" w14:textId="77777777" w:rsidR="00F82EEF" w:rsidRPr="00D97C0D" w:rsidRDefault="00F82EEF" w:rsidP="00F82EEF">
      <w:pPr>
        <w:rPr>
          <w:b/>
          <w:sz w:val="20"/>
        </w:rPr>
      </w:pPr>
    </w:p>
    <w:p w14:paraId="6156C40D" w14:textId="77777777" w:rsidR="00F82EEF" w:rsidRPr="00D97C0D" w:rsidRDefault="00F82EEF" w:rsidP="00296E50">
      <w:pPr>
        <w:pStyle w:val="Proced-N3"/>
        <w:numPr>
          <w:ilvl w:val="2"/>
          <w:numId w:val="5"/>
        </w:numPr>
        <w:rPr>
          <w:rFonts w:ascii="Verdana" w:hAnsi="Verdana"/>
        </w:rPr>
      </w:pPr>
      <w:bookmarkStart w:id="290" w:name="_3.7_PROCESO_DE"/>
      <w:bookmarkStart w:id="291" w:name="Faliure_assess"/>
      <w:bookmarkStart w:id="292" w:name="_Toc256494307"/>
      <w:bookmarkStart w:id="293" w:name="_Toc306967323"/>
      <w:bookmarkStart w:id="294" w:name="_Toc462058368"/>
      <w:bookmarkStart w:id="295" w:name="_Toc462059587"/>
      <w:bookmarkStart w:id="296" w:name="_Toc481586199"/>
      <w:bookmarkStart w:id="297" w:name="_Toc24968983"/>
      <w:bookmarkEnd w:id="290"/>
      <w:bookmarkEnd w:id="291"/>
      <w:r w:rsidRPr="00D97C0D">
        <w:rPr>
          <w:rFonts w:ascii="Verdana" w:hAnsi="Verdana"/>
        </w:rPr>
        <w:t>PROCESO DE EVALUACIÓN DE DAÑOS</w:t>
      </w:r>
      <w:bookmarkEnd w:id="292"/>
      <w:bookmarkEnd w:id="293"/>
      <w:bookmarkEnd w:id="294"/>
      <w:bookmarkEnd w:id="295"/>
      <w:bookmarkEnd w:id="296"/>
      <w:bookmarkEnd w:id="297"/>
    </w:p>
    <w:p w14:paraId="58AC1205" w14:textId="77777777" w:rsidR="00F82EEF" w:rsidRPr="00D97C0D" w:rsidRDefault="00F82EEF" w:rsidP="00703009">
      <w:pPr>
        <w:pStyle w:val="11para"/>
      </w:pPr>
      <w:r w:rsidRPr="00D97C0D">
        <w:t>El origen y naturaleza de las eventuales contingencias o desastres que pueden afectar el negocio de HRE es muy heterogéneo, incluyendo los impactos físicos en las instalaciones y daños en los sistemas como resultado de la materialización de una o varias amenazas, como un incendio, inundación, atentado, terremoto y demás sucesos que pueden afectar el normal funcionamiento del sistema informático corporativo, como los fallos generales de hardware o software crítico, virus, hackers y crackers informáticos, apagones en las telecomunicaciones, errores técnicos o errores humanos.</w:t>
      </w:r>
    </w:p>
    <w:p w14:paraId="5C3C27DA" w14:textId="77777777" w:rsidR="00F82EEF" w:rsidRPr="00D97C0D" w:rsidRDefault="00F82EEF" w:rsidP="00703009">
      <w:pPr>
        <w:pStyle w:val="11para"/>
      </w:pPr>
      <w:r w:rsidRPr="00D97C0D">
        <w:t xml:space="preserve">El principal objetivo de realizar una evaluación de daños es el de determinar el impacto de esa contingencia en el negocio y minimizar el tiempo de caída o parada del mismo. </w:t>
      </w:r>
    </w:p>
    <w:p w14:paraId="0AD1AE77" w14:textId="77777777" w:rsidR="00F82EEF" w:rsidRPr="00D97C0D" w:rsidRDefault="00F82EEF" w:rsidP="00703009">
      <w:pPr>
        <w:pStyle w:val="11para"/>
      </w:pPr>
      <w:r w:rsidRPr="00D97C0D">
        <w:t>La información de la Evaluación de Daños será utilizada por el CTGC para determinar si declara o no el desastre y por consiguiente, si se deben activar o no, el Plan de continuidad de negocio de los equipos de recuperación definidos dentro de la estrategia de Continuidad.</w:t>
      </w:r>
    </w:p>
    <w:p w14:paraId="291EBDA9" w14:textId="77777777" w:rsidR="00F82EEF" w:rsidRPr="00D97C0D" w:rsidRDefault="00F82EEF" w:rsidP="00703009">
      <w:pPr>
        <w:pStyle w:val="11para"/>
        <w:rPr>
          <w:color w:val="000000"/>
        </w:rPr>
      </w:pPr>
      <w:r w:rsidRPr="00D97C0D">
        <w:t>El Responsable de Continuidad de Negocio/Tecnológico coordinará junto con el Equipo de Soporte correspondiente y algunas terceras partes afectadas por la contingencia o siniestro, las acciones encaminadas a realizar una evaluación de los daños sufridos por l</w:t>
      </w:r>
      <w:r w:rsidRPr="00D97C0D">
        <w:rPr>
          <w:color w:val="000000"/>
        </w:rPr>
        <w:t>os empleados, edificios, equipamientos y recursos informáticos de hardware, software y telecomunicaciones, así como los ficheros y archivos en papel críticos, que soportan los procesos y actividades de negocio críticos.</w:t>
      </w:r>
    </w:p>
    <w:p w14:paraId="1B5EB93D" w14:textId="77777777" w:rsidR="00F82EEF" w:rsidRPr="00D97C0D" w:rsidRDefault="00F82EEF" w:rsidP="00296E50">
      <w:pPr>
        <w:pStyle w:val="Proced-N4"/>
        <w:numPr>
          <w:ilvl w:val="3"/>
          <w:numId w:val="5"/>
        </w:numPr>
        <w:rPr>
          <w:rFonts w:ascii="Verdana" w:hAnsi="Verdana"/>
          <w:sz w:val="20"/>
        </w:rPr>
      </w:pPr>
      <w:bookmarkStart w:id="298" w:name="_Toc306967324"/>
      <w:r w:rsidRPr="00D97C0D">
        <w:rPr>
          <w:rFonts w:ascii="Verdana" w:hAnsi="Verdana"/>
          <w:sz w:val="20"/>
        </w:rPr>
        <w:t>Aspectos clave de la Evaluación de Daños</w:t>
      </w:r>
      <w:bookmarkEnd w:id="298"/>
    </w:p>
    <w:tbl>
      <w:tblPr>
        <w:tblW w:w="96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5387"/>
        <w:gridCol w:w="1843"/>
      </w:tblGrid>
      <w:tr w:rsidR="00F82EEF" w:rsidRPr="00D97C0D" w14:paraId="214DC5E2" w14:textId="77777777" w:rsidTr="00CB6E6E">
        <w:trPr>
          <w:cantSplit/>
          <w:tblHeader/>
        </w:trPr>
        <w:tc>
          <w:tcPr>
            <w:tcW w:w="2410" w:type="dxa"/>
          </w:tcPr>
          <w:p w14:paraId="1BF51F85" w14:textId="77777777" w:rsidR="00F82EEF" w:rsidRPr="00D97C0D" w:rsidRDefault="00F82EEF" w:rsidP="00CB6E6E">
            <w:pPr>
              <w:rPr>
                <w:b/>
                <w:color w:val="000000"/>
                <w:sz w:val="20"/>
              </w:rPr>
            </w:pPr>
            <w:r w:rsidRPr="00D97C0D">
              <w:rPr>
                <w:b/>
                <w:color w:val="000000"/>
                <w:sz w:val="20"/>
              </w:rPr>
              <w:t>Aspectos clave</w:t>
            </w:r>
          </w:p>
        </w:tc>
        <w:tc>
          <w:tcPr>
            <w:tcW w:w="5387" w:type="dxa"/>
          </w:tcPr>
          <w:p w14:paraId="25C6FA4C" w14:textId="77777777" w:rsidR="00F82EEF" w:rsidRPr="00D97C0D" w:rsidRDefault="00F82EEF" w:rsidP="00CB6E6E">
            <w:pPr>
              <w:rPr>
                <w:b/>
                <w:color w:val="000000"/>
                <w:sz w:val="20"/>
              </w:rPr>
            </w:pPr>
            <w:r w:rsidRPr="00D97C0D">
              <w:rPr>
                <w:b/>
                <w:color w:val="000000"/>
                <w:sz w:val="20"/>
              </w:rPr>
              <w:t>Detalles</w:t>
            </w:r>
          </w:p>
        </w:tc>
        <w:tc>
          <w:tcPr>
            <w:tcW w:w="1843" w:type="dxa"/>
          </w:tcPr>
          <w:p w14:paraId="5D7D0C4D" w14:textId="77777777" w:rsidR="00F82EEF" w:rsidRPr="00D97C0D" w:rsidRDefault="00F82EEF" w:rsidP="00CB6E6E">
            <w:pPr>
              <w:rPr>
                <w:b/>
                <w:color w:val="000000"/>
                <w:sz w:val="20"/>
              </w:rPr>
            </w:pPr>
            <w:r w:rsidRPr="00D97C0D">
              <w:rPr>
                <w:b/>
                <w:color w:val="000000"/>
                <w:sz w:val="20"/>
              </w:rPr>
              <w:t>Contacto</w:t>
            </w:r>
          </w:p>
        </w:tc>
      </w:tr>
      <w:tr w:rsidR="00F82EEF" w:rsidRPr="00D97C0D" w14:paraId="5F2AF9F5" w14:textId="77777777" w:rsidTr="00CB6E6E">
        <w:trPr>
          <w:cantSplit/>
        </w:trPr>
        <w:tc>
          <w:tcPr>
            <w:tcW w:w="2410" w:type="dxa"/>
          </w:tcPr>
          <w:p w14:paraId="3FAD35C2" w14:textId="77777777" w:rsidR="00F82EEF" w:rsidRPr="00D97C0D" w:rsidRDefault="00F82EEF" w:rsidP="00CB6E6E">
            <w:pPr>
              <w:rPr>
                <w:color w:val="000000"/>
                <w:sz w:val="20"/>
              </w:rPr>
            </w:pPr>
            <w:r w:rsidRPr="00D97C0D">
              <w:rPr>
                <w:color w:val="000000"/>
                <w:sz w:val="20"/>
              </w:rPr>
              <w:t xml:space="preserve">Daño en proceso crítico </w:t>
            </w:r>
          </w:p>
          <w:p w14:paraId="72F43854" w14:textId="77777777" w:rsidR="00F82EEF" w:rsidRPr="00D97C0D" w:rsidRDefault="00F82EEF" w:rsidP="00CB6E6E">
            <w:pPr>
              <w:rPr>
                <w:color w:val="000000"/>
                <w:sz w:val="20"/>
              </w:rPr>
            </w:pPr>
          </w:p>
        </w:tc>
        <w:tc>
          <w:tcPr>
            <w:tcW w:w="5387" w:type="dxa"/>
          </w:tcPr>
          <w:p w14:paraId="1E21DB17" w14:textId="77777777" w:rsidR="00F82EEF" w:rsidRPr="00E92DF1" w:rsidRDefault="00F82EEF" w:rsidP="00296E50">
            <w:pPr>
              <w:pStyle w:val="Textoindependiente2"/>
              <w:numPr>
                <w:ilvl w:val="0"/>
                <w:numId w:val="11"/>
              </w:numPr>
              <w:overflowPunct w:val="0"/>
              <w:autoSpaceDE w:val="0"/>
              <w:autoSpaceDN w:val="0"/>
              <w:adjustRightInd w:val="0"/>
              <w:spacing w:after="0" w:line="276" w:lineRule="auto"/>
              <w:jc w:val="left"/>
              <w:textAlignment w:val="baseline"/>
              <w:rPr>
                <w:color w:val="000000"/>
                <w:sz w:val="20"/>
              </w:rPr>
            </w:pPr>
            <w:r w:rsidRPr="00E92DF1">
              <w:rPr>
                <w:color w:val="000000"/>
                <w:sz w:val="20"/>
              </w:rPr>
              <w:t>Duración estimada de la parada.</w:t>
            </w:r>
          </w:p>
          <w:p w14:paraId="13DEBC7A" w14:textId="77777777" w:rsidR="00F82EEF" w:rsidRPr="00D97C0D" w:rsidRDefault="00F82EEF" w:rsidP="00296E50">
            <w:pPr>
              <w:numPr>
                <w:ilvl w:val="0"/>
                <w:numId w:val="11"/>
              </w:numPr>
              <w:overflowPunct w:val="0"/>
              <w:autoSpaceDE w:val="0"/>
              <w:autoSpaceDN w:val="0"/>
              <w:adjustRightInd w:val="0"/>
              <w:spacing w:after="0" w:line="276" w:lineRule="auto"/>
              <w:jc w:val="left"/>
              <w:textAlignment w:val="baseline"/>
              <w:rPr>
                <w:color w:val="000000"/>
                <w:sz w:val="20"/>
              </w:rPr>
            </w:pPr>
            <w:r w:rsidRPr="00D97C0D">
              <w:rPr>
                <w:color w:val="000000"/>
                <w:sz w:val="20"/>
              </w:rPr>
              <w:t xml:space="preserve">Recursos o equipamiento necesario para la vuelta a la normalidad </w:t>
            </w:r>
          </w:p>
        </w:tc>
        <w:tc>
          <w:tcPr>
            <w:tcW w:w="1843" w:type="dxa"/>
          </w:tcPr>
          <w:p w14:paraId="62F153DC" w14:textId="77777777" w:rsidR="00F82EEF" w:rsidRPr="00D97C0D" w:rsidRDefault="00F82EEF" w:rsidP="00296E50">
            <w:pPr>
              <w:pStyle w:val="Textoindependiente2"/>
              <w:numPr>
                <w:ilvl w:val="0"/>
                <w:numId w:val="11"/>
              </w:numPr>
              <w:overflowPunct w:val="0"/>
              <w:autoSpaceDE w:val="0"/>
              <w:autoSpaceDN w:val="0"/>
              <w:adjustRightInd w:val="0"/>
              <w:spacing w:after="0" w:line="276" w:lineRule="auto"/>
              <w:jc w:val="left"/>
              <w:textAlignment w:val="baseline"/>
              <w:rPr>
                <w:rFonts w:cstheme="minorHAnsi"/>
                <w:color w:val="000000"/>
              </w:rPr>
            </w:pPr>
            <w:r w:rsidRPr="00E92DF1">
              <w:rPr>
                <w:rFonts w:cstheme="minorHAnsi"/>
                <w:color w:val="000000"/>
                <w:sz w:val="20"/>
              </w:rPr>
              <w:t>Pendiente de definir</w:t>
            </w:r>
          </w:p>
        </w:tc>
      </w:tr>
      <w:tr w:rsidR="00F82EEF" w:rsidRPr="00D97C0D" w14:paraId="38B5912C" w14:textId="77777777" w:rsidTr="00CB6E6E">
        <w:trPr>
          <w:cantSplit/>
        </w:trPr>
        <w:tc>
          <w:tcPr>
            <w:tcW w:w="2410" w:type="dxa"/>
          </w:tcPr>
          <w:p w14:paraId="0EC42072" w14:textId="77777777" w:rsidR="00F82EEF" w:rsidRPr="00D97C0D" w:rsidRDefault="00F82EEF" w:rsidP="00CB6E6E">
            <w:pPr>
              <w:rPr>
                <w:color w:val="000000"/>
                <w:sz w:val="20"/>
              </w:rPr>
            </w:pPr>
            <w:r w:rsidRPr="00D97C0D">
              <w:rPr>
                <w:color w:val="000000"/>
                <w:sz w:val="20"/>
              </w:rPr>
              <w:t>Evaluación lugar afectado</w:t>
            </w:r>
          </w:p>
        </w:tc>
        <w:tc>
          <w:tcPr>
            <w:tcW w:w="5387" w:type="dxa"/>
          </w:tcPr>
          <w:p w14:paraId="151D733C" w14:textId="77777777" w:rsidR="00F82EEF" w:rsidRPr="00D97C0D" w:rsidRDefault="00F82EEF" w:rsidP="00296E50">
            <w:pPr>
              <w:pStyle w:val="Tablebullet"/>
              <w:numPr>
                <w:ilvl w:val="0"/>
                <w:numId w:val="12"/>
              </w:numPr>
              <w:spacing w:line="276" w:lineRule="auto"/>
              <w:rPr>
                <w:rFonts w:ascii="Verdana" w:hAnsi="Verdana"/>
                <w:color w:val="000000"/>
                <w:sz w:val="20"/>
                <w:lang w:val="es-ES"/>
              </w:rPr>
            </w:pPr>
            <w:r w:rsidRPr="00D97C0D">
              <w:rPr>
                <w:rFonts w:ascii="Verdana" w:hAnsi="Verdana"/>
                <w:color w:val="000000"/>
                <w:sz w:val="20"/>
                <w:lang w:val="es-ES"/>
              </w:rPr>
              <w:t>Impacto (físico) en la estructura de  cualquier edificio</w:t>
            </w:r>
          </w:p>
          <w:p w14:paraId="25DA72A8" w14:textId="77777777" w:rsidR="00F82EEF" w:rsidRPr="00D97C0D" w:rsidRDefault="00F82EEF" w:rsidP="00296E50">
            <w:pPr>
              <w:pStyle w:val="Tablebullet"/>
              <w:numPr>
                <w:ilvl w:val="0"/>
                <w:numId w:val="12"/>
              </w:numPr>
              <w:spacing w:line="276" w:lineRule="auto"/>
              <w:rPr>
                <w:rFonts w:ascii="Verdana" w:hAnsi="Verdana"/>
                <w:color w:val="000000"/>
                <w:sz w:val="20"/>
                <w:lang w:val="es-ES"/>
              </w:rPr>
            </w:pPr>
            <w:r w:rsidRPr="00D97C0D">
              <w:rPr>
                <w:rFonts w:ascii="Verdana" w:hAnsi="Verdana"/>
                <w:color w:val="000000"/>
                <w:sz w:val="20"/>
                <w:lang w:val="es-ES"/>
              </w:rPr>
              <w:t xml:space="preserve">Impacto en equipamiento </w:t>
            </w:r>
          </w:p>
          <w:p w14:paraId="486D50CD" w14:textId="77777777" w:rsidR="00F82EEF" w:rsidRPr="00D97C0D" w:rsidRDefault="00F82EEF" w:rsidP="00296E50">
            <w:pPr>
              <w:pStyle w:val="Tablebullet"/>
              <w:numPr>
                <w:ilvl w:val="0"/>
                <w:numId w:val="12"/>
              </w:numPr>
              <w:spacing w:line="276" w:lineRule="auto"/>
              <w:rPr>
                <w:rFonts w:ascii="Verdana" w:hAnsi="Verdana"/>
                <w:color w:val="000000"/>
                <w:sz w:val="20"/>
                <w:lang w:val="es-ES"/>
              </w:rPr>
            </w:pPr>
            <w:r w:rsidRPr="00D97C0D">
              <w:rPr>
                <w:rFonts w:ascii="Verdana" w:hAnsi="Verdana"/>
                <w:color w:val="000000"/>
                <w:sz w:val="20"/>
                <w:lang w:val="es-ES"/>
              </w:rPr>
              <w:t xml:space="preserve">Estado del acceso a diferentes áreas dentro del edificio </w:t>
            </w:r>
          </w:p>
          <w:p w14:paraId="24C1A409" w14:textId="77777777" w:rsidR="00F82EEF" w:rsidRPr="00D97C0D" w:rsidRDefault="00F82EEF" w:rsidP="00296E50">
            <w:pPr>
              <w:pStyle w:val="Tablebullet"/>
              <w:numPr>
                <w:ilvl w:val="0"/>
                <w:numId w:val="12"/>
              </w:numPr>
              <w:spacing w:after="60" w:line="276" w:lineRule="auto"/>
              <w:rPr>
                <w:rFonts w:ascii="Verdana" w:hAnsi="Verdana"/>
                <w:color w:val="000000"/>
                <w:sz w:val="20"/>
                <w:lang w:val="es-ES"/>
              </w:rPr>
            </w:pPr>
            <w:r w:rsidRPr="00D97C0D">
              <w:rPr>
                <w:rFonts w:ascii="Verdana" w:hAnsi="Verdana"/>
                <w:color w:val="000000"/>
                <w:sz w:val="20"/>
                <w:lang w:val="es-ES"/>
              </w:rPr>
              <w:t>Capacidad para proteger el edificio.</w:t>
            </w:r>
          </w:p>
        </w:tc>
        <w:tc>
          <w:tcPr>
            <w:tcW w:w="1843" w:type="dxa"/>
          </w:tcPr>
          <w:p w14:paraId="33BEC5C3" w14:textId="77777777" w:rsidR="00F82EEF" w:rsidRPr="00D97C0D" w:rsidRDefault="00F82EEF" w:rsidP="00296E50">
            <w:pPr>
              <w:pStyle w:val="Tablebullet"/>
              <w:numPr>
                <w:ilvl w:val="0"/>
                <w:numId w:val="12"/>
              </w:numPr>
              <w:spacing w:line="276" w:lineRule="auto"/>
              <w:rPr>
                <w:rFonts w:ascii="Verdana" w:hAnsi="Verdana"/>
                <w:color w:val="000000"/>
                <w:sz w:val="20"/>
                <w:lang w:val="es-ES"/>
              </w:rPr>
            </w:pPr>
            <w:r w:rsidRPr="00D97C0D">
              <w:rPr>
                <w:rFonts w:ascii="Verdana" w:hAnsi="Verdana" w:cstheme="minorHAnsi"/>
                <w:color w:val="000000"/>
                <w:sz w:val="20"/>
                <w:szCs w:val="22"/>
              </w:rPr>
              <w:t>Pendiente de definir</w:t>
            </w:r>
          </w:p>
        </w:tc>
      </w:tr>
      <w:tr w:rsidR="00F82EEF" w:rsidRPr="00D97C0D" w14:paraId="523DCCCA" w14:textId="77777777" w:rsidTr="00CB6E6E">
        <w:trPr>
          <w:cantSplit/>
        </w:trPr>
        <w:tc>
          <w:tcPr>
            <w:tcW w:w="2410" w:type="dxa"/>
          </w:tcPr>
          <w:p w14:paraId="288F1BD4" w14:textId="77777777" w:rsidR="00F82EEF" w:rsidRPr="00D97C0D" w:rsidRDefault="00F82EEF" w:rsidP="00CB6E6E">
            <w:pPr>
              <w:rPr>
                <w:color w:val="000000"/>
                <w:sz w:val="20"/>
              </w:rPr>
            </w:pPr>
            <w:r w:rsidRPr="00D97C0D">
              <w:rPr>
                <w:color w:val="000000"/>
                <w:sz w:val="20"/>
              </w:rPr>
              <w:t xml:space="preserve">Identificar políticas de sustitución del personal y equipamiento de negocio </w:t>
            </w:r>
          </w:p>
        </w:tc>
        <w:tc>
          <w:tcPr>
            <w:tcW w:w="5387" w:type="dxa"/>
          </w:tcPr>
          <w:p w14:paraId="152B5B80" w14:textId="77777777" w:rsidR="00F82EEF" w:rsidRPr="00D97C0D" w:rsidRDefault="00F82EEF" w:rsidP="00296E50">
            <w:pPr>
              <w:numPr>
                <w:ilvl w:val="0"/>
                <w:numId w:val="17"/>
              </w:numPr>
              <w:overflowPunct w:val="0"/>
              <w:autoSpaceDE w:val="0"/>
              <w:autoSpaceDN w:val="0"/>
              <w:adjustRightInd w:val="0"/>
              <w:spacing w:after="0" w:line="276" w:lineRule="auto"/>
              <w:jc w:val="left"/>
              <w:textAlignment w:val="baseline"/>
              <w:rPr>
                <w:color w:val="000000"/>
                <w:sz w:val="20"/>
              </w:rPr>
            </w:pPr>
            <w:r w:rsidRPr="00D97C0D">
              <w:rPr>
                <w:color w:val="000000"/>
                <w:sz w:val="20"/>
              </w:rPr>
              <w:t xml:space="preserve">Tiempo estimado necesario para reparar el edificio: </w:t>
            </w:r>
          </w:p>
          <w:p w14:paraId="3B61FBEA" w14:textId="77777777" w:rsidR="00F82EEF" w:rsidRPr="00D97C0D" w:rsidRDefault="00F82EEF" w:rsidP="00296E50">
            <w:pPr>
              <w:pStyle w:val="Tablebullet"/>
              <w:numPr>
                <w:ilvl w:val="0"/>
                <w:numId w:val="13"/>
              </w:numPr>
              <w:spacing w:line="276" w:lineRule="auto"/>
              <w:rPr>
                <w:rFonts w:ascii="Verdana" w:hAnsi="Verdana"/>
                <w:color w:val="000000"/>
                <w:sz w:val="20"/>
                <w:lang w:val="es-ES"/>
              </w:rPr>
            </w:pPr>
            <w:r w:rsidRPr="00D97C0D">
              <w:rPr>
                <w:rFonts w:ascii="Verdana" w:hAnsi="Verdana"/>
                <w:color w:val="000000"/>
                <w:sz w:val="20"/>
                <w:lang w:val="es-ES"/>
              </w:rPr>
              <w:t>Días</w:t>
            </w:r>
          </w:p>
          <w:p w14:paraId="390A259C" w14:textId="77777777" w:rsidR="00F82EEF" w:rsidRPr="00D97C0D" w:rsidRDefault="00F82EEF" w:rsidP="00296E50">
            <w:pPr>
              <w:pStyle w:val="Tablebullet"/>
              <w:numPr>
                <w:ilvl w:val="0"/>
                <w:numId w:val="13"/>
              </w:numPr>
              <w:spacing w:line="276" w:lineRule="auto"/>
              <w:rPr>
                <w:rFonts w:ascii="Verdana" w:hAnsi="Verdana"/>
                <w:color w:val="000000"/>
                <w:sz w:val="20"/>
                <w:lang w:val="es-ES"/>
              </w:rPr>
            </w:pPr>
            <w:r w:rsidRPr="00D97C0D">
              <w:rPr>
                <w:rFonts w:ascii="Verdana" w:hAnsi="Verdana"/>
                <w:color w:val="000000"/>
                <w:sz w:val="20"/>
                <w:lang w:val="es-ES"/>
              </w:rPr>
              <w:t>Semanas</w:t>
            </w:r>
          </w:p>
          <w:p w14:paraId="5551B733" w14:textId="77777777" w:rsidR="00F82EEF" w:rsidRPr="00D97C0D" w:rsidRDefault="00F82EEF" w:rsidP="00296E50">
            <w:pPr>
              <w:pStyle w:val="Tablebullet"/>
              <w:numPr>
                <w:ilvl w:val="0"/>
                <w:numId w:val="13"/>
              </w:numPr>
              <w:spacing w:line="276" w:lineRule="auto"/>
              <w:rPr>
                <w:rFonts w:ascii="Verdana" w:hAnsi="Verdana"/>
                <w:color w:val="000000"/>
                <w:sz w:val="20"/>
                <w:lang w:val="es-ES"/>
              </w:rPr>
            </w:pPr>
            <w:r w:rsidRPr="00D97C0D">
              <w:rPr>
                <w:rFonts w:ascii="Verdana" w:hAnsi="Verdana"/>
                <w:color w:val="000000"/>
                <w:sz w:val="20"/>
                <w:lang w:val="es-ES"/>
              </w:rPr>
              <w:t>Meses</w:t>
            </w:r>
          </w:p>
          <w:p w14:paraId="3AEDFE16" w14:textId="77777777" w:rsidR="00F82EEF" w:rsidRPr="00D97C0D" w:rsidRDefault="00F82EEF" w:rsidP="00296E50">
            <w:pPr>
              <w:pStyle w:val="Tablebullet"/>
              <w:numPr>
                <w:ilvl w:val="0"/>
                <w:numId w:val="13"/>
              </w:numPr>
              <w:spacing w:line="276" w:lineRule="auto"/>
              <w:rPr>
                <w:rFonts w:ascii="Verdana" w:hAnsi="Verdana"/>
                <w:color w:val="000000"/>
                <w:sz w:val="20"/>
                <w:lang w:val="es-ES"/>
              </w:rPr>
            </w:pPr>
            <w:r w:rsidRPr="00D97C0D">
              <w:rPr>
                <w:rFonts w:ascii="Verdana" w:hAnsi="Verdana"/>
                <w:color w:val="000000"/>
                <w:sz w:val="20"/>
                <w:lang w:val="es-ES"/>
              </w:rPr>
              <w:t xml:space="preserve">Si es posible, identificar políticas para la restitución de equipamientos  personales, etc. desde el lugar afectado </w:t>
            </w:r>
          </w:p>
        </w:tc>
        <w:tc>
          <w:tcPr>
            <w:tcW w:w="1843" w:type="dxa"/>
          </w:tcPr>
          <w:p w14:paraId="573974AC" w14:textId="77777777" w:rsidR="00F82EEF" w:rsidRPr="00D97C0D" w:rsidRDefault="00F82EEF" w:rsidP="00296E50">
            <w:pPr>
              <w:numPr>
                <w:ilvl w:val="0"/>
                <w:numId w:val="17"/>
              </w:numPr>
              <w:overflowPunct w:val="0"/>
              <w:autoSpaceDE w:val="0"/>
              <w:autoSpaceDN w:val="0"/>
              <w:adjustRightInd w:val="0"/>
              <w:spacing w:after="0" w:line="276" w:lineRule="auto"/>
              <w:jc w:val="left"/>
              <w:textAlignment w:val="baseline"/>
              <w:rPr>
                <w:color w:val="000000"/>
                <w:sz w:val="20"/>
              </w:rPr>
            </w:pPr>
            <w:r w:rsidRPr="00D97C0D">
              <w:rPr>
                <w:rFonts w:cstheme="minorHAnsi"/>
                <w:color w:val="000000"/>
                <w:sz w:val="20"/>
              </w:rPr>
              <w:t>Pendiente de definir</w:t>
            </w:r>
          </w:p>
        </w:tc>
      </w:tr>
      <w:tr w:rsidR="00F82EEF" w:rsidRPr="00D97C0D" w14:paraId="55453245" w14:textId="77777777" w:rsidTr="00CB6E6E">
        <w:trPr>
          <w:cantSplit/>
        </w:trPr>
        <w:tc>
          <w:tcPr>
            <w:tcW w:w="2410" w:type="dxa"/>
          </w:tcPr>
          <w:p w14:paraId="27E64736" w14:textId="77777777" w:rsidR="00F82EEF" w:rsidRPr="00D97C0D" w:rsidRDefault="00F82EEF" w:rsidP="00CB6E6E">
            <w:pPr>
              <w:rPr>
                <w:color w:val="000000"/>
                <w:sz w:val="20"/>
              </w:rPr>
            </w:pPr>
            <w:r w:rsidRPr="00D97C0D">
              <w:rPr>
                <w:color w:val="000000"/>
                <w:sz w:val="20"/>
              </w:rPr>
              <w:t xml:space="preserve">Valoración de los recursos (departamentos afectados) </w:t>
            </w:r>
          </w:p>
        </w:tc>
        <w:tc>
          <w:tcPr>
            <w:tcW w:w="5387" w:type="dxa"/>
          </w:tcPr>
          <w:p w14:paraId="4846B6B0" w14:textId="77777777" w:rsidR="00F82EEF" w:rsidRPr="00D97C0D" w:rsidRDefault="00F82EEF" w:rsidP="00296E50">
            <w:pPr>
              <w:pStyle w:val="Tablebullet"/>
              <w:numPr>
                <w:ilvl w:val="0"/>
                <w:numId w:val="14"/>
              </w:numPr>
              <w:spacing w:line="276" w:lineRule="auto"/>
              <w:rPr>
                <w:rFonts w:ascii="Verdana" w:hAnsi="Verdana"/>
                <w:color w:val="000000"/>
                <w:sz w:val="20"/>
                <w:lang w:val="es-ES"/>
              </w:rPr>
            </w:pPr>
            <w:r w:rsidRPr="00D97C0D">
              <w:rPr>
                <w:rFonts w:ascii="Verdana" w:hAnsi="Verdana"/>
                <w:color w:val="000000"/>
                <w:sz w:val="20"/>
                <w:lang w:val="es-ES"/>
              </w:rPr>
              <w:t xml:space="preserve">Recursos que son recuperables </w:t>
            </w:r>
          </w:p>
          <w:p w14:paraId="5BDB5022" w14:textId="77777777" w:rsidR="00F82EEF" w:rsidRPr="00D97C0D" w:rsidRDefault="00F82EEF" w:rsidP="00296E50">
            <w:pPr>
              <w:pStyle w:val="Tablebullet"/>
              <w:numPr>
                <w:ilvl w:val="0"/>
                <w:numId w:val="14"/>
              </w:numPr>
              <w:spacing w:after="60" w:line="276" w:lineRule="auto"/>
              <w:rPr>
                <w:rFonts w:ascii="Verdana" w:hAnsi="Verdana"/>
                <w:color w:val="000000"/>
                <w:sz w:val="20"/>
                <w:lang w:val="es-ES"/>
              </w:rPr>
            </w:pPr>
            <w:r w:rsidRPr="00D97C0D">
              <w:rPr>
                <w:rFonts w:ascii="Verdana" w:hAnsi="Verdana"/>
                <w:color w:val="000000"/>
                <w:sz w:val="20"/>
                <w:lang w:val="es-ES"/>
              </w:rPr>
              <w:t>Recursos que necesitan ser adquiridos.</w:t>
            </w:r>
          </w:p>
        </w:tc>
        <w:tc>
          <w:tcPr>
            <w:tcW w:w="1843" w:type="dxa"/>
          </w:tcPr>
          <w:p w14:paraId="079E0C29" w14:textId="77777777" w:rsidR="00F82EEF" w:rsidRPr="00D97C0D" w:rsidRDefault="00F82EEF" w:rsidP="00296E50">
            <w:pPr>
              <w:pStyle w:val="Tablebullet"/>
              <w:numPr>
                <w:ilvl w:val="0"/>
                <w:numId w:val="14"/>
              </w:numPr>
              <w:spacing w:line="276" w:lineRule="auto"/>
              <w:rPr>
                <w:rFonts w:ascii="Verdana" w:hAnsi="Verdana"/>
                <w:color w:val="000000"/>
                <w:sz w:val="20"/>
                <w:lang w:val="es-ES"/>
              </w:rPr>
            </w:pPr>
            <w:r w:rsidRPr="00D97C0D">
              <w:rPr>
                <w:rFonts w:ascii="Verdana" w:hAnsi="Verdana" w:cstheme="minorHAnsi"/>
                <w:color w:val="000000"/>
                <w:sz w:val="20"/>
                <w:szCs w:val="22"/>
              </w:rPr>
              <w:t>Pendiente de definir</w:t>
            </w:r>
          </w:p>
        </w:tc>
      </w:tr>
      <w:tr w:rsidR="00F82EEF" w:rsidRPr="00D97C0D" w14:paraId="7FAEBAEC" w14:textId="77777777" w:rsidTr="00CB6E6E">
        <w:trPr>
          <w:cantSplit/>
        </w:trPr>
        <w:tc>
          <w:tcPr>
            <w:tcW w:w="2410" w:type="dxa"/>
          </w:tcPr>
          <w:p w14:paraId="5AA675CE" w14:textId="77777777" w:rsidR="00F82EEF" w:rsidRPr="00D97C0D" w:rsidRDefault="00F82EEF" w:rsidP="00CB6E6E">
            <w:pPr>
              <w:rPr>
                <w:color w:val="000000"/>
                <w:sz w:val="20"/>
              </w:rPr>
            </w:pPr>
            <w:r w:rsidRPr="00D97C0D">
              <w:rPr>
                <w:color w:val="000000"/>
                <w:sz w:val="20"/>
              </w:rPr>
              <w:t xml:space="preserve">Establecer acceso temporal para empleados autorizados </w:t>
            </w:r>
          </w:p>
        </w:tc>
        <w:tc>
          <w:tcPr>
            <w:tcW w:w="5387" w:type="dxa"/>
          </w:tcPr>
          <w:p w14:paraId="3F023987" w14:textId="77777777" w:rsidR="00F82EEF" w:rsidRPr="00D97C0D" w:rsidRDefault="00F82EEF" w:rsidP="00296E50">
            <w:pPr>
              <w:pStyle w:val="Textoindependiente2"/>
              <w:numPr>
                <w:ilvl w:val="0"/>
                <w:numId w:val="17"/>
              </w:numPr>
              <w:spacing w:after="60" w:line="276" w:lineRule="auto"/>
              <w:jc w:val="left"/>
              <w:rPr>
                <w:color w:val="000000"/>
              </w:rPr>
            </w:pPr>
            <w:r w:rsidRPr="004862E2">
              <w:rPr>
                <w:color w:val="000000"/>
                <w:sz w:val="20"/>
                <w:szCs w:val="20"/>
              </w:rPr>
              <w:t>Coordinar con Infraestructura para establecer un método efectivo que permita el acceso temporal a áreas restringidas, si procede.</w:t>
            </w:r>
          </w:p>
        </w:tc>
        <w:tc>
          <w:tcPr>
            <w:tcW w:w="1843" w:type="dxa"/>
          </w:tcPr>
          <w:p w14:paraId="5365B3C7" w14:textId="77777777" w:rsidR="00F82EEF" w:rsidRPr="00D97C0D" w:rsidRDefault="00F82EEF" w:rsidP="00296E50">
            <w:pPr>
              <w:pStyle w:val="Textoindependiente2"/>
              <w:numPr>
                <w:ilvl w:val="0"/>
                <w:numId w:val="17"/>
              </w:numPr>
              <w:spacing w:after="60" w:line="276" w:lineRule="auto"/>
              <w:jc w:val="left"/>
              <w:rPr>
                <w:b/>
                <w:color w:val="000000"/>
              </w:rPr>
            </w:pPr>
            <w:r w:rsidRPr="00D97C0D">
              <w:rPr>
                <w:rFonts w:cstheme="minorHAnsi"/>
                <w:color w:val="000000"/>
              </w:rPr>
              <w:t>Pendiente de definir</w:t>
            </w:r>
          </w:p>
        </w:tc>
      </w:tr>
      <w:tr w:rsidR="00F82EEF" w:rsidRPr="00D97C0D" w14:paraId="7A1F2818" w14:textId="77777777" w:rsidTr="00CB6E6E">
        <w:trPr>
          <w:cantSplit/>
        </w:trPr>
        <w:tc>
          <w:tcPr>
            <w:tcW w:w="2410" w:type="dxa"/>
          </w:tcPr>
          <w:p w14:paraId="6D45E392" w14:textId="77777777" w:rsidR="00F82EEF" w:rsidRPr="00D97C0D" w:rsidRDefault="00F82EEF" w:rsidP="00CB6E6E">
            <w:pPr>
              <w:rPr>
                <w:color w:val="000000"/>
                <w:sz w:val="20"/>
              </w:rPr>
            </w:pPr>
            <w:r w:rsidRPr="00D97C0D">
              <w:rPr>
                <w:color w:val="000000"/>
                <w:sz w:val="20"/>
              </w:rPr>
              <w:t>Hardware/Software  Network/Telecomunicaciones</w:t>
            </w:r>
          </w:p>
          <w:p w14:paraId="2D385159" w14:textId="77777777" w:rsidR="00F82EEF" w:rsidRPr="00D97C0D" w:rsidRDefault="00F82EEF" w:rsidP="00CB6E6E">
            <w:pPr>
              <w:rPr>
                <w:color w:val="000000"/>
                <w:sz w:val="20"/>
              </w:rPr>
            </w:pPr>
          </w:p>
        </w:tc>
        <w:tc>
          <w:tcPr>
            <w:tcW w:w="5387" w:type="dxa"/>
          </w:tcPr>
          <w:p w14:paraId="6495A02B"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color w:val="000000"/>
                <w:sz w:val="20"/>
              </w:rPr>
              <w:t xml:space="preserve">Naturaleza de la contingencia </w:t>
            </w:r>
          </w:p>
          <w:p w14:paraId="5B2E6D7B"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color w:val="000000"/>
                <w:sz w:val="20"/>
              </w:rPr>
              <w:t>Situación actual</w:t>
            </w:r>
          </w:p>
          <w:p w14:paraId="1F2AFC0D"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color w:val="000000"/>
                <w:sz w:val="20"/>
              </w:rPr>
              <w:t>Estado de la plataforma informática corporativa</w:t>
            </w:r>
          </w:p>
          <w:p w14:paraId="4F143592"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color w:val="000000"/>
                <w:sz w:val="20"/>
              </w:rPr>
              <w:t>Recursos necesarios para restaurar/recuperación</w:t>
            </w:r>
          </w:p>
          <w:p w14:paraId="5557FA61"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color w:val="000000"/>
                <w:sz w:val="20"/>
              </w:rPr>
              <w:t xml:space="preserve">Duración estimada de la caída o parada </w:t>
            </w:r>
          </w:p>
          <w:p w14:paraId="2B2D3B00" w14:textId="77777777" w:rsidR="00F82EEF" w:rsidRPr="00D97C0D" w:rsidRDefault="00F82EEF" w:rsidP="00CB6E6E">
            <w:pPr>
              <w:rPr>
                <w:rFonts w:cs="Arial"/>
                <w:color w:val="000000"/>
                <w:sz w:val="20"/>
              </w:rPr>
            </w:pPr>
          </w:p>
          <w:p w14:paraId="013D27BA" w14:textId="77777777" w:rsidR="00F82EEF" w:rsidRPr="00D97C0D" w:rsidRDefault="00F82EEF" w:rsidP="00CB6E6E">
            <w:pPr>
              <w:rPr>
                <w:rFonts w:cs="Arial"/>
                <w:color w:val="000000"/>
                <w:sz w:val="20"/>
              </w:rPr>
            </w:pPr>
            <w:r w:rsidRPr="00D97C0D">
              <w:rPr>
                <w:rFonts w:cs="Arial"/>
                <w:color w:val="000000"/>
                <w:sz w:val="20"/>
              </w:rPr>
              <w:t xml:space="preserve">Informe IT sobre: </w:t>
            </w:r>
          </w:p>
          <w:p w14:paraId="2229AAF1" w14:textId="77777777" w:rsidR="00F82EEF" w:rsidRPr="00D97C0D" w:rsidRDefault="00F82EEF" w:rsidP="00296E50">
            <w:pPr>
              <w:pStyle w:val="Tablebullet"/>
              <w:numPr>
                <w:ilvl w:val="0"/>
                <w:numId w:val="16"/>
              </w:numPr>
              <w:spacing w:line="276" w:lineRule="auto"/>
              <w:rPr>
                <w:rFonts w:ascii="Verdana" w:hAnsi="Verdana" w:cs="Arial"/>
                <w:color w:val="000000"/>
                <w:sz w:val="20"/>
                <w:lang w:val="es-ES"/>
              </w:rPr>
            </w:pPr>
            <w:r w:rsidRPr="00D97C0D">
              <w:rPr>
                <w:rFonts w:ascii="Verdana" w:hAnsi="Verdana" w:cs="Arial"/>
                <w:color w:val="000000"/>
                <w:sz w:val="20"/>
                <w:lang w:val="es-ES"/>
              </w:rPr>
              <w:t>Dimensión del Daño</w:t>
            </w:r>
          </w:p>
          <w:p w14:paraId="338FA503" w14:textId="77777777" w:rsidR="00F82EEF" w:rsidRPr="00D97C0D" w:rsidRDefault="00F82EEF" w:rsidP="00296E50">
            <w:pPr>
              <w:pStyle w:val="Tablebullet"/>
              <w:numPr>
                <w:ilvl w:val="0"/>
                <w:numId w:val="16"/>
              </w:numPr>
              <w:spacing w:line="276" w:lineRule="auto"/>
              <w:rPr>
                <w:rFonts w:ascii="Verdana" w:hAnsi="Verdana" w:cs="Arial"/>
                <w:color w:val="000000"/>
                <w:sz w:val="20"/>
                <w:lang w:val="es-ES"/>
              </w:rPr>
            </w:pPr>
            <w:r w:rsidRPr="00D97C0D">
              <w:rPr>
                <w:rFonts w:ascii="Verdana" w:hAnsi="Verdana" w:cs="Arial"/>
                <w:color w:val="000000"/>
                <w:sz w:val="20"/>
                <w:lang w:val="es-ES"/>
              </w:rPr>
              <w:t>Sistemas afectados</w:t>
            </w:r>
          </w:p>
          <w:p w14:paraId="28BA31AE" w14:textId="77777777" w:rsidR="00F82EEF" w:rsidRPr="00D97C0D" w:rsidRDefault="00F82EEF" w:rsidP="00296E50">
            <w:pPr>
              <w:pStyle w:val="Tablebullet"/>
              <w:numPr>
                <w:ilvl w:val="0"/>
                <w:numId w:val="16"/>
              </w:numPr>
              <w:spacing w:line="276" w:lineRule="auto"/>
              <w:rPr>
                <w:rFonts w:ascii="Verdana" w:hAnsi="Verdana" w:cs="Arial"/>
                <w:color w:val="000000"/>
                <w:sz w:val="20"/>
                <w:lang w:val="es-ES"/>
              </w:rPr>
            </w:pPr>
            <w:r w:rsidRPr="00D97C0D">
              <w:rPr>
                <w:rFonts w:ascii="Verdana" w:hAnsi="Verdana" w:cs="Arial"/>
                <w:color w:val="000000"/>
                <w:sz w:val="20"/>
                <w:lang w:val="es-ES"/>
              </w:rPr>
              <w:t xml:space="preserve">Terceras partes afectadas </w:t>
            </w:r>
          </w:p>
          <w:p w14:paraId="0A10AA48"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rFonts w:cs="Arial"/>
                <w:color w:val="000000"/>
                <w:sz w:val="20"/>
              </w:rPr>
              <w:t>Duración prevista de la caída/parada</w:t>
            </w:r>
          </w:p>
        </w:tc>
        <w:tc>
          <w:tcPr>
            <w:tcW w:w="1843" w:type="dxa"/>
          </w:tcPr>
          <w:p w14:paraId="3C61419E"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rFonts w:cstheme="minorHAnsi"/>
                <w:color w:val="000000"/>
                <w:sz w:val="20"/>
              </w:rPr>
              <w:t>Pendiente de definir</w:t>
            </w:r>
          </w:p>
        </w:tc>
      </w:tr>
      <w:tr w:rsidR="00F82EEF" w:rsidRPr="00D97C0D" w14:paraId="5076EB1A" w14:textId="77777777" w:rsidTr="00CB6E6E">
        <w:trPr>
          <w:cantSplit/>
        </w:trPr>
        <w:tc>
          <w:tcPr>
            <w:tcW w:w="2410" w:type="dxa"/>
          </w:tcPr>
          <w:p w14:paraId="18521336" w14:textId="77777777" w:rsidR="00F82EEF" w:rsidRPr="00D97C0D" w:rsidRDefault="00F82EEF" w:rsidP="00CB6E6E">
            <w:pPr>
              <w:rPr>
                <w:color w:val="000000"/>
                <w:sz w:val="20"/>
              </w:rPr>
            </w:pPr>
            <w:r w:rsidRPr="00D97C0D">
              <w:rPr>
                <w:color w:val="000000"/>
                <w:sz w:val="20"/>
              </w:rPr>
              <w:t xml:space="preserve">Observar Impacto Social </w:t>
            </w:r>
          </w:p>
        </w:tc>
        <w:tc>
          <w:tcPr>
            <w:tcW w:w="5387" w:type="dxa"/>
          </w:tcPr>
          <w:p w14:paraId="1FB7C713" w14:textId="77777777" w:rsidR="00F82EEF" w:rsidRPr="00D97C0D" w:rsidRDefault="00F82EEF" w:rsidP="00296E50">
            <w:pPr>
              <w:pStyle w:val="Tablebullet"/>
              <w:numPr>
                <w:ilvl w:val="0"/>
                <w:numId w:val="14"/>
              </w:numPr>
              <w:spacing w:after="60" w:line="276" w:lineRule="auto"/>
              <w:rPr>
                <w:rFonts w:ascii="Verdana" w:hAnsi="Verdana"/>
                <w:color w:val="000000"/>
                <w:sz w:val="20"/>
                <w:lang w:val="es-ES"/>
              </w:rPr>
            </w:pPr>
            <w:r w:rsidRPr="00D97C0D">
              <w:rPr>
                <w:rFonts w:ascii="Verdana" w:hAnsi="Verdana"/>
                <w:color w:val="000000"/>
                <w:sz w:val="20"/>
                <w:lang w:val="es-ES"/>
              </w:rPr>
              <w:t>Observar la reacción pública de los medios de comunicación, a través de los canales y recursos habituales.</w:t>
            </w:r>
          </w:p>
        </w:tc>
        <w:tc>
          <w:tcPr>
            <w:tcW w:w="1843" w:type="dxa"/>
          </w:tcPr>
          <w:p w14:paraId="685CF02D" w14:textId="77777777" w:rsidR="00F82EEF" w:rsidRPr="00D97C0D" w:rsidRDefault="00F82EEF" w:rsidP="00296E50">
            <w:pPr>
              <w:numPr>
                <w:ilvl w:val="0"/>
                <w:numId w:val="15"/>
              </w:numPr>
              <w:overflowPunct w:val="0"/>
              <w:autoSpaceDE w:val="0"/>
              <w:autoSpaceDN w:val="0"/>
              <w:adjustRightInd w:val="0"/>
              <w:spacing w:after="0" w:line="276" w:lineRule="auto"/>
              <w:jc w:val="left"/>
              <w:textAlignment w:val="baseline"/>
              <w:rPr>
                <w:color w:val="000000"/>
                <w:sz w:val="20"/>
              </w:rPr>
            </w:pPr>
            <w:r w:rsidRPr="00D97C0D">
              <w:rPr>
                <w:rFonts w:cstheme="minorHAnsi"/>
                <w:color w:val="000000"/>
                <w:sz w:val="20"/>
              </w:rPr>
              <w:t>Pendiente de definir</w:t>
            </w:r>
          </w:p>
        </w:tc>
      </w:tr>
    </w:tbl>
    <w:p w14:paraId="7D262ED7" w14:textId="77777777" w:rsidR="00F82EEF" w:rsidRPr="00D97C0D" w:rsidRDefault="00F82EEF" w:rsidP="00F82EEF">
      <w:pPr>
        <w:rPr>
          <w:b/>
          <w:color w:val="000000"/>
          <w:sz w:val="20"/>
        </w:rPr>
      </w:pPr>
      <w:bookmarkStart w:id="299" w:name="_Toc448238281"/>
    </w:p>
    <w:p w14:paraId="3CDFEB9C" w14:textId="77777777" w:rsidR="00F82EEF" w:rsidRPr="00D97C0D" w:rsidRDefault="00F82EEF" w:rsidP="00296E50">
      <w:pPr>
        <w:pStyle w:val="Proced-N4"/>
        <w:numPr>
          <w:ilvl w:val="3"/>
          <w:numId w:val="5"/>
        </w:numPr>
        <w:rPr>
          <w:rFonts w:ascii="Verdana" w:hAnsi="Verdana"/>
          <w:sz w:val="20"/>
        </w:rPr>
      </w:pPr>
      <w:bookmarkStart w:id="300" w:name="_Toc306967325"/>
      <w:bookmarkEnd w:id="299"/>
      <w:r w:rsidRPr="00D97C0D">
        <w:rPr>
          <w:rFonts w:ascii="Verdana" w:hAnsi="Verdana"/>
          <w:sz w:val="20"/>
        </w:rPr>
        <w:t>Sesión de Evaluación de Daños</w:t>
      </w:r>
      <w:bookmarkEnd w:id="300"/>
    </w:p>
    <w:p w14:paraId="755EA319" w14:textId="77777777" w:rsidR="00F82EEF" w:rsidRPr="00D97C0D" w:rsidRDefault="00F82EEF" w:rsidP="00F82EEF">
      <w:pPr>
        <w:pStyle w:val="121para"/>
        <w:spacing w:line="276" w:lineRule="auto"/>
        <w:ind w:left="142"/>
        <w:rPr>
          <w:rFonts w:ascii="Verdana" w:hAnsi="Verdana"/>
          <w:color w:val="000000"/>
          <w:sz w:val="20"/>
        </w:rPr>
      </w:pPr>
      <w:r w:rsidRPr="00D97C0D">
        <w:rPr>
          <w:rFonts w:ascii="Verdana" w:hAnsi="Verdana"/>
          <w:color w:val="000000"/>
          <w:sz w:val="20"/>
        </w:rPr>
        <w:t>El Responsable del CTGC evalúa los datos disponibles y si lo estima oportuno convocará al resto de miembros del Comité para valorar los datos de los daños y/o contingencia y tomar las siguientes acciones inmediatas según los aspectos que apliquen en función de la misma:</w:t>
      </w:r>
    </w:p>
    <w:p w14:paraId="4AA3F7B5" w14:textId="77777777" w:rsidR="00F82EEF" w:rsidRPr="00D97C0D" w:rsidRDefault="00F82EEF" w:rsidP="00F82EEF">
      <w:pPr>
        <w:pStyle w:val="121para"/>
        <w:spacing w:line="276" w:lineRule="auto"/>
        <w:ind w:left="426"/>
        <w:rPr>
          <w:rFonts w:ascii="Verdana" w:hAnsi="Verdana"/>
          <w:color w:val="000000"/>
          <w:sz w:val="20"/>
        </w:rPr>
      </w:pPr>
    </w:p>
    <w:p w14:paraId="2F7C4FDD" w14:textId="77777777" w:rsidR="004862E2" w:rsidRDefault="004862E2">
      <w:pPr>
        <w:spacing w:before="0" w:after="0"/>
        <w:jc w:val="left"/>
        <w:rPr>
          <w:b/>
          <w:bCs/>
          <w:color w:val="000000"/>
          <w:sz w:val="20"/>
          <w:szCs w:val="20"/>
          <w:u w:val="single"/>
          <w:lang w:val="es-ES" w:eastAsia="en-US"/>
        </w:rPr>
      </w:pPr>
      <w:r>
        <w:rPr>
          <w:b/>
          <w:bCs/>
          <w:color w:val="000000"/>
          <w:sz w:val="20"/>
          <w:lang w:val="es-ES"/>
        </w:rPr>
        <w:br w:type="page"/>
      </w:r>
    </w:p>
    <w:p w14:paraId="0F62BDE3" w14:textId="3165F532" w:rsidR="00F82EEF" w:rsidRPr="00D97C0D" w:rsidRDefault="00F82EEF" w:rsidP="00F82EEF">
      <w:pPr>
        <w:pStyle w:val="364Underlinehead"/>
        <w:spacing w:line="276" w:lineRule="auto"/>
        <w:ind w:left="426"/>
        <w:rPr>
          <w:rFonts w:ascii="Verdana" w:hAnsi="Verdana"/>
          <w:b/>
          <w:bCs/>
          <w:color w:val="000000"/>
          <w:sz w:val="20"/>
          <w:lang w:val="es-ES"/>
        </w:rPr>
      </w:pPr>
      <w:r w:rsidRPr="00D97C0D">
        <w:rPr>
          <w:rFonts w:ascii="Verdana" w:hAnsi="Verdana"/>
          <w:b/>
          <w:bCs/>
          <w:color w:val="000000"/>
          <w:sz w:val="20"/>
          <w:lang w:val="es-ES"/>
        </w:rPr>
        <w:t>Evaluación preliminar del alcance de la contingencia</w:t>
      </w:r>
    </w:p>
    <w:p w14:paraId="5A1B6CDA" w14:textId="77777777" w:rsidR="00F82EEF" w:rsidRPr="00D97C0D" w:rsidRDefault="00F82EEF" w:rsidP="00F82EEF">
      <w:pPr>
        <w:pStyle w:val="364Underlinehead"/>
        <w:spacing w:line="276" w:lineRule="auto"/>
        <w:ind w:left="426"/>
        <w:rPr>
          <w:rFonts w:ascii="Verdana" w:hAnsi="Verdana"/>
          <w:color w:val="000000"/>
          <w:sz w:val="20"/>
          <w:lang w:val="es-ES"/>
        </w:rPr>
      </w:pPr>
    </w:p>
    <w:p w14:paraId="692BDAA8" w14:textId="77777777" w:rsidR="00F82EEF" w:rsidRPr="00D97C0D" w:rsidRDefault="00F82EEF" w:rsidP="00F82EEF">
      <w:pPr>
        <w:pStyle w:val="121para"/>
        <w:spacing w:line="276" w:lineRule="auto"/>
        <w:ind w:left="142"/>
        <w:rPr>
          <w:rFonts w:ascii="Verdana" w:hAnsi="Verdana"/>
          <w:color w:val="000000"/>
          <w:sz w:val="20"/>
        </w:rPr>
      </w:pPr>
      <w:r w:rsidRPr="00D97C0D">
        <w:rPr>
          <w:rFonts w:ascii="Verdana" w:hAnsi="Verdana"/>
          <w:color w:val="000000"/>
          <w:sz w:val="20"/>
        </w:rPr>
        <w:t>En base a la información obtenida por parte del Responsable de Continuidad de Negocio (informe inicial de evaluación) y Equipo de Evaluación, de los servicios de emergencia (Policía, bomberos, ambulancias, etc.), puestos en alerta y personados en el edificio siniestrado, se debe disponer de los siguientes datos, con la finalidad de poseer las evidencias suficientes para soportar la toma de decisión de escalar el Plan de Continuidad de Negocio, declarar el desastre y activar el Plan de Continuidad de los Equipos de áreas críticas de negocio:</w:t>
      </w:r>
    </w:p>
    <w:p w14:paraId="52705BB6" w14:textId="77777777" w:rsidR="00F82EEF" w:rsidRPr="00D97C0D" w:rsidRDefault="00F82EEF" w:rsidP="00296E50">
      <w:pPr>
        <w:pStyle w:val="Sangradetextonormal"/>
        <w:numPr>
          <w:ilvl w:val="0"/>
          <w:numId w:val="18"/>
        </w:numPr>
        <w:tabs>
          <w:tab w:val="clear" w:pos="360"/>
          <w:tab w:val="num" w:pos="851"/>
        </w:tabs>
        <w:overflowPunct w:val="0"/>
        <w:autoSpaceDE w:val="0"/>
        <w:autoSpaceDN w:val="0"/>
        <w:adjustRightInd w:val="0"/>
        <w:spacing w:before="0" w:after="0" w:line="276" w:lineRule="auto"/>
        <w:ind w:left="851"/>
        <w:textAlignment w:val="baseline"/>
        <w:rPr>
          <w:color w:val="000000"/>
          <w:sz w:val="20"/>
        </w:rPr>
      </w:pPr>
      <w:r w:rsidRPr="00D97C0D">
        <w:rPr>
          <w:color w:val="000000"/>
          <w:sz w:val="20"/>
        </w:rPr>
        <w:t xml:space="preserve">Evaluación preliminar de los </w:t>
      </w:r>
      <w:r w:rsidRPr="00D97C0D">
        <w:rPr>
          <w:b/>
          <w:bCs/>
          <w:color w:val="000000"/>
          <w:sz w:val="20"/>
        </w:rPr>
        <w:t>daños personales</w:t>
      </w:r>
      <w:r w:rsidRPr="00D97C0D">
        <w:rPr>
          <w:color w:val="000000"/>
          <w:sz w:val="20"/>
        </w:rPr>
        <w:t xml:space="preserve"> sufridos por los empleados del edificio siniestrado. Si de la evaluación preliminar de daños, se desprende que existen empleados que pueden ser críticos, para la restauración de las actividades y </w:t>
      </w:r>
      <w:r w:rsidRPr="00D97C0D">
        <w:rPr>
          <w:color w:val="000000"/>
          <w:sz w:val="20"/>
          <w:szCs w:val="20"/>
        </w:rPr>
        <w:t>funciones críticas</w:t>
      </w:r>
      <w:r w:rsidRPr="00D97C0D">
        <w:rPr>
          <w:color w:val="000000"/>
          <w:sz w:val="20"/>
        </w:rPr>
        <w:t xml:space="preserve"> de negocio de las áreas críticas afectadas por la contingencia o desastre, que se encuentran indisponibles, por haber resultado heridos por el siniestro, el CTGC asignará al Responsable del Equipo de Recursos Humanos y Medios  para proveer recursos alternativos, pudiendo solicitar la colaboración del Responsable del Equipo Tecnológico de la unidad o unidades afectadas para verificar si existen empleados que presenten el perfil profesional requerido o si se contrata por agencia de trabajo temporal, o consultora especializada en selección y contratación de personal, el personal especificado para la restauración de las actividades y procesos de negocio críticos de las unidades afectadas, desde los Centros Alternativos definidos.</w:t>
      </w:r>
    </w:p>
    <w:p w14:paraId="3B7B388C" w14:textId="77777777" w:rsidR="00F82EEF" w:rsidRPr="00D97C0D" w:rsidRDefault="00F82EEF" w:rsidP="00296E50">
      <w:pPr>
        <w:numPr>
          <w:ilvl w:val="0"/>
          <w:numId w:val="18"/>
        </w:numPr>
        <w:tabs>
          <w:tab w:val="clear" w:pos="360"/>
          <w:tab w:val="num" w:pos="851"/>
        </w:tabs>
        <w:overflowPunct w:val="0"/>
        <w:autoSpaceDE w:val="0"/>
        <w:autoSpaceDN w:val="0"/>
        <w:adjustRightInd w:val="0"/>
        <w:spacing w:before="0" w:after="0" w:line="276" w:lineRule="auto"/>
        <w:ind w:left="851"/>
        <w:textAlignment w:val="baseline"/>
        <w:rPr>
          <w:sz w:val="20"/>
        </w:rPr>
      </w:pPr>
      <w:r w:rsidRPr="00D97C0D">
        <w:rPr>
          <w:sz w:val="20"/>
        </w:rPr>
        <w:t xml:space="preserve">Evaluación preliminar de las </w:t>
      </w:r>
      <w:r w:rsidRPr="00D97C0D">
        <w:rPr>
          <w:b/>
          <w:bCs/>
          <w:sz w:val="20"/>
        </w:rPr>
        <w:t>causas del incidente</w:t>
      </w:r>
      <w:r w:rsidRPr="00D97C0D">
        <w:rPr>
          <w:sz w:val="20"/>
        </w:rPr>
        <w:t>.</w:t>
      </w:r>
    </w:p>
    <w:p w14:paraId="01352E20" w14:textId="77777777" w:rsidR="00F82EEF" w:rsidRPr="00D97C0D" w:rsidRDefault="00F82EEF" w:rsidP="00296E50">
      <w:pPr>
        <w:pStyle w:val="121bullet"/>
        <w:numPr>
          <w:ilvl w:val="0"/>
          <w:numId w:val="18"/>
        </w:numPr>
        <w:tabs>
          <w:tab w:val="left" w:pos="2127"/>
          <w:tab w:val="left" w:pos="2694"/>
        </w:tabs>
        <w:spacing w:line="276" w:lineRule="auto"/>
      </w:pPr>
      <w:r w:rsidRPr="00D97C0D">
        <w:t>Estimación inicial y aproximada de la dimensión de los daños a las instalaciones, el equipamiento, los sistemas informáticos y los ficheros o registros vitales afectados</w:t>
      </w:r>
    </w:p>
    <w:p w14:paraId="70373E3D" w14:textId="77777777" w:rsidR="00F82EEF" w:rsidRPr="00D97C0D" w:rsidRDefault="00F82EEF" w:rsidP="00296E50">
      <w:pPr>
        <w:numPr>
          <w:ilvl w:val="0"/>
          <w:numId w:val="18"/>
        </w:numPr>
        <w:tabs>
          <w:tab w:val="clear" w:pos="360"/>
          <w:tab w:val="num" w:pos="851"/>
        </w:tabs>
        <w:overflowPunct w:val="0"/>
        <w:autoSpaceDE w:val="0"/>
        <w:autoSpaceDN w:val="0"/>
        <w:adjustRightInd w:val="0"/>
        <w:spacing w:before="0" w:after="0" w:line="276" w:lineRule="auto"/>
        <w:ind w:left="851"/>
        <w:textAlignment w:val="baseline"/>
        <w:rPr>
          <w:sz w:val="20"/>
        </w:rPr>
      </w:pPr>
      <w:r w:rsidRPr="00D97C0D">
        <w:rPr>
          <w:sz w:val="20"/>
        </w:rPr>
        <w:t xml:space="preserve">Estimación inicial y aproximada de </w:t>
      </w:r>
      <w:r w:rsidRPr="00D97C0D">
        <w:rPr>
          <w:b/>
          <w:bCs/>
          <w:sz w:val="20"/>
        </w:rPr>
        <w:t xml:space="preserve">cuándo estará disponible nuevamente el edificio </w:t>
      </w:r>
      <w:r w:rsidRPr="00D97C0D">
        <w:rPr>
          <w:sz w:val="20"/>
        </w:rPr>
        <w:t>(Si dicha estimación supera los 45 días, el CTGC debe adoptar las medidas necesarias con carácter urgente, para proveer un nuevo espacio que complemente a las Salas de Continuidad, ya que a partir de ese plazo, se hará necesaria la restauración de determinadas actividades y procesos de negocio propios de la operativa normal, que inicialmente no fueron considerados críticos en el análisis realizado.</w:t>
      </w:r>
    </w:p>
    <w:p w14:paraId="125BA858" w14:textId="77777777" w:rsidR="00F82EEF" w:rsidRPr="00D97C0D" w:rsidRDefault="00F82EEF" w:rsidP="00F82EEF">
      <w:pPr>
        <w:overflowPunct w:val="0"/>
        <w:autoSpaceDE w:val="0"/>
        <w:autoSpaceDN w:val="0"/>
        <w:adjustRightInd w:val="0"/>
        <w:spacing w:after="0"/>
        <w:textAlignment w:val="baseline"/>
        <w:rPr>
          <w:sz w:val="20"/>
        </w:rPr>
      </w:pPr>
    </w:p>
    <w:p w14:paraId="6155F27C" w14:textId="77777777" w:rsidR="00F82EEF" w:rsidRPr="00D97C0D" w:rsidRDefault="00F82EEF" w:rsidP="00F82EEF">
      <w:pPr>
        <w:pStyle w:val="Sangra2detindependiente"/>
        <w:spacing w:line="276" w:lineRule="auto"/>
        <w:rPr>
          <w:sz w:val="20"/>
        </w:rPr>
      </w:pPr>
    </w:p>
    <w:p w14:paraId="394479EE" w14:textId="77777777" w:rsidR="00F82EEF" w:rsidRPr="00D97C0D" w:rsidRDefault="00F82EEF" w:rsidP="00F82EEF">
      <w:pPr>
        <w:overflowPunct w:val="0"/>
        <w:autoSpaceDE w:val="0"/>
        <w:autoSpaceDN w:val="0"/>
        <w:adjustRightInd w:val="0"/>
        <w:spacing w:after="0"/>
        <w:textAlignment w:val="baseline"/>
        <w:rPr>
          <w:sz w:val="20"/>
        </w:rPr>
      </w:pPr>
    </w:p>
    <w:p w14:paraId="1306751B" w14:textId="77777777" w:rsidR="00F82EEF" w:rsidRPr="00D97C0D" w:rsidRDefault="00122545" w:rsidP="00296E50">
      <w:pPr>
        <w:pStyle w:val="Proced-N1"/>
        <w:numPr>
          <w:ilvl w:val="0"/>
          <w:numId w:val="5"/>
        </w:numPr>
        <w:rPr>
          <w:rFonts w:ascii="Verdana" w:hAnsi="Verdana"/>
        </w:rPr>
      </w:pPr>
      <w:hyperlink w:anchor="_4.1_CONSIDERACIONES_A" w:history="1">
        <w:r w:rsidR="00F82EEF" w:rsidRPr="00D97C0D">
          <w:rPr>
            <w:rFonts w:ascii="Verdana" w:hAnsi="Verdana"/>
          </w:rPr>
          <w:t xml:space="preserve"> </w:t>
        </w:r>
        <w:bookmarkStart w:id="301" w:name="_Toc256494308"/>
        <w:bookmarkStart w:id="302" w:name="_Toc306967326"/>
        <w:bookmarkStart w:id="303" w:name="_Toc462058369"/>
        <w:bookmarkStart w:id="304" w:name="_Toc462059588"/>
        <w:bookmarkStart w:id="305" w:name="_Toc481586200"/>
        <w:bookmarkStart w:id="306" w:name="_Toc24968984"/>
        <w:r w:rsidR="00F82EEF" w:rsidRPr="00D97C0D">
          <w:rPr>
            <w:rFonts w:ascii="Verdana" w:hAnsi="Verdana"/>
          </w:rPr>
          <w:t>DECISIÓN DE DECLARAR LA CRISIS</w:t>
        </w:r>
        <w:bookmarkEnd w:id="301"/>
        <w:bookmarkEnd w:id="302"/>
        <w:bookmarkEnd w:id="303"/>
        <w:bookmarkEnd w:id="304"/>
        <w:bookmarkEnd w:id="305"/>
        <w:bookmarkEnd w:id="306"/>
      </w:hyperlink>
    </w:p>
    <w:p w14:paraId="79C757E2" w14:textId="77777777" w:rsidR="00F82EEF" w:rsidRPr="00D97C0D" w:rsidRDefault="00F82EEF" w:rsidP="00296E50">
      <w:pPr>
        <w:pStyle w:val="Prrafodelista"/>
        <w:keepNext/>
        <w:keepLines/>
        <w:numPr>
          <w:ilvl w:val="0"/>
          <w:numId w:val="6"/>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line="276" w:lineRule="auto"/>
        <w:contextualSpacing w:val="0"/>
        <w:outlineLvl w:val="1"/>
        <w:rPr>
          <w:caps/>
          <w:vanish/>
          <w:color w:val="011A33"/>
          <w:kern w:val="28"/>
          <w:sz w:val="28"/>
          <w:szCs w:val="28"/>
        </w:rPr>
      </w:pPr>
      <w:bookmarkStart w:id="307" w:name="_Toc462059589"/>
      <w:bookmarkStart w:id="308" w:name="_Toc462060225"/>
      <w:bookmarkStart w:id="309" w:name="_Toc462060295"/>
      <w:bookmarkStart w:id="310" w:name="_Toc462060359"/>
      <w:bookmarkStart w:id="311" w:name="_Toc462060423"/>
      <w:bookmarkStart w:id="312" w:name="_Toc462060487"/>
      <w:bookmarkStart w:id="313" w:name="_Toc462060557"/>
      <w:bookmarkStart w:id="314" w:name="_Toc462060627"/>
      <w:bookmarkStart w:id="315" w:name="_Toc481586201"/>
      <w:bookmarkStart w:id="316" w:name="_Toc256494309"/>
      <w:bookmarkStart w:id="317" w:name="_Toc306967327"/>
      <w:bookmarkEnd w:id="307"/>
      <w:bookmarkEnd w:id="308"/>
      <w:bookmarkEnd w:id="309"/>
      <w:bookmarkEnd w:id="310"/>
      <w:bookmarkEnd w:id="311"/>
      <w:bookmarkEnd w:id="312"/>
      <w:bookmarkEnd w:id="313"/>
      <w:bookmarkEnd w:id="314"/>
      <w:bookmarkEnd w:id="315"/>
    </w:p>
    <w:p w14:paraId="6F837973" w14:textId="77777777" w:rsidR="00F82EEF" w:rsidRPr="00D97C0D" w:rsidRDefault="00F82EEF" w:rsidP="00296E50">
      <w:pPr>
        <w:pStyle w:val="Proced-N2"/>
        <w:numPr>
          <w:ilvl w:val="1"/>
          <w:numId w:val="5"/>
        </w:numPr>
        <w:rPr>
          <w:rFonts w:ascii="Verdana" w:hAnsi="Verdana"/>
        </w:rPr>
      </w:pPr>
      <w:bookmarkStart w:id="318" w:name="_Toc462058370"/>
      <w:bookmarkStart w:id="319" w:name="_Toc462059590"/>
      <w:bookmarkStart w:id="320" w:name="_Toc481586202"/>
      <w:bookmarkStart w:id="321" w:name="_Toc24968985"/>
      <w:r w:rsidRPr="00D97C0D">
        <w:rPr>
          <w:rFonts w:ascii="Verdana" w:hAnsi="Verdana"/>
        </w:rPr>
        <w:t>CONSIDERACIONES A TENER EN CUENTA PARA LA TOMA DE LA DECISIÓN</w:t>
      </w:r>
      <w:bookmarkEnd w:id="316"/>
      <w:bookmarkEnd w:id="317"/>
      <w:bookmarkEnd w:id="318"/>
      <w:bookmarkEnd w:id="319"/>
      <w:bookmarkEnd w:id="320"/>
      <w:bookmarkEnd w:id="321"/>
    </w:p>
    <w:p w14:paraId="21D736D4" w14:textId="77777777" w:rsidR="00F82EEF" w:rsidRPr="00703009" w:rsidRDefault="00F82EEF" w:rsidP="00703009">
      <w:pPr>
        <w:pStyle w:val="11para"/>
      </w:pPr>
      <w:r w:rsidRPr="00703009">
        <w:t>Según la información obtenida del proceso de Evaluación de Daños, el CTGC deberá tener en cuenta las siguientes consideraciones, con la finalidad de poseer las evidencias suficientes para soportar la toma de decisión de escalar el proceso de toma de decisión, declarar el desastre y activar el Plan de Continuidad/Tecnológico de los diferentes equipos implicados:</w:t>
      </w:r>
    </w:p>
    <w:p w14:paraId="585F14D7" w14:textId="77777777" w:rsidR="00F82EEF" w:rsidRPr="00D97C0D" w:rsidRDefault="00F82EEF" w:rsidP="00296E50">
      <w:pPr>
        <w:pStyle w:val="22bullet"/>
        <w:numPr>
          <w:ilvl w:val="0"/>
          <w:numId w:val="21"/>
        </w:numPr>
        <w:tabs>
          <w:tab w:val="clear" w:pos="1080"/>
          <w:tab w:val="clear" w:pos="1260"/>
          <w:tab w:val="left" w:pos="567"/>
        </w:tabs>
        <w:spacing w:before="240" w:line="276" w:lineRule="auto"/>
        <w:ind w:left="567" w:hanging="357"/>
        <w:rPr>
          <w:rFonts w:ascii="Verdana" w:hAnsi="Verdana"/>
          <w:sz w:val="20"/>
          <w:lang w:val="es-ES"/>
        </w:rPr>
      </w:pPr>
      <w:r w:rsidRPr="00D97C0D">
        <w:rPr>
          <w:rFonts w:ascii="Verdana" w:hAnsi="Verdana"/>
          <w:sz w:val="20"/>
          <w:lang w:val="es-ES"/>
        </w:rPr>
        <w:t>Tiempo de parada/caída previsto.</w:t>
      </w:r>
    </w:p>
    <w:p w14:paraId="52AF744A"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Impacto significativo para el negocio.</w:t>
      </w:r>
    </w:p>
    <w:p w14:paraId="300D2236"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Daño a la instalación/es y nivel de afectación de la plataforma informática corporativa.</w:t>
      </w:r>
    </w:p>
    <w:p w14:paraId="02E6379B"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Existencia de víctimas o lesionados críticos.</w:t>
      </w:r>
    </w:p>
    <w:p w14:paraId="54EFDB72"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Peligro para la integridad física o seguridad personal.</w:t>
      </w:r>
    </w:p>
    <w:p w14:paraId="10C28FB8"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Incumplimiento en obligaciones contractuales.</w:t>
      </w:r>
    </w:p>
    <w:p w14:paraId="13102E29"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Impacto monetario en los ingresos o pérdida de ventas.</w:t>
      </w:r>
    </w:p>
    <w:p w14:paraId="6EC783BA"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Conocimiento de los Medios de comunicación de lo sucedido.</w:t>
      </w:r>
    </w:p>
    <w:p w14:paraId="7715768B"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Impactos en el servicio al cliente.</w:t>
      </w:r>
    </w:p>
    <w:p w14:paraId="0D71BBFE"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Socios afectados por la estrategia de recuperación.</w:t>
      </w:r>
    </w:p>
    <w:p w14:paraId="5F45BEBC" w14:textId="77777777" w:rsidR="00F82EEF" w:rsidRPr="00D97C0D" w:rsidRDefault="00F82EEF" w:rsidP="00296E50">
      <w:pPr>
        <w:pStyle w:val="22bullet"/>
        <w:numPr>
          <w:ilvl w:val="0"/>
          <w:numId w:val="21"/>
        </w:numPr>
        <w:tabs>
          <w:tab w:val="clear" w:pos="1080"/>
          <w:tab w:val="clear" w:pos="1260"/>
          <w:tab w:val="left" w:pos="567"/>
        </w:tabs>
        <w:spacing w:line="276" w:lineRule="auto"/>
        <w:ind w:left="567"/>
        <w:rPr>
          <w:rFonts w:ascii="Verdana" w:hAnsi="Verdana"/>
          <w:sz w:val="20"/>
          <w:lang w:val="es-ES"/>
        </w:rPr>
      </w:pPr>
      <w:r w:rsidRPr="00D97C0D">
        <w:rPr>
          <w:rFonts w:ascii="Verdana" w:hAnsi="Verdana"/>
          <w:sz w:val="20"/>
          <w:lang w:val="es-ES"/>
        </w:rPr>
        <w:t>Dimensión de daños a terceros.</w:t>
      </w:r>
      <w:bookmarkStart w:id="322" w:name="_4.2_ACTIVIDADES_UNA"/>
      <w:bookmarkStart w:id="323" w:name="declaration_tasks"/>
      <w:bookmarkEnd w:id="322"/>
      <w:bookmarkEnd w:id="323"/>
    </w:p>
    <w:p w14:paraId="11B32CBC" w14:textId="77777777" w:rsidR="00F82EEF" w:rsidRPr="00D97C0D" w:rsidRDefault="00F82EEF" w:rsidP="00296E50">
      <w:pPr>
        <w:pStyle w:val="Proced-N2"/>
        <w:numPr>
          <w:ilvl w:val="1"/>
          <w:numId w:val="5"/>
        </w:numPr>
        <w:rPr>
          <w:rFonts w:ascii="Verdana" w:hAnsi="Verdana"/>
        </w:rPr>
      </w:pPr>
      <w:bookmarkStart w:id="324" w:name="_Toc256494310"/>
      <w:bookmarkStart w:id="325" w:name="_Toc306967328"/>
      <w:bookmarkStart w:id="326" w:name="_Toc462058371"/>
      <w:bookmarkStart w:id="327" w:name="_Toc462059591"/>
      <w:bookmarkStart w:id="328" w:name="_Toc481586203"/>
      <w:bookmarkStart w:id="329" w:name="_Toc24968986"/>
      <w:r w:rsidRPr="00D97C0D">
        <w:rPr>
          <w:rFonts w:ascii="Verdana" w:hAnsi="Verdana"/>
        </w:rPr>
        <w:t>ACTIVIDADES UNA VEZ DECLARADA LA CRISIS</w:t>
      </w:r>
      <w:bookmarkEnd w:id="324"/>
      <w:bookmarkEnd w:id="325"/>
      <w:bookmarkEnd w:id="326"/>
      <w:bookmarkEnd w:id="327"/>
      <w:bookmarkEnd w:id="328"/>
      <w:bookmarkEnd w:id="329"/>
    </w:p>
    <w:p w14:paraId="21C7D422" w14:textId="77777777" w:rsidR="00F82EEF" w:rsidRPr="00D97C0D" w:rsidRDefault="00F82EEF" w:rsidP="00703009">
      <w:pPr>
        <w:pStyle w:val="11para"/>
      </w:pPr>
      <w:r w:rsidRPr="00D97C0D">
        <w:t xml:space="preserve">Una vez se ha tomado la decisión de declarar la crisis, el CTGC debe decir qué componentes del </w:t>
      </w:r>
      <w:r w:rsidRPr="00D97C0D">
        <w:rPr>
          <w:rFonts w:cs="Arial"/>
        </w:rPr>
        <w:t>PCN</w:t>
      </w:r>
      <w:r w:rsidRPr="00D97C0D">
        <w:t xml:space="preserve"> se deben implementar, y para qué dimensión deberían ser implementados (ejemplo: qué escenario de desastre se ha planteado y que curso de acción se va a seguir para la restauración del negocio). Además, también deberían realizarse las siguientes tareas:</w:t>
      </w:r>
    </w:p>
    <w:p w14:paraId="0A21D9CC" w14:textId="77777777" w:rsidR="00F82EEF" w:rsidRPr="00D97C0D" w:rsidRDefault="00F82EEF" w:rsidP="00296E50">
      <w:pPr>
        <w:pStyle w:val="22bullet"/>
        <w:numPr>
          <w:ilvl w:val="0"/>
          <w:numId w:val="20"/>
        </w:numPr>
        <w:tabs>
          <w:tab w:val="clear" w:pos="1080"/>
          <w:tab w:val="left" w:pos="567"/>
        </w:tabs>
        <w:spacing w:line="276" w:lineRule="auto"/>
        <w:ind w:left="567"/>
        <w:rPr>
          <w:rFonts w:ascii="Verdana" w:hAnsi="Verdana"/>
          <w:sz w:val="20"/>
          <w:lang w:val="es-ES"/>
        </w:rPr>
      </w:pPr>
      <w:r w:rsidRPr="00D97C0D">
        <w:rPr>
          <w:rFonts w:ascii="Verdana" w:hAnsi="Verdana"/>
          <w:sz w:val="20"/>
          <w:lang w:val="es-ES"/>
        </w:rPr>
        <w:t>Informar a los responsables de los Equipos correspondientes de la situación actual de la contingencia.</w:t>
      </w:r>
    </w:p>
    <w:p w14:paraId="4FAD187D" w14:textId="77777777" w:rsidR="00F82EEF" w:rsidRPr="00D97C0D" w:rsidRDefault="00F82EEF" w:rsidP="00296E50">
      <w:pPr>
        <w:pStyle w:val="22bullet"/>
        <w:numPr>
          <w:ilvl w:val="0"/>
          <w:numId w:val="20"/>
        </w:numPr>
        <w:tabs>
          <w:tab w:val="clear" w:pos="1080"/>
          <w:tab w:val="left" w:pos="567"/>
        </w:tabs>
        <w:spacing w:line="276" w:lineRule="auto"/>
        <w:ind w:left="567"/>
        <w:rPr>
          <w:rFonts w:ascii="Verdana" w:hAnsi="Verdana"/>
          <w:sz w:val="20"/>
          <w:lang w:val="es-ES"/>
        </w:rPr>
      </w:pPr>
      <w:r w:rsidRPr="00D97C0D">
        <w:rPr>
          <w:rFonts w:ascii="Verdana" w:hAnsi="Verdana"/>
          <w:sz w:val="20"/>
          <w:lang w:val="es-ES"/>
        </w:rPr>
        <w:t>Transmitir a los Responsables de las unidades afectadas por la contingencia, el mensaje de que activen su PCN/PCT, en base al escenario de desastre declarado.</w:t>
      </w:r>
    </w:p>
    <w:p w14:paraId="3E9141C9" w14:textId="77777777" w:rsidR="00F82EEF" w:rsidRPr="00D97C0D" w:rsidRDefault="00F82EEF" w:rsidP="00296E50">
      <w:pPr>
        <w:pStyle w:val="22bullet"/>
        <w:numPr>
          <w:ilvl w:val="0"/>
          <w:numId w:val="20"/>
        </w:numPr>
        <w:tabs>
          <w:tab w:val="clear" w:pos="1080"/>
          <w:tab w:val="left" w:pos="567"/>
        </w:tabs>
        <w:spacing w:line="276" w:lineRule="auto"/>
        <w:ind w:left="567"/>
        <w:rPr>
          <w:rFonts w:ascii="Verdana" w:hAnsi="Verdana"/>
          <w:sz w:val="20"/>
          <w:lang w:val="es-ES"/>
        </w:rPr>
      </w:pPr>
      <w:r w:rsidRPr="00D97C0D">
        <w:rPr>
          <w:rFonts w:ascii="Verdana" w:hAnsi="Verdana"/>
          <w:sz w:val="20"/>
          <w:lang w:val="es-ES"/>
        </w:rPr>
        <w:t>Supervisión de las actividades de los diferentes equipos implicados en la contingencia.</w:t>
      </w:r>
    </w:p>
    <w:p w14:paraId="659595B5" w14:textId="77777777" w:rsidR="00F82EEF" w:rsidRPr="00D97C0D" w:rsidRDefault="00F82EEF" w:rsidP="00296E50">
      <w:pPr>
        <w:pStyle w:val="22bullet"/>
        <w:numPr>
          <w:ilvl w:val="0"/>
          <w:numId w:val="20"/>
        </w:numPr>
        <w:tabs>
          <w:tab w:val="clear" w:pos="1080"/>
          <w:tab w:val="left" w:pos="567"/>
        </w:tabs>
        <w:spacing w:line="276" w:lineRule="auto"/>
        <w:ind w:left="567"/>
        <w:rPr>
          <w:rFonts w:ascii="Verdana" w:hAnsi="Verdana"/>
          <w:sz w:val="20"/>
          <w:lang w:val="es-ES"/>
        </w:rPr>
      </w:pPr>
      <w:r w:rsidRPr="00D97C0D">
        <w:rPr>
          <w:rFonts w:ascii="Verdana" w:hAnsi="Verdana"/>
          <w:sz w:val="20"/>
          <w:lang w:val="es-ES"/>
        </w:rPr>
        <w:t>Monitorizar la ejecución del Plan de continuidad de cada uno de los equipos, una vez activados, así como resolución de las posibles incidencias.</w:t>
      </w:r>
    </w:p>
    <w:p w14:paraId="369D2ADA" w14:textId="77777777" w:rsidR="00703009" w:rsidRDefault="00703009">
      <w:pPr>
        <w:spacing w:before="0" w:after="0"/>
        <w:jc w:val="left"/>
        <w:rPr>
          <w:rFonts w:eastAsiaTheme="majorEastAsia" w:cstheme="majorBidi"/>
          <w:bCs/>
          <w:caps/>
          <w:color w:val="002060"/>
          <w:sz w:val="28"/>
          <w:szCs w:val="26"/>
          <w:lang w:val="es-ES" w:eastAsia="en-US"/>
        </w:rPr>
      </w:pPr>
      <w:bookmarkStart w:id="330" w:name="_Toc256494311"/>
      <w:bookmarkStart w:id="331" w:name="_Toc306967329"/>
      <w:bookmarkStart w:id="332" w:name="_Toc462058372"/>
      <w:bookmarkStart w:id="333" w:name="_Toc462059592"/>
      <w:bookmarkStart w:id="334" w:name="_Toc481586204"/>
      <w:r>
        <w:br w:type="page"/>
      </w:r>
    </w:p>
    <w:p w14:paraId="4681CED4" w14:textId="77777777" w:rsidR="00F82EEF" w:rsidRPr="00D97C0D" w:rsidRDefault="00F82EEF" w:rsidP="00296E50">
      <w:pPr>
        <w:pStyle w:val="Proced-N2"/>
        <w:numPr>
          <w:ilvl w:val="1"/>
          <w:numId w:val="5"/>
        </w:numPr>
        <w:rPr>
          <w:rFonts w:ascii="Verdana" w:hAnsi="Verdana"/>
        </w:rPr>
      </w:pPr>
      <w:bookmarkStart w:id="335" w:name="_Toc24968987"/>
      <w:r w:rsidRPr="00D97C0D">
        <w:rPr>
          <w:rFonts w:ascii="Verdana" w:hAnsi="Verdana"/>
        </w:rPr>
        <w:t>SUPERVISIÓN DEL PROCESO DE RESPUESTA Y RECUPERACIÓN</w:t>
      </w:r>
      <w:bookmarkEnd w:id="330"/>
      <w:bookmarkEnd w:id="331"/>
      <w:bookmarkEnd w:id="332"/>
      <w:bookmarkEnd w:id="333"/>
      <w:bookmarkEnd w:id="334"/>
      <w:bookmarkEnd w:id="335"/>
    </w:p>
    <w:p w14:paraId="7CE8687D" w14:textId="77777777" w:rsidR="00F82EEF" w:rsidRPr="00D97C0D" w:rsidRDefault="00F82EEF" w:rsidP="00703009">
      <w:pPr>
        <w:pStyle w:val="11para"/>
      </w:pPr>
      <w:r w:rsidRPr="00D97C0D">
        <w:t xml:space="preserve">Gestionar, coordinar y supervisar el proceso de recuperación, es esencial para garantizar el éxito del Plan de Continuidad de Negocio/Tecnológico y de alcanzar la consecución de los fines perseguidos: minimizar el impacto (cuantitativo y cualitativo) de la contingencia y garantizar la supervivencia de la entidad. </w:t>
      </w:r>
    </w:p>
    <w:p w14:paraId="7AFD7C91" w14:textId="77777777" w:rsidR="00F82EEF" w:rsidRPr="00D97C0D" w:rsidRDefault="00F82EEF" w:rsidP="00703009">
      <w:pPr>
        <w:pStyle w:val="11para"/>
      </w:pPr>
      <w:r w:rsidRPr="00D97C0D">
        <w:t xml:space="preserve">Entre las actividades que deberá desarrollar el responsable del </w:t>
      </w:r>
      <w:r w:rsidRPr="00D97C0D">
        <w:rPr>
          <w:color w:val="000000"/>
        </w:rPr>
        <w:t xml:space="preserve">CTGC </w:t>
      </w:r>
      <w:r w:rsidRPr="00D97C0D">
        <w:t>se encuentran las siguientes:</w:t>
      </w:r>
    </w:p>
    <w:p w14:paraId="69A0BBF0" w14:textId="77777777" w:rsidR="00F82EEF" w:rsidRPr="00D97C0D" w:rsidRDefault="00F82EEF" w:rsidP="00296E50">
      <w:pPr>
        <w:pStyle w:val="22bullet"/>
        <w:numPr>
          <w:ilvl w:val="0"/>
          <w:numId w:val="20"/>
        </w:numPr>
        <w:tabs>
          <w:tab w:val="clear" w:pos="1080"/>
          <w:tab w:val="left" w:pos="567"/>
        </w:tabs>
        <w:spacing w:line="276" w:lineRule="auto"/>
        <w:ind w:left="567"/>
        <w:rPr>
          <w:rFonts w:ascii="Verdana" w:hAnsi="Verdana"/>
          <w:sz w:val="20"/>
          <w:lang w:val="es-ES"/>
        </w:rPr>
      </w:pPr>
      <w:r w:rsidRPr="00D97C0D">
        <w:rPr>
          <w:rFonts w:ascii="Verdana" w:hAnsi="Verdana"/>
          <w:sz w:val="20"/>
          <w:lang w:val="es-ES"/>
        </w:rPr>
        <w:t xml:space="preserve">Solicitar un resumen periódico de las últimas actividades llevadas a cabo por otros miembros del </w:t>
      </w:r>
      <w:r w:rsidRPr="00D97C0D">
        <w:rPr>
          <w:rFonts w:ascii="Verdana" w:hAnsi="Verdana"/>
          <w:color w:val="000000"/>
          <w:sz w:val="20"/>
          <w:lang w:val="es-ES"/>
        </w:rPr>
        <w:t>CTGC</w:t>
      </w:r>
      <w:r w:rsidRPr="00D97C0D">
        <w:rPr>
          <w:rFonts w:ascii="Verdana" w:hAnsi="Verdana"/>
          <w:sz w:val="20"/>
          <w:lang w:val="es-ES"/>
        </w:rPr>
        <w:t>.</w:t>
      </w:r>
    </w:p>
    <w:p w14:paraId="5656CA5E" w14:textId="77777777" w:rsidR="00F82EEF" w:rsidRPr="00D97C0D" w:rsidRDefault="00F82EEF" w:rsidP="00296E50">
      <w:pPr>
        <w:pStyle w:val="22bullet"/>
        <w:numPr>
          <w:ilvl w:val="0"/>
          <w:numId w:val="20"/>
        </w:numPr>
        <w:tabs>
          <w:tab w:val="clear" w:pos="1080"/>
          <w:tab w:val="left" w:pos="567"/>
        </w:tabs>
        <w:spacing w:line="276" w:lineRule="auto"/>
        <w:ind w:left="567"/>
        <w:rPr>
          <w:rFonts w:ascii="Verdana" w:hAnsi="Verdana"/>
          <w:sz w:val="20"/>
          <w:lang w:val="es-ES"/>
        </w:rPr>
      </w:pPr>
      <w:r w:rsidRPr="00D97C0D">
        <w:rPr>
          <w:rFonts w:ascii="Verdana" w:hAnsi="Verdana"/>
          <w:sz w:val="20"/>
          <w:lang w:val="es-ES"/>
        </w:rPr>
        <w:t xml:space="preserve">Mantener una lista continuada con las limitaciones, revelaciones y asunciones encontradas por el </w:t>
      </w:r>
      <w:r w:rsidRPr="00D97C0D">
        <w:rPr>
          <w:rFonts w:ascii="Verdana" w:hAnsi="Verdana"/>
          <w:color w:val="000000"/>
          <w:sz w:val="20"/>
          <w:lang w:val="es-ES"/>
        </w:rPr>
        <w:t>CTGC</w:t>
      </w:r>
      <w:r w:rsidRPr="00D97C0D">
        <w:rPr>
          <w:rFonts w:ascii="Verdana" w:hAnsi="Verdana"/>
          <w:sz w:val="20"/>
          <w:lang w:val="es-ES"/>
        </w:rPr>
        <w:t>.</w:t>
      </w:r>
    </w:p>
    <w:p w14:paraId="5A9E4C5E" w14:textId="77777777" w:rsidR="00F82EEF" w:rsidRPr="00D97C0D" w:rsidRDefault="00F82EEF" w:rsidP="00296E50">
      <w:pPr>
        <w:pStyle w:val="22bullet"/>
        <w:numPr>
          <w:ilvl w:val="0"/>
          <w:numId w:val="20"/>
        </w:numPr>
        <w:tabs>
          <w:tab w:val="clear" w:pos="1080"/>
          <w:tab w:val="left" w:pos="567"/>
        </w:tabs>
        <w:spacing w:line="276" w:lineRule="auto"/>
        <w:ind w:hanging="693"/>
        <w:rPr>
          <w:rFonts w:ascii="Verdana" w:hAnsi="Verdana"/>
          <w:sz w:val="20"/>
          <w:lang w:val="es-ES"/>
        </w:rPr>
      </w:pPr>
      <w:r w:rsidRPr="00D97C0D">
        <w:rPr>
          <w:rFonts w:ascii="Verdana" w:hAnsi="Verdana"/>
          <w:sz w:val="20"/>
          <w:lang w:val="es-ES"/>
        </w:rPr>
        <w:t xml:space="preserve">Asegurarse de que las necesidades razonables del </w:t>
      </w:r>
      <w:r w:rsidRPr="00D97C0D">
        <w:rPr>
          <w:rFonts w:ascii="Verdana" w:hAnsi="Verdana"/>
          <w:color w:val="000000"/>
          <w:sz w:val="20"/>
          <w:lang w:val="es-ES"/>
        </w:rPr>
        <w:t xml:space="preserve">CTGC </w:t>
      </w:r>
      <w:r w:rsidRPr="00D97C0D">
        <w:rPr>
          <w:rFonts w:ascii="Verdana" w:hAnsi="Verdana"/>
          <w:sz w:val="20"/>
          <w:lang w:val="es-ES"/>
        </w:rPr>
        <w:t>son cubiertas.</w:t>
      </w:r>
    </w:p>
    <w:bookmarkStart w:id="336" w:name="COA_overview"/>
    <w:bookmarkStart w:id="337" w:name="_Vista_general_ejecución"/>
    <w:bookmarkEnd w:id="336"/>
    <w:bookmarkEnd w:id="337"/>
    <w:p w14:paraId="05E49249" w14:textId="77777777" w:rsidR="00F82EEF" w:rsidRPr="00D97C0D" w:rsidRDefault="00F82EEF" w:rsidP="00296E50">
      <w:pPr>
        <w:pStyle w:val="Proced-N1"/>
        <w:numPr>
          <w:ilvl w:val="0"/>
          <w:numId w:val="5"/>
        </w:numPr>
        <w:rPr>
          <w:rFonts w:ascii="Verdana" w:hAnsi="Verdana"/>
        </w:rPr>
      </w:pPr>
      <w:r w:rsidRPr="00D97C0D">
        <w:rPr>
          <w:rFonts w:ascii="Verdana" w:hAnsi="Verdana"/>
        </w:rPr>
        <w:fldChar w:fldCharType="begin"/>
      </w:r>
      <w:r w:rsidRPr="00D97C0D">
        <w:rPr>
          <w:rFonts w:ascii="Verdana" w:hAnsi="Verdana"/>
        </w:rPr>
        <w:instrText>HYPERLINK \l "_7.gestion_y_vision"</w:instrText>
      </w:r>
      <w:r w:rsidRPr="00D97C0D">
        <w:rPr>
          <w:rFonts w:ascii="Verdana" w:hAnsi="Verdana"/>
        </w:rPr>
        <w:fldChar w:fldCharType="separate"/>
      </w:r>
      <w:bookmarkStart w:id="338" w:name="_Toc24968988"/>
      <w:bookmarkStart w:id="339" w:name="_Toc481586205"/>
      <w:bookmarkStart w:id="340" w:name="_Toc462059593"/>
      <w:bookmarkStart w:id="341" w:name="_Toc306967330"/>
      <w:bookmarkStart w:id="342" w:name="_Toc256494312"/>
      <w:bookmarkStart w:id="343" w:name="_Toc462058373"/>
      <w:r w:rsidRPr="00D97C0D">
        <w:rPr>
          <w:rFonts w:ascii="Verdana" w:hAnsi="Verdana"/>
        </w:rPr>
        <w:t>GESTIÓN Y VISIÓN GLOBAL DEL PROCESO DE RECUPERACIÓN</w:t>
      </w:r>
      <w:bookmarkEnd w:id="338"/>
      <w:bookmarkEnd w:id="339"/>
      <w:bookmarkEnd w:id="340"/>
      <w:bookmarkEnd w:id="341"/>
      <w:bookmarkEnd w:id="342"/>
      <w:bookmarkEnd w:id="343"/>
      <w:r w:rsidRPr="00D97C0D">
        <w:rPr>
          <w:rFonts w:ascii="Verdana" w:hAnsi="Verdana"/>
        </w:rPr>
        <w:fldChar w:fldCharType="end"/>
      </w:r>
    </w:p>
    <w:p w14:paraId="2CCCAFB8" w14:textId="77777777" w:rsidR="00F82EEF" w:rsidRPr="00D97C0D" w:rsidRDefault="00F82EEF" w:rsidP="00296E50">
      <w:pPr>
        <w:pStyle w:val="Prrafodelista"/>
        <w:keepNext/>
        <w:keepLines/>
        <w:numPr>
          <w:ilvl w:val="0"/>
          <w:numId w:val="6"/>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line="276" w:lineRule="auto"/>
        <w:contextualSpacing w:val="0"/>
        <w:outlineLvl w:val="1"/>
        <w:rPr>
          <w:caps/>
          <w:vanish/>
          <w:color w:val="011A33"/>
          <w:kern w:val="28"/>
          <w:sz w:val="28"/>
          <w:szCs w:val="28"/>
        </w:rPr>
      </w:pPr>
      <w:bookmarkStart w:id="344" w:name="_Toc462059594"/>
      <w:bookmarkStart w:id="345" w:name="_Toc462060230"/>
      <w:bookmarkStart w:id="346" w:name="_Toc462060300"/>
      <w:bookmarkStart w:id="347" w:name="_Toc462060364"/>
      <w:bookmarkStart w:id="348" w:name="_Toc462060428"/>
      <w:bookmarkStart w:id="349" w:name="_Toc462060492"/>
      <w:bookmarkStart w:id="350" w:name="_Toc462060562"/>
      <w:bookmarkStart w:id="351" w:name="_Toc462060632"/>
      <w:bookmarkStart w:id="352" w:name="_Toc481586206"/>
      <w:bookmarkEnd w:id="344"/>
      <w:bookmarkEnd w:id="345"/>
      <w:bookmarkEnd w:id="346"/>
      <w:bookmarkEnd w:id="347"/>
      <w:bookmarkEnd w:id="348"/>
      <w:bookmarkEnd w:id="349"/>
      <w:bookmarkEnd w:id="350"/>
      <w:bookmarkEnd w:id="351"/>
      <w:bookmarkEnd w:id="352"/>
    </w:p>
    <w:p w14:paraId="437DFE56" w14:textId="77777777" w:rsidR="00F82EEF" w:rsidRPr="00D97C0D" w:rsidRDefault="00122545" w:rsidP="00296E50">
      <w:pPr>
        <w:pStyle w:val="Proced-N2"/>
        <w:numPr>
          <w:ilvl w:val="1"/>
          <w:numId w:val="5"/>
        </w:numPr>
        <w:rPr>
          <w:rFonts w:ascii="Verdana" w:hAnsi="Verdana"/>
          <w:sz w:val="24"/>
        </w:rPr>
      </w:pPr>
      <w:hyperlink w:anchor="_7.gestion_y_vision" w:history="1">
        <w:bookmarkStart w:id="353" w:name="_Toc462058374"/>
        <w:bookmarkStart w:id="354" w:name="_Toc462059595"/>
        <w:bookmarkStart w:id="355" w:name="_Toc481586207"/>
        <w:bookmarkStart w:id="356" w:name="_Toc24968989"/>
        <w:r w:rsidR="00F82EEF" w:rsidRPr="00D97C0D">
          <w:rPr>
            <w:rFonts w:ascii="Verdana" w:hAnsi="Verdana"/>
          </w:rPr>
          <w:t>GESTIÓN Y VISIÓN GLOBAL DEL PROCESO DE RECUPERACIÓN</w:t>
        </w:r>
      </w:hyperlink>
      <w:r w:rsidR="00F82EEF" w:rsidRPr="00D97C0D">
        <w:rPr>
          <w:rFonts w:ascii="Verdana" w:hAnsi="Verdana"/>
        </w:rPr>
        <w:t xml:space="preserve"> DEL PCN/PCT</w:t>
      </w:r>
      <w:bookmarkEnd w:id="353"/>
      <w:bookmarkEnd w:id="354"/>
      <w:bookmarkEnd w:id="355"/>
      <w:bookmarkEnd w:id="356"/>
    </w:p>
    <w:p w14:paraId="5392F093" w14:textId="77777777" w:rsidR="00F82EEF" w:rsidRPr="00D97C0D" w:rsidRDefault="00F82EEF" w:rsidP="00703009">
      <w:pPr>
        <w:pStyle w:val="11para"/>
      </w:pPr>
      <w:r w:rsidRPr="00D97C0D">
        <w:t xml:space="preserve">Gestionar, coordinar y supervisar el proceso de recuperación, es esencial para garantizar el éxito del </w:t>
      </w:r>
      <w:r w:rsidRPr="00D97C0D">
        <w:rPr>
          <w:rFonts w:cs="Arial"/>
        </w:rPr>
        <w:t>Plan de Continuidad de Negocio</w:t>
      </w:r>
      <w:r w:rsidRPr="00D97C0D">
        <w:t>/Tecnológico</w:t>
      </w:r>
      <w:r w:rsidRPr="00D97C0D">
        <w:rPr>
          <w:rFonts w:cs="Arial"/>
        </w:rPr>
        <w:t xml:space="preserve"> de HRE y </w:t>
      </w:r>
      <w:r w:rsidRPr="00D97C0D">
        <w:t>alcanzar la consecución de los fines perseguidos: minimizar el impacto (cuantitativo y cualitativo) de la contingencia y garantizar la supervivencia de la entidad.</w:t>
      </w:r>
    </w:p>
    <w:p w14:paraId="47240E3E" w14:textId="77777777" w:rsidR="00F82EEF" w:rsidRPr="00D97C0D" w:rsidRDefault="00F82EEF" w:rsidP="00F82EEF">
      <w:pPr>
        <w:pStyle w:val="17list"/>
        <w:spacing w:line="276" w:lineRule="auto"/>
        <w:rPr>
          <w:rFonts w:ascii="Verdana" w:hAnsi="Verdana"/>
          <w:sz w:val="20"/>
        </w:rPr>
      </w:pPr>
      <w:r w:rsidRPr="00D97C0D">
        <w:rPr>
          <w:rFonts w:ascii="Verdana" w:hAnsi="Verdana"/>
          <w:sz w:val="20"/>
        </w:rPr>
        <w:t>1.</w:t>
      </w:r>
      <w:r w:rsidRPr="00D97C0D">
        <w:rPr>
          <w:rFonts w:ascii="Verdana" w:hAnsi="Verdana"/>
          <w:sz w:val="20"/>
        </w:rPr>
        <w:tab/>
        <w:t xml:space="preserve">Solicitar un resumen periódico de las últimas actividades llevadas a cabo por otros miembros del CTGC. </w:t>
      </w:r>
    </w:p>
    <w:p w14:paraId="4D434E5E" w14:textId="77777777" w:rsidR="00F82EEF" w:rsidRPr="00D97C0D" w:rsidRDefault="00F82EEF" w:rsidP="00F82EEF">
      <w:pPr>
        <w:pStyle w:val="17list"/>
        <w:spacing w:line="276" w:lineRule="auto"/>
        <w:rPr>
          <w:rFonts w:ascii="Verdana" w:hAnsi="Verdana"/>
          <w:sz w:val="20"/>
        </w:rPr>
      </w:pPr>
      <w:r w:rsidRPr="00D97C0D">
        <w:rPr>
          <w:rFonts w:ascii="Verdana" w:hAnsi="Verdana"/>
          <w:sz w:val="20"/>
        </w:rPr>
        <w:t>2.</w:t>
      </w:r>
      <w:r w:rsidRPr="00D97C0D">
        <w:rPr>
          <w:rFonts w:ascii="Verdana" w:hAnsi="Verdana"/>
          <w:sz w:val="20"/>
        </w:rPr>
        <w:tab/>
        <w:t>Mantener una lista continuada con las limitaciones, revelaciones y asunciones encontradas por el CTGC.</w:t>
      </w:r>
    </w:p>
    <w:p w14:paraId="2A2250EE" w14:textId="77777777" w:rsidR="00F82EEF" w:rsidRPr="00D97C0D" w:rsidRDefault="00F82EEF" w:rsidP="00F82EEF">
      <w:pPr>
        <w:pStyle w:val="17list"/>
        <w:spacing w:line="276" w:lineRule="auto"/>
        <w:rPr>
          <w:rFonts w:ascii="Verdana" w:hAnsi="Verdana"/>
          <w:sz w:val="20"/>
        </w:rPr>
      </w:pPr>
      <w:r w:rsidRPr="00D97C0D">
        <w:rPr>
          <w:rFonts w:ascii="Verdana" w:hAnsi="Verdana"/>
          <w:sz w:val="20"/>
        </w:rPr>
        <w:t>3.</w:t>
      </w:r>
      <w:r w:rsidRPr="00D97C0D">
        <w:rPr>
          <w:rFonts w:ascii="Verdana" w:hAnsi="Verdana"/>
          <w:sz w:val="20"/>
        </w:rPr>
        <w:tab/>
        <w:t xml:space="preserve">Asegurarse de que las necesidades razonables del CTGC son cubiertas: </w:t>
      </w:r>
    </w:p>
    <w:p w14:paraId="018779B4" w14:textId="77777777" w:rsidR="00F82EEF" w:rsidRPr="00D97C0D" w:rsidRDefault="00F82EEF" w:rsidP="00F82EEF">
      <w:pPr>
        <w:pStyle w:val="121bullet"/>
        <w:spacing w:line="276" w:lineRule="auto"/>
      </w:pPr>
      <w:bookmarkStart w:id="357" w:name="_Toc448238319"/>
      <w:bookmarkStart w:id="358" w:name="_Toc463859688"/>
      <w:r w:rsidRPr="00D97C0D">
        <w:t xml:space="preserve">En este apartado se describe la cronología lógica de los sucesos que serán coordinados por el CTGC para garantizar una gestión eficiente del proceso de recuperación de negocio de HRE, en caso de contingencia o desastre. </w:t>
      </w:r>
    </w:p>
    <w:p w14:paraId="4554AD8E" w14:textId="77777777" w:rsidR="00F82EEF" w:rsidRPr="00D97C0D" w:rsidRDefault="00F82EEF" w:rsidP="00F82EEF">
      <w:pPr>
        <w:pStyle w:val="121bullet"/>
        <w:spacing w:line="276" w:lineRule="auto"/>
      </w:pPr>
    </w:p>
    <w:p w14:paraId="5C92FF25" w14:textId="77777777" w:rsidR="00F82EEF" w:rsidRPr="00D97C0D" w:rsidRDefault="00F82EEF" w:rsidP="00F82EEF">
      <w:pPr>
        <w:pStyle w:val="121bullet"/>
        <w:spacing w:line="276" w:lineRule="auto"/>
      </w:pPr>
      <w:r w:rsidRPr="00D97C0D">
        <w:t>Se sigue la siguiente estructura de fases de recuperación de la actividad de negocio:</w:t>
      </w:r>
    </w:p>
    <w:p w14:paraId="0E531C97" w14:textId="77777777" w:rsidR="00F82EEF" w:rsidRPr="00D97C0D" w:rsidRDefault="00F82EEF" w:rsidP="00F82EEF">
      <w:pPr>
        <w:pStyle w:val="121bullet"/>
        <w:spacing w:line="276" w:lineRule="auto"/>
        <w:jc w:val="center"/>
      </w:pPr>
      <w:r w:rsidRPr="00D97C0D">
        <w:rPr>
          <w:noProof/>
          <w:lang w:eastAsia="es-ES"/>
        </w:rPr>
        <w:drawing>
          <wp:inline distT="0" distB="0" distL="0" distR="0" wp14:anchorId="68C0F866" wp14:editId="4E065C89">
            <wp:extent cx="5610225" cy="25381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0939" cy="2543045"/>
                    </a:xfrm>
                    <a:prstGeom prst="rect">
                      <a:avLst/>
                    </a:prstGeom>
                    <a:noFill/>
                    <a:ln>
                      <a:noFill/>
                    </a:ln>
                  </pic:spPr>
                </pic:pic>
              </a:graphicData>
            </a:graphic>
          </wp:inline>
        </w:drawing>
      </w:r>
    </w:p>
    <w:p w14:paraId="257C80C8" w14:textId="77777777" w:rsidR="00F82EEF" w:rsidRPr="00D97C0D" w:rsidRDefault="00F82EEF" w:rsidP="00296E50">
      <w:pPr>
        <w:pStyle w:val="121bullet"/>
        <w:numPr>
          <w:ilvl w:val="0"/>
          <w:numId w:val="22"/>
        </w:numPr>
        <w:tabs>
          <w:tab w:val="clear" w:pos="1800"/>
        </w:tabs>
        <w:spacing w:line="276" w:lineRule="auto"/>
        <w:ind w:left="426"/>
      </w:pPr>
      <w:r w:rsidRPr="00D97C0D">
        <w:t>Ocurrencia de la contingencia o desastre.</w:t>
      </w:r>
    </w:p>
    <w:p w14:paraId="34654DC7" w14:textId="77777777" w:rsidR="00F82EEF" w:rsidRPr="00D97C0D" w:rsidRDefault="00F82EEF" w:rsidP="00296E50">
      <w:pPr>
        <w:pStyle w:val="121bullet"/>
        <w:numPr>
          <w:ilvl w:val="0"/>
          <w:numId w:val="22"/>
        </w:numPr>
        <w:tabs>
          <w:tab w:val="clear" w:pos="1800"/>
        </w:tabs>
        <w:spacing w:line="276" w:lineRule="auto"/>
        <w:ind w:left="426"/>
      </w:pPr>
      <w:r w:rsidRPr="00D97C0D">
        <w:rPr>
          <w:b/>
          <w:bCs/>
        </w:rPr>
        <w:t>Activar la Fase I</w:t>
      </w:r>
      <w:r w:rsidRPr="00D97C0D">
        <w:t xml:space="preserve"> (Respuesta) del Plan de Continuidad de los diferentes equipos ubicadas en el edificio que ha sufrido el siniestro.</w:t>
      </w:r>
    </w:p>
    <w:p w14:paraId="2D658BF5" w14:textId="77777777" w:rsidR="00F82EEF" w:rsidRPr="00D97C0D" w:rsidRDefault="00F82EEF" w:rsidP="00296E50">
      <w:pPr>
        <w:pStyle w:val="121bullet"/>
        <w:numPr>
          <w:ilvl w:val="0"/>
          <w:numId w:val="22"/>
        </w:numPr>
        <w:tabs>
          <w:tab w:val="clear" w:pos="1800"/>
        </w:tabs>
        <w:spacing w:line="276" w:lineRule="auto"/>
        <w:ind w:left="426"/>
      </w:pPr>
      <w:r w:rsidRPr="00D97C0D">
        <w:br w:type="page"/>
        <w:t xml:space="preserve">Una vez que se han llevado a cabo las tareas de ejecución del Plan de Evacuación de Emergencia del edificio siniestrado, recuento de empleados, contacto con los servicios de emergencia y securización del acceso al edificio siniestrado, el CTGC inicia las tareas de </w:t>
      </w:r>
      <w:r w:rsidRPr="00D97C0D">
        <w:rPr>
          <w:b/>
          <w:bCs/>
        </w:rPr>
        <w:t>evaluación preliminar de daños</w:t>
      </w:r>
      <w:r w:rsidRPr="00D97C0D">
        <w:t xml:space="preserve"> (A través de los informes recibidos de los Equipos de Evaluación). Los Responsables de los diferentes equipos implicados ubicados en el edificio afectado se desplazan a la Ubicación Alternativa y realizan las actividades de la Fase I de su PCN/PCT, esperando la indicación del CTGC para escalar y pasar a la </w:t>
      </w:r>
      <w:r w:rsidRPr="00D97C0D">
        <w:rPr>
          <w:b/>
        </w:rPr>
        <w:t>Fase II</w:t>
      </w:r>
      <w:r w:rsidRPr="00D97C0D">
        <w:t>.</w:t>
      </w:r>
    </w:p>
    <w:p w14:paraId="2BB7067A" w14:textId="77777777" w:rsidR="00F82EEF" w:rsidRPr="00D97C0D" w:rsidRDefault="00F82EEF" w:rsidP="00296E50">
      <w:pPr>
        <w:pStyle w:val="121bullet"/>
        <w:numPr>
          <w:ilvl w:val="0"/>
          <w:numId w:val="22"/>
        </w:numPr>
        <w:tabs>
          <w:tab w:val="clear" w:pos="1800"/>
        </w:tabs>
        <w:spacing w:line="276" w:lineRule="auto"/>
        <w:ind w:left="426"/>
      </w:pPr>
      <w:r w:rsidRPr="00D97C0D">
        <w:t xml:space="preserve">El CTGC, declara el desastre, en base al informe de Evaluación de Daños e informa a los Equipos de Recuperación que pasen a la </w:t>
      </w:r>
      <w:r w:rsidRPr="00D97C0D">
        <w:rPr>
          <w:b/>
        </w:rPr>
        <w:t>Fase II</w:t>
      </w:r>
      <w:r w:rsidRPr="00D97C0D">
        <w:t xml:space="preserve"> de su PCN/PCT y activa el Plan de las áreas críticas que están afectadas por la parada de los sistemas y que residen en la sede del edificio siniestrado, indicándole a los responsables que realicen las actividades de las Fases I - II.</w:t>
      </w:r>
    </w:p>
    <w:p w14:paraId="2780534F" w14:textId="77777777" w:rsidR="00F82EEF" w:rsidRPr="00D97C0D" w:rsidRDefault="00F82EEF" w:rsidP="00296E50">
      <w:pPr>
        <w:pStyle w:val="121bullet"/>
        <w:numPr>
          <w:ilvl w:val="0"/>
          <w:numId w:val="22"/>
        </w:numPr>
        <w:tabs>
          <w:tab w:val="clear" w:pos="1800"/>
        </w:tabs>
        <w:spacing w:line="276" w:lineRule="auto"/>
        <w:ind w:left="426"/>
      </w:pPr>
      <w:r w:rsidRPr="00D97C0D">
        <w:t xml:space="preserve">Al mismo tiempo, el CTGC solicita al Equipo de Medios que pase a la </w:t>
      </w:r>
      <w:r w:rsidRPr="00D97C0D">
        <w:rPr>
          <w:b/>
        </w:rPr>
        <w:t>Fase IV</w:t>
      </w:r>
      <w:r w:rsidRPr="00D97C0D">
        <w:t xml:space="preserve"> de su PCN/PCT y a los Responsables de los equipos implicados el traslado a los Centros Alternativos, que lleven a cabo las actividades de la </w:t>
      </w:r>
      <w:r w:rsidRPr="00D97C0D">
        <w:rPr>
          <w:b/>
        </w:rPr>
        <w:t>Fase III</w:t>
      </w:r>
      <w:r w:rsidRPr="00D97C0D">
        <w:t xml:space="preserve">. </w:t>
      </w:r>
    </w:p>
    <w:p w14:paraId="0108C124" w14:textId="77777777" w:rsidR="00F82EEF" w:rsidRPr="00D97C0D" w:rsidRDefault="00F82EEF" w:rsidP="00296E50">
      <w:pPr>
        <w:pStyle w:val="121bullet"/>
        <w:numPr>
          <w:ilvl w:val="0"/>
          <w:numId w:val="22"/>
        </w:numPr>
        <w:tabs>
          <w:tab w:val="clear" w:pos="1800"/>
        </w:tabs>
        <w:spacing w:line="276" w:lineRule="auto"/>
        <w:ind w:left="426"/>
        <w:rPr>
          <w:bCs/>
        </w:rPr>
      </w:pPr>
      <w:r w:rsidRPr="00D97C0D">
        <w:t>Cuando todos los equipos hayan realizado las actividades de la Fase III de sus respectivos PCN/PCT, y las actividades de negocio críticas (aplicaciones críticas disponibles), hayan sido reanudadas, el CTGC, tomará la decisión de pasar a la Fase IV y monitorizará la vuelta a la normalidad, y la reanudación de las actividades, ya sea desde el edificio original afectado por la contingencia (si se ha conseguido reparar los daños en menos de 45 días) o desde la nueva sede designada por el CTGC.</w:t>
      </w:r>
    </w:p>
    <w:p w14:paraId="47E62179" w14:textId="77777777" w:rsidR="00F82EEF" w:rsidRPr="00D97C0D" w:rsidRDefault="00F82EEF" w:rsidP="00F82EEF">
      <w:pPr>
        <w:pStyle w:val="121bullet"/>
        <w:spacing w:line="276" w:lineRule="auto"/>
      </w:pPr>
    </w:p>
    <w:p w14:paraId="629EFCEB" w14:textId="77777777" w:rsidR="00F82EEF" w:rsidRPr="00D97C0D" w:rsidRDefault="00F82EEF" w:rsidP="00F82EEF">
      <w:pPr>
        <w:pStyle w:val="121bullet"/>
        <w:spacing w:line="276" w:lineRule="auto"/>
      </w:pPr>
    </w:p>
    <w:p w14:paraId="0859A023" w14:textId="77777777" w:rsidR="00F82EEF" w:rsidRPr="00D97C0D" w:rsidRDefault="00F82EEF" w:rsidP="00296E50">
      <w:pPr>
        <w:pStyle w:val="Proced-N1"/>
        <w:numPr>
          <w:ilvl w:val="0"/>
          <w:numId w:val="5"/>
        </w:numPr>
        <w:rPr>
          <w:rFonts w:ascii="Verdana" w:hAnsi="Verdana"/>
        </w:rPr>
      </w:pPr>
      <w:bookmarkStart w:id="359" w:name="_8.1_ACTUALIZAR_LA"/>
      <w:bookmarkStart w:id="360" w:name="updating_guide"/>
      <w:bookmarkStart w:id="361" w:name="_Toc256494313"/>
      <w:bookmarkStart w:id="362" w:name="_Toc306967331"/>
      <w:bookmarkStart w:id="363" w:name="_Toc462058375"/>
      <w:bookmarkStart w:id="364" w:name="_Toc462059596"/>
      <w:bookmarkStart w:id="365" w:name="_Toc481586208"/>
      <w:bookmarkStart w:id="366" w:name="_Toc24968990"/>
      <w:bookmarkStart w:id="367" w:name="_Toc448238320"/>
      <w:bookmarkStart w:id="368" w:name="_Toc463859689"/>
      <w:bookmarkEnd w:id="357"/>
      <w:bookmarkEnd w:id="358"/>
      <w:bookmarkEnd w:id="359"/>
      <w:bookmarkEnd w:id="360"/>
      <w:r w:rsidRPr="00D97C0D">
        <w:rPr>
          <w:rFonts w:ascii="Verdana" w:hAnsi="Verdana"/>
        </w:rPr>
        <w:t>MANTENIMIENTO DE</w:t>
      </w:r>
      <w:bookmarkEnd w:id="361"/>
      <w:bookmarkEnd w:id="362"/>
      <w:r w:rsidRPr="00D97C0D">
        <w:rPr>
          <w:rFonts w:ascii="Verdana" w:hAnsi="Verdana"/>
        </w:rPr>
        <w:t xml:space="preserve"> LA GUIA DEL COMITÉ DE GESTIÓN DE CRISIS</w:t>
      </w:r>
      <w:bookmarkEnd w:id="363"/>
      <w:bookmarkEnd w:id="364"/>
      <w:bookmarkEnd w:id="365"/>
      <w:bookmarkEnd w:id="366"/>
    </w:p>
    <w:p w14:paraId="71610D3E" w14:textId="77777777" w:rsidR="00F82EEF" w:rsidRPr="00D97C0D" w:rsidRDefault="00F82EEF" w:rsidP="00296E50">
      <w:pPr>
        <w:pStyle w:val="Prrafodelista"/>
        <w:keepNext/>
        <w:keepLines/>
        <w:numPr>
          <w:ilvl w:val="0"/>
          <w:numId w:val="6"/>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line="276" w:lineRule="auto"/>
        <w:contextualSpacing w:val="0"/>
        <w:outlineLvl w:val="1"/>
        <w:rPr>
          <w:caps/>
          <w:vanish/>
          <w:color w:val="011A33"/>
          <w:kern w:val="28"/>
          <w:sz w:val="28"/>
          <w:szCs w:val="28"/>
        </w:rPr>
      </w:pPr>
      <w:bookmarkStart w:id="369" w:name="_Toc462059597"/>
      <w:bookmarkStart w:id="370" w:name="_Toc462060233"/>
      <w:bookmarkStart w:id="371" w:name="_Toc462060303"/>
      <w:bookmarkStart w:id="372" w:name="_Toc462060367"/>
      <w:bookmarkStart w:id="373" w:name="_Toc462060431"/>
      <w:bookmarkStart w:id="374" w:name="_Toc462060495"/>
      <w:bookmarkStart w:id="375" w:name="_Toc462060565"/>
      <w:bookmarkStart w:id="376" w:name="_Toc462060635"/>
      <w:bookmarkStart w:id="377" w:name="_Toc481586209"/>
      <w:bookmarkEnd w:id="367"/>
      <w:bookmarkEnd w:id="368"/>
      <w:bookmarkEnd w:id="369"/>
      <w:bookmarkEnd w:id="370"/>
      <w:bookmarkEnd w:id="371"/>
      <w:bookmarkEnd w:id="372"/>
      <w:bookmarkEnd w:id="373"/>
      <w:bookmarkEnd w:id="374"/>
      <w:bookmarkEnd w:id="375"/>
      <w:bookmarkEnd w:id="376"/>
      <w:bookmarkEnd w:id="377"/>
    </w:p>
    <w:p w14:paraId="3345FC02" w14:textId="77777777" w:rsidR="00F82EEF" w:rsidRPr="00D97C0D" w:rsidRDefault="00F82EEF" w:rsidP="00296E50">
      <w:pPr>
        <w:pStyle w:val="Proced-N2"/>
        <w:numPr>
          <w:ilvl w:val="1"/>
          <w:numId w:val="5"/>
        </w:numPr>
        <w:rPr>
          <w:rFonts w:ascii="Verdana" w:hAnsi="Verdana"/>
        </w:rPr>
      </w:pPr>
      <w:r w:rsidRPr="00D97C0D">
        <w:rPr>
          <w:rFonts w:ascii="Verdana" w:hAnsi="Verdana"/>
        </w:rPr>
        <w:t xml:space="preserve"> </w:t>
      </w:r>
      <w:bookmarkStart w:id="378" w:name="_Toc306967332"/>
      <w:bookmarkStart w:id="379" w:name="_Toc462058376"/>
      <w:bookmarkStart w:id="380" w:name="_Toc462059598"/>
      <w:bookmarkStart w:id="381" w:name="_Toc481586210"/>
      <w:bookmarkStart w:id="382" w:name="_Toc24968991"/>
      <w:bookmarkStart w:id="383" w:name="_Toc256494314"/>
      <w:r w:rsidRPr="00D97C0D">
        <w:rPr>
          <w:rFonts w:ascii="Verdana" w:hAnsi="Verdana" w:cs="Arial"/>
        </w:rPr>
        <w:t>ACTUALIZAR</w:t>
      </w:r>
      <w:r w:rsidRPr="00D97C0D">
        <w:rPr>
          <w:rFonts w:ascii="Verdana" w:hAnsi="Verdana"/>
        </w:rPr>
        <w:t xml:space="preserve"> LA GUÍA DE ACCIÓN DEL CTGC</w:t>
      </w:r>
      <w:bookmarkEnd w:id="378"/>
      <w:bookmarkEnd w:id="379"/>
      <w:bookmarkEnd w:id="380"/>
      <w:bookmarkEnd w:id="381"/>
      <w:bookmarkEnd w:id="382"/>
      <w:r w:rsidRPr="00D97C0D">
        <w:rPr>
          <w:rFonts w:ascii="Verdana" w:hAnsi="Verdana"/>
        </w:rPr>
        <w:t xml:space="preserve"> </w:t>
      </w:r>
      <w:bookmarkEnd w:id="383"/>
    </w:p>
    <w:p w14:paraId="1EE1B591" w14:textId="77777777" w:rsidR="00F82EEF" w:rsidRPr="00D97C0D" w:rsidRDefault="00F82EEF" w:rsidP="00703009">
      <w:pPr>
        <w:pStyle w:val="11para"/>
      </w:pPr>
      <w:r w:rsidRPr="00D97C0D">
        <w:t xml:space="preserve">Toda la Normativa y documentación del </w:t>
      </w:r>
      <w:r w:rsidRPr="00D97C0D">
        <w:rPr>
          <w:rFonts w:cs="Arial"/>
        </w:rPr>
        <w:t>Plan de Continuidad de Negocio</w:t>
      </w:r>
      <w:r w:rsidRPr="00D97C0D">
        <w:t>/Tecnológico se mantendrá actualizada, para garantizar que cuando tengan lugar cambios o se actualice cualquier dato, se mantenga intacta la funcionalidad de los documentos. A continuación se enumeran algunos ejemplos de sucesos que pueden introducir variaciones en la guía de Acción del CTGC.</w:t>
      </w:r>
    </w:p>
    <w:p w14:paraId="53FF312C" w14:textId="77777777" w:rsidR="00F82EEF" w:rsidRPr="00D97C0D" w:rsidRDefault="00F82EEF" w:rsidP="00F82EEF">
      <w:pPr>
        <w:pStyle w:val="17list"/>
        <w:spacing w:line="276" w:lineRule="auto"/>
        <w:rPr>
          <w:rFonts w:ascii="Verdana" w:hAnsi="Verdana"/>
          <w:sz w:val="20"/>
        </w:rPr>
      </w:pPr>
      <w:r w:rsidRPr="00D97C0D">
        <w:rPr>
          <w:rFonts w:ascii="Verdana" w:hAnsi="Verdana"/>
          <w:sz w:val="20"/>
        </w:rPr>
        <w:t>1.</w:t>
      </w:r>
      <w:r w:rsidRPr="00D97C0D">
        <w:rPr>
          <w:rFonts w:ascii="Verdana" w:hAnsi="Verdana"/>
          <w:sz w:val="20"/>
        </w:rPr>
        <w:tab/>
        <w:t>Adición de nuevas aplicaciones y/o servicios.</w:t>
      </w:r>
    </w:p>
    <w:p w14:paraId="000E595A" w14:textId="77777777" w:rsidR="00F82EEF" w:rsidRPr="00D97C0D" w:rsidRDefault="00F82EEF" w:rsidP="00296E50">
      <w:pPr>
        <w:pStyle w:val="17list"/>
        <w:numPr>
          <w:ilvl w:val="0"/>
          <w:numId w:val="23"/>
        </w:numPr>
        <w:spacing w:line="276" w:lineRule="auto"/>
        <w:rPr>
          <w:rFonts w:ascii="Verdana" w:hAnsi="Verdana"/>
          <w:sz w:val="20"/>
        </w:rPr>
      </w:pPr>
      <w:r w:rsidRPr="00D97C0D">
        <w:rPr>
          <w:rFonts w:ascii="Verdana" w:hAnsi="Verdana"/>
          <w:sz w:val="20"/>
        </w:rPr>
        <w:t>Reorganizaciones de la Entidad.</w:t>
      </w:r>
    </w:p>
    <w:p w14:paraId="4186888B" w14:textId="77777777" w:rsidR="00F82EEF" w:rsidRPr="00D97C0D" w:rsidRDefault="00F82EEF" w:rsidP="00296E50">
      <w:pPr>
        <w:pStyle w:val="17list"/>
        <w:numPr>
          <w:ilvl w:val="0"/>
          <w:numId w:val="23"/>
        </w:numPr>
        <w:spacing w:line="276" w:lineRule="auto"/>
        <w:rPr>
          <w:rFonts w:ascii="Verdana" w:hAnsi="Verdana"/>
          <w:sz w:val="20"/>
        </w:rPr>
      </w:pPr>
      <w:r w:rsidRPr="00D97C0D">
        <w:rPr>
          <w:rFonts w:ascii="Verdana" w:hAnsi="Verdana"/>
          <w:sz w:val="20"/>
        </w:rPr>
        <w:t>Cambios de sedes o edificios donde residen las unidades de negocio/soporte críticas.</w:t>
      </w:r>
    </w:p>
    <w:p w14:paraId="613114D6" w14:textId="77777777" w:rsidR="00F82EEF" w:rsidRPr="00D97C0D" w:rsidRDefault="00F82EEF" w:rsidP="00296E50">
      <w:pPr>
        <w:pStyle w:val="17list"/>
        <w:numPr>
          <w:ilvl w:val="0"/>
          <w:numId w:val="23"/>
        </w:numPr>
        <w:spacing w:line="276" w:lineRule="auto"/>
        <w:rPr>
          <w:rFonts w:ascii="Verdana" w:hAnsi="Verdana"/>
          <w:sz w:val="20"/>
        </w:rPr>
      </w:pPr>
      <w:r w:rsidRPr="00D97C0D">
        <w:rPr>
          <w:rFonts w:ascii="Verdana" w:hAnsi="Verdana"/>
          <w:sz w:val="20"/>
        </w:rPr>
        <w:t>Cambios en los listados de empleados y en otras listas de contacto.</w:t>
      </w:r>
    </w:p>
    <w:p w14:paraId="32F94323" w14:textId="77777777" w:rsidR="00F82EEF" w:rsidRPr="00D97C0D" w:rsidRDefault="00F82EEF" w:rsidP="00296E50">
      <w:pPr>
        <w:pStyle w:val="17list"/>
        <w:numPr>
          <w:ilvl w:val="0"/>
          <w:numId w:val="23"/>
        </w:numPr>
        <w:spacing w:line="276" w:lineRule="auto"/>
        <w:rPr>
          <w:rFonts w:ascii="Verdana" w:hAnsi="Verdana"/>
          <w:sz w:val="20"/>
        </w:rPr>
      </w:pPr>
      <w:r w:rsidRPr="00D97C0D">
        <w:rPr>
          <w:rFonts w:ascii="Verdana" w:hAnsi="Verdana"/>
          <w:sz w:val="20"/>
        </w:rPr>
        <w:t>Cambios en el lugar de recuperación o ubicaciones alternativas.</w:t>
      </w:r>
    </w:p>
    <w:p w14:paraId="1F91770D" w14:textId="77777777" w:rsidR="00F82EEF" w:rsidRPr="00D97C0D" w:rsidRDefault="00F82EEF" w:rsidP="00296E50">
      <w:pPr>
        <w:pStyle w:val="17list"/>
        <w:numPr>
          <w:ilvl w:val="0"/>
          <w:numId w:val="23"/>
        </w:numPr>
        <w:spacing w:line="276" w:lineRule="auto"/>
        <w:rPr>
          <w:rFonts w:ascii="Verdana" w:hAnsi="Verdana"/>
          <w:sz w:val="20"/>
        </w:rPr>
      </w:pPr>
      <w:r w:rsidRPr="00D97C0D">
        <w:rPr>
          <w:rFonts w:ascii="Verdana" w:hAnsi="Verdana"/>
          <w:sz w:val="20"/>
        </w:rPr>
        <w:t>Problemas y/o debilidades que sean descubiertas durante la ejecución del plan de pruebas.</w:t>
      </w:r>
    </w:p>
    <w:p w14:paraId="2A90DF54" w14:textId="77777777" w:rsidR="00F82EEF" w:rsidRPr="00D97C0D" w:rsidRDefault="00F82EEF" w:rsidP="00296E50">
      <w:pPr>
        <w:pStyle w:val="17list"/>
        <w:numPr>
          <w:ilvl w:val="0"/>
          <w:numId w:val="23"/>
        </w:numPr>
        <w:spacing w:line="276" w:lineRule="auto"/>
        <w:rPr>
          <w:rFonts w:ascii="Verdana" w:hAnsi="Verdana"/>
          <w:sz w:val="20"/>
        </w:rPr>
      </w:pPr>
      <w:r w:rsidRPr="00D97C0D">
        <w:rPr>
          <w:rFonts w:ascii="Verdana" w:hAnsi="Verdana"/>
          <w:sz w:val="20"/>
        </w:rPr>
        <w:t>Problemas y/o debilidades surgidos durante la puesta en marcha por contingencia y/o siniestro.</w:t>
      </w:r>
      <w:bookmarkStart w:id="384" w:name="_Toc448238323"/>
      <w:bookmarkStart w:id="385" w:name="_Toc463859690"/>
    </w:p>
    <w:p w14:paraId="12D4566F" w14:textId="77777777" w:rsidR="00F82EEF" w:rsidRPr="00D97C0D" w:rsidRDefault="00F82EEF" w:rsidP="00296E50">
      <w:pPr>
        <w:pStyle w:val="Proced-N2"/>
        <w:numPr>
          <w:ilvl w:val="1"/>
          <w:numId w:val="5"/>
        </w:numPr>
        <w:rPr>
          <w:rFonts w:ascii="Verdana" w:hAnsi="Verdana"/>
        </w:rPr>
      </w:pPr>
      <w:bookmarkStart w:id="386" w:name="_Toc306967333"/>
      <w:bookmarkStart w:id="387" w:name="_Toc462058377"/>
      <w:bookmarkStart w:id="388" w:name="_Toc462059599"/>
      <w:bookmarkStart w:id="389" w:name="_Toc481586211"/>
      <w:bookmarkStart w:id="390" w:name="_Toc24968992"/>
      <w:bookmarkStart w:id="391" w:name="_Toc256494315"/>
      <w:r w:rsidRPr="00D97C0D">
        <w:rPr>
          <w:rFonts w:ascii="Verdana" w:hAnsi="Verdana"/>
        </w:rPr>
        <w:t xml:space="preserve">DISTRIBUCIÓN DE LA GUÍA DE ACCIÓN </w:t>
      </w:r>
      <w:bookmarkEnd w:id="384"/>
      <w:bookmarkEnd w:id="385"/>
      <w:r w:rsidRPr="00D97C0D">
        <w:rPr>
          <w:rFonts w:ascii="Verdana" w:hAnsi="Verdana"/>
        </w:rPr>
        <w:t>DEL CTGC</w:t>
      </w:r>
      <w:bookmarkEnd w:id="386"/>
      <w:bookmarkEnd w:id="387"/>
      <w:bookmarkEnd w:id="388"/>
      <w:bookmarkEnd w:id="389"/>
      <w:bookmarkEnd w:id="390"/>
      <w:r w:rsidRPr="00D97C0D">
        <w:rPr>
          <w:rFonts w:ascii="Verdana" w:hAnsi="Verdana"/>
        </w:rPr>
        <w:t xml:space="preserve"> </w:t>
      </w:r>
      <w:bookmarkStart w:id="392" w:name="_8.2_DISTRIBUCIÓN_DE"/>
      <w:bookmarkStart w:id="393" w:name="distribution"/>
      <w:bookmarkEnd w:id="391"/>
      <w:bookmarkEnd w:id="392"/>
      <w:bookmarkEnd w:id="393"/>
    </w:p>
    <w:p w14:paraId="7704ADA6" w14:textId="77777777" w:rsidR="00F82EEF" w:rsidRPr="00D97C0D" w:rsidRDefault="00F82EEF" w:rsidP="00703009">
      <w:pPr>
        <w:pStyle w:val="11para"/>
      </w:pPr>
      <w:r w:rsidRPr="00D97C0D">
        <w:t>La Guía del CTGC se distribuirá al Director Autorizado a declarar el desastre, el Responsable de la Recuperación y, demás miembros del CGC.</w:t>
      </w:r>
    </w:p>
    <w:p w14:paraId="0986A488" w14:textId="77777777" w:rsidR="00F82EEF" w:rsidRPr="00D97C0D" w:rsidRDefault="00F82EEF" w:rsidP="00703009">
      <w:pPr>
        <w:pStyle w:val="11para"/>
      </w:pPr>
      <w:r w:rsidRPr="00D97C0D">
        <w:t>La documentación referente a la Continuidad de Negocio/Tecnológico de HRE se alojará en la Intranet.</w:t>
      </w:r>
    </w:p>
    <w:p w14:paraId="0D62A630" w14:textId="77777777" w:rsidR="00F82EEF" w:rsidRPr="00D97C0D" w:rsidRDefault="00F82EEF" w:rsidP="00703009">
      <w:pPr>
        <w:pStyle w:val="11para"/>
      </w:pPr>
    </w:p>
    <w:p w14:paraId="1C8E3C6E" w14:textId="77777777" w:rsidR="00F82EEF" w:rsidRPr="00D97C0D" w:rsidRDefault="00F82EEF" w:rsidP="00703009">
      <w:pPr>
        <w:pStyle w:val="11para"/>
      </w:pPr>
    </w:p>
    <w:p w14:paraId="17B11C42" w14:textId="77777777" w:rsidR="00F82EEF" w:rsidRPr="00D97C0D" w:rsidRDefault="00F82EEF" w:rsidP="00F82EEF">
      <w:pPr>
        <w:rPr>
          <w:sz w:val="20"/>
        </w:rPr>
      </w:pPr>
    </w:p>
    <w:p w14:paraId="0095D0B8" w14:textId="77777777" w:rsidR="00F82EEF" w:rsidRPr="00D97C0D" w:rsidRDefault="00F82EEF" w:rsidP="00F82EEF">
      <w:pPr>
        <w:rPr>
          <w:sz w:val="20"/>
          <w:szCs w:val="20"/>
        </w:rPr>
      </w:pPr>
    </w:p>
    <w:p w14:paraId="0E74D3ED" w14:textId="77777777" w:rsidR="00F82EEF" w:rsidRPr="00D97C0D" w:rsidRDefault="00F82EEF" w:rsidP="00F82EEF">
      <w:pPr>
        <w:rPr>
          <w:rFonts w:eastAsiaTheme="majorEastAsia" w:cstheme="majorBidi"/>
          <w:bCs/>
          <w:color w:val="002060"/>
          <w:sz w:val="32"/>
          <w:szCs w:val="28"/>
        </w:rPr>
      </w:pPr>
    </w:p>
    <w:p w14:paraId="32F2DD9A" w14:textId="77777777" w:rsidR="0067148A" w:rsidRPr="00B11F02" w:rsidRDefault="0067148A" w:rsidP="00B11F02">
      <w:pPr>
        <w:pStyle w:val="Sangra2detindependiente"/>
        <w:spacing w:before="100" w:beforeAutospacing="1" w:after="100" w:afterAutospacing="1" w:line="276" w:lineRule="auto"/>
        <w:rPr>
          <w:sz w:val="20"/>
          <w:lang w:val="es-ES"/>
        </w:rPr>
      </w:pPr>
    </w:p>
    <w:sectPr w:rsidR="0067148A" w:rsidRPr="00B11F02" w:rsidSect="00AE7F39">
      <w:headerReference w:type="even" r:id="rId38"/>
      <w:headerReference w:type="default" r:id="rId39"/>
      <w:footerReference w:type="default" r:id="rId40"/>
      <w:footnotePr>
        <w:numRestart w:val="eachPage"/>
      </w:footnotePr>
      <w:pgSz w:w="11907" w:h="16840" w:code="9"/>
      <w:pgMar w:top="454" w:right="851" w:bottom="454" w:left="1531" w:header="567" w:footer="284" w:gutter="0"/>
      <w:cols w:space="720"/>
      <w:noEndnote/>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50451" w14:textId="77777777" w:rsidR="00122545" w:rsidRDefault="00122545">
      <w:r>
        <w:separator/>
      </w:r>
    </w:p>
  </w:endnote>
  <w:endnote w:type="continuationSeparator" w:id="0">
    <w:p w14:paraId="284EA59F" w14:textId="77777777" w:rsidR="00122545" w:rsidRDefault="00122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egrit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FFFDE" w14:textId="77777777" w:rsidR="00AE2586" w:rsidRDefault="00AE25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3202"/>
      <w:gridCol w:w="1984"/>
      <w:gridCol w:w="1418"/>
    </w:tblGrid>
    <w:tr w:rsidR="00792DDF" w14:paraId="5D4546BC" w14:textId="77777777" w:rsidTr="005668E3">
      <w:trPr>
        <w:cantSplit/>
        <w:jc w:val="right"/>
      </w:trPr>
      <w:tc>
        <w:tcPr>
          <w:tcW w:w="3202" w:type="dxa"/>
          <w:tcBorders>
            <w:top w:val="single" w:sz="8" w:space="0" w:color="011A33"/>
            <w:left w:val="single" w:sz="8" w:space="0" w:color="011A33"/>
            <w:bottom w:val="nil"/>
            <w:right w:val="single" w:sz="8" w:space="0" w:color="011A33"/>
          </w:tcBorders>
        </w:tcPr>
        <w:p w14:paraId="0F39AFF4" w14:textId="77777777" w:rsidR="00792DDF" w:rsidRDefault="00792DDF">
          <w:pPr>
            <w:pStyle w:val="Titulonormal8"/>
          </w:pPr>
          <w:r w:rsidRPr="00C42FAD">
            <w:rPr>
              <w:color w:val="auto"/>
            </w:rPr>
            <w:t>Código:</w:t>
          </w:r>
        </w:p>
      </w:tc>
      <w:tc>
        <w:tcPr>
          <w:tcW w:w="1984" w:type="dxa"/>
          <w:tcBorders>
            <w:top w:val="single" w:sz="8" w:space="0" w:color="011A33"/>
            <w:left w:val="single" w:sz="8" w:space="0" w:color="011A33"/>
            <w:bottom w:val="nil"/>
            <w:right w:val="single" w:sz="8" w:space="0" w:color="011A33"/>
          </w:tcBorders>
        </w:tcPr>
        <w:p w14:paraId="331FED85" w14:textId="77777777" w:rsidR="00792DDF" w:rsidRDefault="00792DDF">
          <w:pPr>
            <w:pStyle w:val="Titulonormal8"/>
          </w:pPr>
          <w:r>
            <w:t>Fecha emisión:</w:t>
          </w:r>
        </w:p>
      </w:tc>
      <w:tc>
        <w:tcPr>
          <w:tcW w:w="1418" w:type="dxa"/>
          <w:tcBorders>
            <w:top w:val="single" w:sz="8" w:space="0" w:color="011A33"/>
            <w:left w:val="single" w:sz="8" w:space="0" w:color="011A33"/>
            <w:bottom w:val="nil"/>
            <w:right w:val="single" w:sz="8" w:space="0" w:color="011A33"/>
          </w:tcBorders>
        </w:tcPr>
        <w:p w14:paraId="6AE7E4E6" w14:textId="77777777" w:rsidR="00792DDF" w:rsidRDefault="00792DDF">
          <w:pPr>
            <w:pStyle w:val="Titulonormal8"/>
          </w:pPr>
          <w:r>
            <w:t>Versión:</w:t>
          </w:r>
        </w:p>
      </w:tc>
    </w:tr>
    <w:tr w:rsidR="00792DDF" w14:paraId="7489D85B" w14:textId="77777777" w:rsidTr="005668E3">
      <w:trPr>
        <w:cantSplit/>
        <w:jc w:val="right"/>
      </w:trPr>
      <w:tc>
        <w:tcPr>
          <w:tcW w:w="3202" w:type="dxa"/>
          <w:tcBorders>
            <w:top w:val="nil"/>
            <w:left w:val="single" w:sz="8" w:space="0" w:color="011A33"/>
            <w:bottom w:val="single" w:sz="8" w:space="0" w:color="011A33"/>
            <w:right w:val="single" w:sz="8" w:space="0" w:color="011A33"/>
          </w:tcBorders>
          <w:vAlign w:val="center"/>
        </w:tcPr>
        <w:p w14:paraId="45B78BD0" w14:textId="3E9F3562" w:rsidR="00792DDF" w:rsidRPr="000D4770" w:rsidRDefault="00792DDF" w:rsidP="00136D49">
          <w:pPr>
            <w:pStyle w:val="Normal8CentradoCar"/>
            <w:jc w:val="left"/>
          </w:pPr>
          <w:r w:rsidRPr="000D4770">
            <w:fldChar w:fldCharType="begin"/>
          </w:r>
          <w:r w:rsidRPr="000D4770">
            <w:instrText xml:space="preserve"> FILENAME </w:instrText>
          </w:r>
          <w:r w:rsidRPr="000D4770">
            <w:fldChar w:fldCharType="separate"/>
          </w:r>
          <w:r w:rsidR="004862E2">
            <w:t>09. HRE_PCN_PCT_Guía de los Comités de Gestión de Crisis_v3.30.docx</w:t>
          </w:r>
          <w:r w:rsidRPr="000D4770">
            <w:fldChar w:fldCharType="end"/>
          </w:r>
        </w:p>
      </w:tc>
      <w:tc>
        <w:tcPr>
          <w:tcW w:w="1984" w:type="dxa"/>
          <w:tcBorders>
            <w:top w:val="nil"/>
            <w:left w:val="single" w:sz="8" w:space="0" w:color="011A33"/>
            <w:bottom w:val="single" w:sz="8" w:space="0" w:color="011A33"/>
            <w:right w:val="single" w:sz="8" w:space="0" w:color="011A33"/>
          </w:tcBorders>
          <w:vAlign w:val="center"/>
        </w:tcPr>
        <w:p w14:paraId="2D7B8B85" w14:textId="1F59CDE5" w:rsidR="00792DDF" w:rsidRPr="000D4770" w:rsidRDefault="004862E2">
          <w:pPr>
            <w:pStyle w:val="Normal8CentradoCar"/>
          </w:pPr>
          <w:r>
            <w:t>18</w:t>
          </w:r>
          <w:r w:rsidR="00792DDF" w:rsidRPr="000D4770">
            <w:t>/</w:t>
          </w:r>
          <w:r>
            <w:t>11</w:t>
          </w:r>
          <w:r w:rsidR="00792DDF" w:rsidRPr="000D4770">
            <w:t>/2019</w:t>
          </w:r>
        </w:p>
      </w:tc>
      <w:tc>
        <w:tcPr>
          <w:tcW w:w="1418" w:type="dxa"/>
          <w:tcBorders>
            <w:top w:val="nil"/>
            <w:left w:val="single" w:sz="8" w:space="0" w:color="011A33"/>
            <w:bottom w:val="single" w:sz="8" w:space="0" w:color="011A33"/>
            <w:right w:val="single" w:sz="8" w:space="0" w:color="011A33"/>
          </w:tcBorders>
          <w:vAlign w:val="center"/>
        </w:tcPr>
        <w:p w14:paraId="77A448CD" w14:textId="574E2582" w:rsidR="00792DDF" w:rsidRPr="000D4770" w:rsidRDefault="00792DDF" w:rsidP="00361EAE">
          <w:pPr>
            <w:pStyle w:val="Normal8CentradoCar"/>
          </w:pPr>
          <w:r w:rsidRPr="000D4770">
            <w:t>3.</w:t>
          </w:r>
          <w:r w:rsidR="004862E2">
            <w:t>3</w:t>
          </w:r>
          <w:r w:rsidRPr="000D4770">
            <w:t>0</w:t>
          </w:r>
        </w:p>
      </w:tc>
    </w:tr>
    <w:tr w:rsidR="00792DDF" w14:paraId="30E8E058" w14:textId="77777777" w:rsidTr="005668E3">
      <w:trPr>
        <w:cantSplit/>
        <w:trHeight w:val="315"/>
        <w:jc w:val="right"/>
      </w:trPr>
      <w:tc>
        <w:tcPr>
          <w:tcW w:w="3202" w:type="dxa"/>
          <w:tcBorders>
            <w:top w:val="single" w:sz="8" w:space="0" w:color="011A33"/>
            <w:left w:val="single" w:sz="8" w:space="0" w:color="011A33"/>
            <w:bottom w:val="single" w:sz="6" w:space="0" w:color="011A33"/>
            <w:right w:val="single" w:sz="6" w:space="0" w:color="011A33"/>
          </w:tcBorders>
          <w:vAlign w:val="center"/>
        </w:tcPr>
        <w:p w14:paraId="673E0CDF" w14:textId="77777777" w:rsidR="00792DDF" w:rsidRPr="000D4770" w:rsidRDefault="00792DDF">
          <w:pPr>
            <w:pStyle w:val="Titulonormal8"/>
          </w:pPr>
          <w:r w:rsidRPr="000D4770">
            <w:t xml:space="preserve">Responsable:  </w:t>
          </w:r>
        </w:p>
      </w:tc>
      <w:tc>
        <w:tcPr>
          <w:tcW w:w="3402" w:type="dxa"/>
          <w:gridSpan w:val="2"/>
          <w:tcBorders>
            <w:top w:val="single" w:sz="8" w:space="0" w:color="011A33"/>
            <w:left w:val="single" w:sz="6" w:space="0" w:color="011A33"/>
            <w:bottom w:val="single" w:sz="6" w:space="0" w:color="011A33"/>
            <w:right w:val="single" w:sz="8" w:space="0" w:color="011A33"/>
          </w:tcBorders>
          <w:vAlign w:val="center"/>
        </w:tcPr>
        <w:p w14:paraId="5280C3EB" w14:textId="77777777" w:rsidR="00792DDF" w:rsidRPr="000D4770" w:rsidRDefault="00792DDF">
          <w:pPr>
            <w:pStyle w:val="Normal8Car"/>
            <w:jc w:val="left"/>
          </w:pPr>
          <w:r w:rsidRPr="000D4770">
            <w:t>Sr. Javier Sánchez</w:t>
          </w:r>
        </w:p>
      </w:tc>
    </w:tr>
    <w:tr w:rsidR="00792DDF" w14:paraId="52590F5D" w14:textId="77777777"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14:paraId="70F35EDE" w14:textId="77777777" w:rsidR="00792DDF" w:rsidRPr="000D4770" w:rsidRDefault="00792DDF">
          <w:pPr>
            <w:pStyle w:val="Titulonormal8"/>
          </w:pPr>
          <w:r w:rsidRPr="000D4770">
            <w:t>Elaborado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14:paraId="438B4EC1" w14:textId="33597515" w:rsidR="00792DDF" w:rsidRPr="000D4770" w:rsidRDefault="00792DDF">
          <w:pPr>
            <w:pStyle w:val="Normal8Car"/>
            <w:jc w:val="left"/>
          </w:pPr>
          <w:r w:rsidRPr="000D4770">
            <w:t>FS/J</w:t>
          </w:r>
          <w:r w:rsidR="00AE2586">
            <w:t>S</w:t>
          </w:r>
          <w:bookmarkStart w:id="0" w:name="_GoBack"/>
          <w:bookmarkEnd w:id="0"/>
          <w:r w:rsidRPr="000D4770">
            <w:t xml:space="preserve"> – SolCN</w:t>
          </w:r>
        </w:p>
      </w:tc>
    </w:tr>
    <w:tr w:rsidR="00792DDF" w14:paraId="5FC8C54D" w14:textId="77777777"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14:paraId="3DAF470A" w14:textId="77777777" w:rsidR="00792DDF" w:rsidRDefault="00792DDF">
          <w:pPr>
            <w:pStyle w:val="Titulonormal8"/>
          </w:pPr>
          <w:r>
            <w:t>Revisado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14:paraId="084525D3" w14:textId="77777777" w:rsidR="00792DDF" w:rsidRDefault="00792DDF" w:rsidP="005668E3">
          <w:pPr>
            <w:pStyle w:val="Normal8Car"/>
            <w:jc w:val="left"/>
          </w:pPr>
          <w:r>
            <w:t>Sr. Javier Sánchez / Sr. Santiago Uriel</w:t>
          </w:r>
        </w:p>
      </w:tc>
    </w:tr>
    <w:tr w:rsidR="00792DDF" w14:paraId="4D62E920" w14:textId="77777777" w:rsidTr="005668E3">
      <w:trPr>
        <w:cantSplit/>
        <w:trHeight w:val="315"/>
        <w:jc w:val="right"/>
      </w:trPr>
      <w:tc>
        <w:tcPr>
          <w:tcW w:w="3202" w:type="dxa"/>
          <w:tcBorders>
            <w:top w:val="single" w:sz="6" w:space="0" w:color="011A33"/>
            <w:left w:val="single" w:sz="8" w:space="0" w:color="011A33"/>
            <w:bottom w:val="single" w:sz="8" w:space="0" w:color="011A33"/>
            <w:right w:val="single" w:sz="6" w:space="0" w:color="011A33"/>
          </w:tcBorders>
          <w:vAlign w:val="center"/>
        </w:tcPr>
        <w:p w14:paraId="3445F6E9" w14:textId="77777777" w:rsidR="00792DDF" w:rsidRDefault="00792DDF">
          <w:pPr>
            <w:pStyle w:val="Titulonormal8"/>
          </w:pPr>
          <w:r>
            <w:t>Aprobado por:</w:t>
          </w:r>
        </w:p>
      </w:tc>
      <w:tc>
        <w:tcPr>
          <w:tcW w:w="3402" w:type="dxa"/>
          <w:gridSpan w:val="2"/>
          <w:tcBorders>
            <w:top w:val="single" w:sz="6" w:space="0" w:color="011A33"/>
            <w:left w:val="single" w:sz="6" w:space="0" w:color="011A33"/>
            <w:bottom w:val="single" w:sz="8" w:space="0" w:color="011A33"/>
            <w:right w:val="single" w:sz="8" w:space="0" w:color="011A33"/>
          </w:tcBorders>
          <w:vAlign w:val="center"/>
        </w:tcPr>
        <w:p w14:paraId="7B1E1D9C" w14:textId="77777777" w:rsidR="00792DDF" w:rsidRDefault="00792DDF">
          <w:pPr>
            <w:pStyle w:val="Normal8Car"/>
            <w:jc w:val="left"/>
          </w:pPr>
          <w:r>
            <w:t>Sr. Javier Sánchez</w:t>
          </w:r>
        </w:p>
      </w:tc>
    </w:tr>
    <w:tr w:rsidR="00792DDF" w14:paraId="30BE14D7" w14:textId="77777777" w:rsidTr="005668E3">
      <w:trPr>
        <w:cantSplit/>
        <w:trHeight w:val="315"/>
        <w:jc w:val="right"/>
      </w:trPr>
      <w:tc>
        <w:tcPr>
          <w:tcW w:w="3202" w:type="dxa"/>
          <w:tcBorders>
            <w:top w:val="single" w:sz="8" w:space="0" w:color="011A33"/>
            <w:left w:val="single" w:sz="8" w:space="0" w:color="011A33"/>
            <w:bottom w:val="single" w:sz="8" w:space="0" w:color="011A33"/>
            <w:right w:val="single" w:sz="8" w:space="0" w:color="011A33"/>
          </w:tcBorders>
        </w:tcPr>
        <w:p w14:paraId="6696496A" w14:textId="77777777" w:rsidR="00792DDF" w:rsidRDefault="00792DDF">
          <w:pPr>
            <w:pStyle w:val="Titulonormal8"/>
          </w:pPr>
          <w:r>
            <w:t>Ámbito de afectación:</w:t>
          </w:r>
        </w:p>
      </w:tc>
      <w:tc>
        <w:tcPr>
          <w:tcW w:w="3402" w:type="dxa"/>
          <w:gridSpan w:val="2"/>
          <w:tcBorders>
            <w:top w:val="single" w:sz="8" w:space="0" w:color="011A33"/>
            <w:left w:val="single" w:sz="8" w:space="0" w:color="011A33"/>
            <w:bottom w:val="single" w:sz="8" w:space="0" w:color="011A33"/>
            <w:right w:val="single" w:sz="8" w:space="0" w:color="011A33"/>
          </w:tcBorders>
          <w:vAlign w:val="center"/>
        </w:tcPr>
        <w:p w14:paraId="2E8B4AB7" w14:textId="77777777" w:rsidR="00792DDF" w:rsidRDefault="00792DDF" w:rsidP="005668E3">
          <w:pPr>
            <w:pStyle w:val="Normal8Car"/>
            <w:jc w:val="left"/>
          </w:pPr>
          <w:r>
            <w:t>HRE</w:t>
          </w:r>
        </w:p>
      </w:tc>
    </w:tr>
  </w:tbl>
  <w:p w14:paraId="07324517" w14:textId="77777777" w:rsidR="00792DDF" w:rsidRDefault="00792DDF" w:rsidP="005668E3">
    <w:pPr>
      <w:pStyle w:val="Normal8Car"/>
      <w:tabs>
        <w:tab w:val="left" w:pos="6420"/>
      </w:tabs>
      <w:spacing w:before="0" w:after="0"/>
    </w:pPr>
    <w:r>
      <w:tab/>
    </w:r>
  </w:p>
  <w:p w14:paraId="2E9133B0" w14:textId="77777777" w:rsidR="00792DDF" w:rsidRDefault="00792DDF" w:rsidP="005668E3">
    <w:pPr>
      <w:pStyle w:val="Normal8Car"/>
      <w:tabs>
        <w:tab w:val="left" w:pos="6420"/>
      </w:tabs>
      <w:spacing w:before="0" w:after="0"/>
    </w:pPr>
    <w:r>
      <w:tab/>
    </w:r>
  </w:p>
  <w:p w14:paraId="1378A07C" w14:textId="77777777" w:rsidR="00792DDF" w:rsidRDefault="00792DDF">
    <w:pPr>
      <w:pStyle w:val="Normal8Car"/>
      <w:spacing w:before="0" w:after="0"/>
    </w:pPr>
  </w:p>
  <w:p w14:paraId="15B17BB5" w14:textId="77777777" w:rsidR="00792DDF" w:rsidRPr="00B62B1C" w:rsidRDefault="00792DDF">
    <w:pPr>
      <w:pStyle w:val="Normal8Car"/>
      <w:spacing w:before="0" w:after="0"/>
      <w:rPr>
        <w:color w:val="002060"/>
      </w:rPr>
    </w:pPr>
  </w:p>
  <w:tbl>
    <w:tblPr>
      <w:tblW w:w="9355" w:type="dxa"/>
      <w:jc w:val="right"/>
      <w:tblLayout w:type="fixed"/>
      <w:tblCellMar>
        <w:left w:w="56" w:type="dxa"/>
        <w:right w:w="56" w:type="dxa"/>
      </w:tblCellMar>
      <w:tblLook w:val="0000" w:firstRow="0" w:lastRow="0" w:firstColumn="0" w:lastColumn="0" w:noHBand="0" w:noVBand="0"/>
    </w:tblPr>
    <w:tblGrid>
      <w:gridCol w:w="9355"/>
    </w:tblGrid>
    <w:tr w:rsidR="00792DDF" w:rsidRPr="00C42FAD" w14:paraId="38AE7018" w14:textId="77777777">
      <w:trPr>
        <w:cantSplit/>
        <w:trHeight w:val="315"/>
        <w:jc w:val="right"/>
      </w:trPr>
      <w:tc>
        <w:tcPr>
          <w:tcW w:w="9355" w:type="dxa"/>
          <w:tcMar>
            <w:left w:w="113" w:type="dxa"/>
            <w:right w:w="227" w:type="dxa"/>
          </w:tcMar>
        </w:tcPr>
        <w:p w14:paraId="54E38D3E" w14:textId="77777777" w:rsidR="00792DDF" w:rsidRPr="00C42FAD" w:rsidRDefault="00792DDF">
          <w:pPr>
            <w:pStyle w:val="Normal8naranja"/>
            <w:rPr>
              <w:rFonts w:cs="Times New Roman"/>
              <w:iCs w:val="0"/>
              <w:noProof w:val="0"/>
              <w:color w:val="003399"/>
              <w:kern w:val="28"/>
            </w:rPr>
          </w:pPr>
          <w:r w:rsidRPr="00C42FAD">
            <w:rPr>
              <w:rFonts w:cs="Times New Roman"/>
              <w:iCs w:val="0"/>
              <w:noProof w:val="0"/>
              <w:color w:val="003399"/>
              <w:kern w:val="28"/>
            </w:rPr>
            <w:t>La información incluida en este documento es estrictamente confidencial, puede estar legalmente protegida y solo va dirigida a su destinatario. Cualquier copia, divulgación, corrección o cualquier acción tomada en base a su contenido, sin previa autorización, está terminantemente prohibida.</w:t>
          </w:r>
        </w:p>
      </w:tc>
    </w:tr>
  </w:tbl>
  <w:p w14:paraId="170F2A21" w14:textId="77777777" w:rsidR="00792DDF" w:rsidRDefault="00792DDF">
    <w:pPr>
      <w:pStyle w:val="Normal8Ca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8084B" w14:textId="77777777" w:rsidR="00AE2586" w:rsidRDefault="00AE258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10" w:type="dxa"/>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9610"/>
    </w:tblGrid>
    <w:tr w:rsidR="00792DDF" w:rsidRPr="00B11F02" w14:paraId="72D0AA0A" w14:textId="77777777" w:rsidTr="004A6C24">
      <w:trPr>
        <w:cantSplit/>
        <w:trHeight w:val="315"/>
        <w:jc w:val="right"/>
      </w:trPr>
      <w:tc>
        <w:tcPr>
          <w:tcW w:w="9610" w:type="dxa"/>
          <w:tcBorders>
            <w:top w:val="single" w:sz="8" w:space="0" w:color="011A33"/>
            <w:left w:val="single" w:sz="8" w:space="0" w:color="011A33"/>
            <w:bottom w:val="single" w:sz="8" w:space="0" w:color="011A33"/>
            <w:right w:val="single" w:sz="8" w:space="0" w:color="011A33"/>
          </w:tcBorders>
          <w:tcMar>
            <w:left w:w="85" w:type="dxa"/>
            <w:right w:w="85" w:type="dxa"/>
          </w:tcMar>
        </w:tcPr>
        <w:p w14:paraId="3FAD34D5" w14:textId="77777777" w:rsidR="00792DDF" w:rsidRPr="00316757" w:rsidRDefault="00792DDF" w:rsidP="00B62B1C">
          <w:pPr>
            <w:pStyle w:val="Titulonormal8derecha"/>
            <w:jc w:val="center"/>
            <w:rPr>
              <w:noProof w:val="0"/>
              <w:color w:val="002060"/>
              <w:kern w:val="28"/>
            </w:rPr>
          </w:pPr>
          <w:r w:rsidRPr="00316757">
            <w:rPr>
              <w:noProof w:val="0"/>
              <w:color w:val="002060"/>
              <w:kern w:val="28"/>
            </w:rPr>
            <w:t>INFORMACIÓN ESTRICTAMENTE CONFIDENCIAL.   Prohibida su copia o divulgación bajo ningún concepto</w:t>
          </w:r>
        </w:p>
      </w:tc>
    </w:tr>
    <w:tr w:rsidR="00792DDF" w:rsidRPr="00B11F02" w14:paraId="1E664EB8" w14:textId="77777777">
      <w:trPr>
        <w:cantSplit/>
        <w:trHeight w:val="227"/>
        <w:jc w:val="right"/>
      </w:trPr>
      <w:tc>
        <w:tcPr>
          <w:tcW w:w="9610" w:type="dxa"/>
          <w:tcBorders>
            <w:top w:val="single" w:sz="8" w:space="0" w:color="011A33"/>
            <w:left w:val="nil"/>
            <w:bottom w:val="nil"/>
            <w:right w:val="nil"/>
          </w:tcBorders>
          <w:tcMar>
            <w:left w:w="85" w:type="dxa"/>
            <w:right w:w="85" w:type="dxa"/>
          </w:tcMar>
          <w:vAlign w:val="center"/>
        </w:tcPr>
        <w:p w14:paraId="4A183998" w14:textId="77777777" w:rsidR="00792DDF" w:rsidRPr="00C42FAD" w:rsidRDefault="00792DDF">
          <w:pPr>
            <w:pStyle w:val="Normal8Car"/>
            <w:spacing w:before="0" w:after="0"/>
            <w:jc w:val="center"/>
            <w:rPr>
              <w:rFonts w:cs="Times New Roman"/>
              <w:iCs w:val="0"/>
              <w:noProof w:val="0"/>
              <w:color w:val="003399"/>
              <w:kern w:val="28"/>
            </w:rPr>
          </w:pPr>
        </w:p>
      </w:tc>
    </w:tr>
  </w:tbl>
  <w:p w14:paraId="55E69BCB" w14:textId="77777777" w:rsidR="00792DDF" w:rsidRDefault="00792DDF" w:rsidP="00B62B1C">
    <w:pPr>
      <w:pStyle w:val="Normal8Ca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9537D" w14:textId="77777777" w:rsidR="00122545" w:rsidRDefault="00122545">
      <w:r>
        <w:separator/>
      </w:r>
    </w:p>
  </w:footnote>
  <w:footnote w:type="continuationSeparator" w:id="0">
    <w:p w14:paraId="43BB20A2" w14:textId="77777777" w:rsidR="00122545" w:rsidRDefault="00122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B2EFD" w14:textId="77777777" w:rsidR="00AE2586" w:rsidRDefault="00AE25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7B19D" w14:textId="77777777" w:rsidR="00AE2586" w:rsidRDefault="00AE25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DD8CF" w14:textId="77777777" w:rsidR="00AE2586" w:rsidRDefault="00AE258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3091C" w14:textId="77777777" w:rsidR="00792DDF" w:rsidRPr="00B11F02" w:rsidRDefault="00792DDF">
    <w:pP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5" w:type="dxa"/>
      <w:jc w:val="right"/>
      <w:tblBorders>
        <w:top w:val="single" w:sz="8" w:space="0" w:color="011A33"/>
        <w:left w:val="single" w:sz="8" w:space="0" w:color="011A33"/>
        <w:bottom w:val="single" w:sz="8" w:space="0" w:color="011A33"/>
        <w:right w:val="single" w:sz="8" w:space="0" w:color="011A33"/>
        <w:insideH w:val="single" w:sz="8" w:space="0" w:color="011A33"/>
        <w:insideV w:val="single" w:sz="8" w:space="0" w:color="011A33"/>
      </w:tblBorders>
      <w:tblLayout w:type="fixed"/>
      <w:tblCellMar>
        <w:left w:w="28" w:type="dxa"/>
        <w:right w:w="28" w:type="dxa"/>
      </w:tblCellMar>
      <w:tblLook w:val="0000" w:firstRow="0" w:lastRow="0" w:firstColumn="0" w:lastColumn="0" w:noHBand="0" w:noVBand="0"/>
    </w:tblPr>
    <w:tblGrid>
      <w:gridCol w:w="1956"/>
      <w:gridCol w:w="2864"/>
      <w:gridCol w:w="1134"/>
      <w:gridCol w:w="1985"/>
      <w:gridCol w:w="1756"/>
    </w:tblGrid>
    <w:tr w:rsidR="00792DDF" w:rsidRPr="00B11F02" w14:paraId="5123C884" w14:textId="77777777" w:rsidTr="00B62B1C">
      <w:trPr>
        <w:cantSplit/>
        <w:jc w:val="right"/>
      </w:trPr>
      <w:tc>
        <w:tcPr>
          <w:tcW w:w="1956" w:type="dxa"/>
          <w:vMerge w:val="restart"/>
          <w:tcMar>
            <w:left w:w="28" w:type="dxa"/>
          </w:tcMar>
          <w:vAlign w:val="center"/>
        </w:tcPr>
        <w:p w14:paraId="296C06B7" w14:textId="77777777" w:rsidR="00792DDF" w:rsidRDefault="00792DDF">
          <w:pPr>
            <w:pStyle w:val="Ilustracin"/>
            <w:ind w:left="-57"/>
            <w:rPr>
              <w:rFonts w:ascii="Verdana" w:hAnsi="Verdana"/>
              <w:lang w:val="es-ES_tradnl"/>
            </w:rPr>
          </w:pPr>
          <w:r w:rsidRPr="009A7187">
            <w:rPr>
              <w:rFonts w:ascii="Verdana" w:hAnsi="Verdana"/>
              <w:noProof/>
            </w:rPr>
            <w:drawing>
              <wp:inline distT="0" distB="0" distL="0" distR="0" wp14:anchorId="464E27C8" wp14:editId="3F59080F">
                <wp:extent cx="729095" cy="736270"/>
                <wp:effectExtent l="19050" t="0" r="0" b="0"/>
                <wp:docPr id="2" name="Imagen 2"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1"/>
                        <a:srcRect l="18069" t="13344" r="28510" b="8791"/>
                        <a:stretch>
                          <a:fillRect/>
                        </a:stretch>
                      </pic:blipFill>
                      <pic:spPr bwMode="auto">
                        <a:xfrm>
                          <a:off x="0" y="0"/>
                          <a:ext cx="729095" cy="736270"/>
                        </a:xfrm>
                        <a:prstGeom prst="rect">
                          <a:avLst/>
                        </a:prstGeom>
                        <a:noFill/>
                        <a:ln w="9525">
                          <a:noFill/>
                          <a:miter lim="800000"/>
                          <a:headEnd/>
                          <a:tailEnd/>
                        </a:ln>
                      </pic:spPr>
                    </pic:pic>
                  </a:graphicData>
                </a:graphic>
              </wp:inline>
            </w:drawing>
          </w:r>
        </w:p>
      </w:tc>
      <w:tc>
        <w:tcPr>
          <w:tcW w:w="2864" w:type="dxa"/>
          <w:tcBorders>
            <w:bottom w:val="nil"/>
          </w:tcBorders>
          <w:tcMar>
            <w:left w:w="28" w:type="dxa"/>
          </w:tcMar>
        </w:tcPr>
        <w:p w14:paraId="304A5CF1" w14:textId="77777777" w:rsidR="00792DDF" w:rsidRDefault="00792DDF">
          <w:pPr>
            <w:pStyle w:val="Titulonormal8"/>
          </w:pPr>
          <w:r>
            <w:rPr>
              <w:color w:val="auto"/>
            </w:rPr>
            <w:t>Nombre del Documento:</w:t>
          </w:r>
        </w:p>
      </w:tc>
      <w:tc>
        <w:tcPr>
          <w:tcW w:w="1134" w:type="dxa"/>
          <w:tcBorders>
            <w:bottom w:val="nil"/>
          </w:tcBorders>
          <w:tcMar>
            <w:left w:w="28" w:type="dxa"/>
          </w:tcMar>
        </w:tcPr>
        <w:p w14:paraId="2FDC67D0" w14:textId="77777777" w:rsidR="00792DDF" w:rsidRDefault="00792DDF">
          <w:pPr>
            <w:pStyle w:val="Titulonormal8"/>
          </w:pPr>
          <w:r>
            <w:t>Versión:</w:t>
          </w:r>
        </w:p>
      </w:tc>
      <w:tc>
        <w:tcPr>
          <w:tcW w:w="1985" w:type="dxa"/>
          <w:tcBorders>
            <w:bottom w:val="nil"/>
          </w:tcBorders>
          <w:tcMar>
            <w:left w:w="28" w:type="dxa"/>
          </w:tcMar>
        </w:tcPr>
        <w:p w14:paraId="35875D5F" w14:textId="77777777" w:rsidR="00792DDF" w:rsidRDefault="00792DDF" w:rsidP="00B13E68">
          <w:pPr>
            <w:pStyle w:val="Titulonormal8"/>
          </w:pPr>
          <w:r>
            <w:t>Fecha:</w:t>
          </w:r>
        </w:p>
      </w:tc>
      <w:tc>
        <w:tcPr>
          <w:tcW w:w="1756" w:type="dxa"/>
          <w:tcBorders>
            <w:bottom w:val="nil"/>
          </w:tcBorders>
          <w:tcMar>
            <w:left w:w="28" w:type="dxa"/>
          </w:tcMar>
        </w:tcPr>
        <w:p w14:paraId="2515D1F1" w14:textId="77777777" w:rsidR="00792DDF" w:rsidRDefault="00792DDF">
          <w:pPr>
            <w:pStyle w:val="Titulonormal8"/>
          </w:pPr>
          <w:r>
            <w:t>Página:</w:t>
          </w:r>
        </w:p>
      </w:tc>
    </w:tr>
    <w:tr w:rsidR="00792DDF" w:rsidRPr="00B11F02" w14:paraId="3FB25C8E" w14:textId="77777777" w:rsidTr="00B62B1C">
      <w:trPr>
        <w:cantSplit/>
        <w:jc w:val="right"/>
      </w:trPr>
      <w:tc>
        <w:tcPr>
          <w:tcW w:w="1956" w:type="dxa"/>
          <w:vMerge/>
          <w:tcMar>
            <w:left w:w="28" w:type="dxa"/>
          </w:tcMar>
          <w:vAlign w:val="center"/>
        </w:tcPr>
        <w:p w14:paraId="64D0521B" w14:textId="77777777" w:rsidR="00792DDF" w:rsidRDefault="00792DDF">
          <w:pPr>
            <w:pStyle w:val="Ilustracin"/>
            <w:rPr>
              <w:rFonts w:ascii="Verdana" w:hAnsi="Verdana"/>
              <w:lang w:val="es-ES_tradnl"/>
            </w:rPr>
          </w:pPr>
        </w:p>
      </w:tc>
      <w:tc>
        <w:tcPr>
          <w:tcW w:w="2864" w:type="dxa"/>
          <w:tcBorders>
            <w:top w:val="nil"/>
          </w:tcBorders>
          <w:tcMar>
            <w:left w:w="28" w:type="dxa"/>
          </w:tcMar>
        </w:tcPr>
        <w:p w14:paraId="26EAD411" w14:textId="68D67D90" w:rsidR="00792DDF" w:rsidRPr="000D4770" w:rsidRDefault="00792DDF" w:rsidP="006D4AFC">
          <w:pPr>
            <w:pStyle w:val="Normal8CentradoCar"/>
            <w:jc w:val="left"/>
          </w:pPr>
          <w:r w:rsidRPr="000D4770">
            <w:fldChar w:fldCharType="begin"/>
          </w:r>
          <w:r w:rsidRPr="000D4770">
            <w:instrText xml:space="preserve"> FILENAME </w:instrText>
          </w:r>
          <w:r w:rsidRPr="000D4770">
            <w:fldChar w:fldCharType="separate"/>
          </w:r>
          <w:r w:rsidR="004862E2">
            <w:t>09. HRE_PCN_PCT_Guía de los Comités de Gestión de Crisis_v3.30.docx</w:t>
          </w:r>
          <w:r w:rsidRPr="000D4770">
            <w:fldChar w:fldCharType="end"/>
          </w:r>
        </w:p>
      </w:tc>
      <w:tc>
        <w:tcPr>
          <w:tcW w:w="1134" w:type="dxa"/>
          <w:tcBorders>
            <w:top w:val="nil"/>
          </w:tcBorders>
          <w:tcMar>
            <w:left w:w="28" w:type="dxa"/>
          </w:tcMar>
        </w:tcPr>
        <w:p w14:paraId="19D64620" w14:textId="01EFD574" w:rsidR="00792DDF" w:rsidRPr="000D4770" w:rsidRDefault="00792DDF" w:rsidP="00B5712F">
          <w:pPr>
            <w:pStyle w:val="Normal8CentradoCar"/>
          </w:pPr>
          <w:r w:rsidRPr="000D4770">
            <w:t>3.</w:t>
          </w:r>
          <w:r w:rsidR="004862E2">
            <w:t>3</w:t>
          </w:r>
          <w:r w:rsidRPr="000D4770">
            <w:t>0</w:t>
          </w:r>
        </w:p>
      </w:tc>
      <w:tc>
        <w:tcPr>
          <w:tcW w:w="1985" w:type="dxa"/>
          <w:tcBorders>
            <w:top w:val="nil"/>
          </w:tcBorders>
          <w:tcMar>
            <w:left w:w="28" w:type="dxa"/>
          </w:tcMar>
        </w:tcPr>
        <w:p w14:paraId="4C4D0B12" w14:textId="3C51AAF1" w:rsidR="00792DDF" w:rsidRPr="000D4770" w:rsidRDefault="004862E2">
          <w:pPr>
            <w:pStyle w:val="Normal8CentradoCar"/>
          </w:pPr>
          <w:r>
            <w:t>18</w:t>
          </w:r>
          <w:r w:rsidR="00792DDF" w:rsidRPr="000D4770">
            <w:t>/</w:t>
          </w:r>
          <w:r>
            <w:t>11</w:t>
          </w:r>
          <w:r w:rsidR="00792DDF" w:rsidRPr="000D4770">
            <w:t>/2019</w:t>
          </w:r>
        </w:p>
      </w:tc>
      <w:tc>
        <w:tcPr>
          <w:tcW w:w="1756" w:type="dxa"/>
          <w:tcBorders>
            <w:top w:val="nil"/>
          </w:tcBorders>
          <w:tcMar>
            <w:left w:w="28" w:type="dxa"/>
          </w:tcMar>
        </w:tcPr>
        <w:p w14:paraId="42AE9C63" w14:textId="77777777" w:rsidR="00792DDF" w:rsidRPr="000D4770" w:rsidRDefault="00792DDF">
          <w:pPr>
            <w:pStyle w:val="Normal8CentradoCar"/>
          </w:pPr>
          <w:r w:rsidRPr="000D4770">
            <w:fldChar w:fldCharType="begin"/>
          </w:r>
          <w:r w:rsidRPr="000D4770">
            <w:instrText xml:space="preserve"> PAGE </w:instrText>
          </w:r>
          <w:r w:rsidRPr="000D4770">
            <w:fldChar w:fldCharType="separate"/>
          </w:r>
          <w:r w:rsidRPr="000D4770">
            <w:t>4</w:t>
          </w:r>
          <w:r w:rsidRPr="000D4770">
            <w:fldChar w:fldCharType="end"/>
          </w:r>
          <w:r w:rsidRPr="000D4770">
            <w:t xml:space="preserve"> /  </w:t>
          </w:r>
          <w:fldSimple w:instr=" NUMPAGES  \* MERGEFORMAT ">
            <w:r w:rsidRPr="000D4770">
              <w:t>23</w:t>
            </w:r>
          </w:fldSimple>
        </w:p>
      </w:tc>
    </w:tr>
    <w:tr w:rsidR="00792DDF" w:rsidRPr="00B11F02" w14:paraId="602718A6" w14:textId="77777777" w:rsidTr="00B62B1C">
      <w:trPr>
        <w:cantSplit/>
        <w:trHeight w:val="164"/>
        <w:jc w:val="right"/>
      </w:trPr>
      <w:tc>
        <w:tcPr>
          <w:tcW w:w="1956" w:type="dxa"/>
          <w:vMerge/>
          <w:tcMar>
            <w:left w:w="28" w:type="dxa"/>
          </w:tcMar>
          <w:vAlign w:val="center"/>
        </w:tcPr>
        <w:p w14:paraId="38957E37" w14:textId="77777777" w:rsidR="00792DDF" w:rsidRDefault="00792DDF">
          <w:pPr>
            <w:pStyle w:val="Ilustracin"/>
            <w:rPr>
              <w:rFonts w:ascii="Verdana" w:hAnsi="Verdana"/>
              <w:lang w:val="es-ES_tradnl"/>
            </w:rPr>
          </w:pPr>
        </w:p>
      </w:tc>
      <w:tc>
        <w:tcPr>
          <w:tcW w:w="7739" w:type="dxa"/>
          <w:gridSpan w:val="4"/>
          <w:tcBorders>
            <w:bottom w:val="nil"/>
          </w:tcBorders>
          <w:tcMar>
            <w:left w:w="28" w:type="dxa"/>
          </w:tcMar>
        </w:tcPr>
        <w:p w14:paraId="5A17DA85" w14:textId="77777777" w:rsidR="00792DDF" w:rsidRDefault="00792DDF">
          <w:pPr>
            <w:pStyle w:val="Titulonormal8"/>
          </w:pPr>
          <w:r>
            <w:t>Descripción:</w:t>
          </w:r>
        </w:p>
      </w:tc>
    </w:tr>
    <w:tr w:rsidR="00792DDF" w:rsidRPr="00B11F02" w14:paraId="77AAE0E7" w14:textId="77777777" w:rsidTr="00B62B1C">
      <w:trPr>
        <w:cantSplit/>
        <w:trHeight w:val="112"/>
        <w:jc w:val="right"/>
      </w:trPr>
      <w:tc>
        <w:tcPr>
          <w:tcW w:w="1956" w:type="dxa"/>
          <w:vMerge/>
          <w:tcMar>
            <w:left w:w="28" w:type="dxa"/>
          </w:tcMar>
          <w:vAlign w:val="center"/>
        </w:tcPr>
        <w:p w14:paraId="56E98D91" w14:textId="77777777" w:rsidR="00792DDF" w:rsidRDefault="00792DDF">
          <w:pPr>
            <w:pStyle w:val="Ilustracin"/>
            <w:rPr>
              <w:rFonts w:ascii="Verdana" w:hAnsi="Verdana"/>
              <w:lang w:val="es-ES_tradnl"/>
            </w:rPr>
          </w:pPr>
        </w:p>
      </w:tc>
      <w:tc>
        <w:tcPr>
          <w:tcW w:w="7739" w:type="dxa"/>
          <w:gridSpan w:val="4"/>
          <w:tcBorders>
            <w:top w:val="nil"/>
          </w:tcBorders>
          <w:tcMar>
            <w:left w:w="28" w:type="dxa"/>
          </w:tcMar>
        </w:tcPr>
        <w:p w14:paraId="58E8D7C7" w14:textId="77777777" w:rsidR="00792DDF" w:rsidRDefault="00792DDF" w:rsidP="00390E89">
          <w:pPr>
            <w:pStyle w:val="Normal8CentradoCar"/>
            <w:rPr>
              <w:b/>
            </w:rPr>
          </w:pPr>
          <w:r>
            <w:t xml:space="preserve">PCN-PCT. </w:t>
          </w:r>
          <w:r w:rsidRPr="001E5582">
            <w:t xml:space="preserve">Guía de los </w:t>
          </w:r>
          <w:r>
            <w:t>c</w:t>
          </w:r>
          <w:r w:rsidRPr="001E5582">
            <w:t xml:space="preserve">omités de </w:t>
          </w:r>
          <w:r>
            <w:t>g</w:t>
          </w:r>
          <w:r w:rsidRPr="001E5582">
            <w:t xml:space="preserve">estión de </w:t>
          </w:r>
          <w:r>
            <w:t>c</w:t>
          </w:r>
          <w:r w:rsidRPr="001E5582">
            <w:t>risis</w:t>
          </w:r>
          <w:r>
            <w:t>.</w:t>
          </w:r>
        </w:p>
      </w:tc>
    </w:tr>
  </w:tbl>
  <w:p w14:paraId="71830888" w14:textId="77777777" w:rsidR="00792DDF" w:rsidRPr="00B62B1C" w:rsidRDefault="00792DDF" w:rsidP="00B62B1C">
    <w:pPr>
      <w:rPr>
        <w:sz w:val="8"/>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90E15C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14"/>
        </w:tabs>
        <w:ind w:left="681" w:hanging="397"/>
      </w:pPr>
      <w:rPr>
        <w:rFonts w:asciiTheme="minorHAnsi" w:hAnsiTheme="minorHAnsi" w:cstheme="minorHAnsi" w:hint="default"/>
        <w:b w:val="0"/>
        <w:i w:val="0"/>
        <w:strike w:val="0"/>
        <w:dstrike w:val="0"/>
        <w:vanish w:val="0"/>
        <w:color w:val="00206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1078" w:hanging="794"/>
      </w:pPr>
      <w:rPr>
        <w:rFonts w:hint="default"/>
      </w:rPr>
    </w:lvl>
    <w:lvl w:ilvl="3">
      <w:start w:val="1"/>
      <w:numFmt w:val="decimal"/>
      <w:suff w:val="space"/>
      <w:lvlText w:val="%1.%2.%3.%4"/>
      <w:lvlJc w:val="left"/>
      <w:pPr>
        <w:ind w:left="1504" w:hanging="1078"/>
      </w:pPr>
      <w:rPr>
        <w:rFonts w:hint="default"/>
        <w:b w:val="0"/>
        <w:i w:val="0"/>
        <w:strike w:val="0"/>
        <w:vanish w:val="0"/>
        <w:color w:val="000000"/>
        <w:sz w:val="24"/>
        <w:u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2041" w:hanging="1361"/>
      </w:pPr>
      <w:rPr>
        <w:rFonts w:hint="default"/>
        <w:b w:val="0"/>
        <w:i w:val="0"/>
      </w:rPr>
    </w:lvl>
    <w:lvl w:ilvl="5">
      <w:start w:val="1"/>
      <w:numFmt w:val="decimal"/>
      <w:suff w:val="space"/>
      <w:lvlText w:val="%1.%2.%3.%4.%5.%6"/>
      <w:lvlJc w:val="left"/>
      <w:pPr>
        <w:ind w:left="2495" w:hanging="1644"/>
      </w:pPr>
      <w:rPr>
        <w:rFonts w:hint="default"/>
        <w:b w:val="0"/>
        <w:i w:val="0"/>
        <w:strike w:val="0"/>
        <w:color w:val="00000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1.%2.%3.%4.%5.%6.%7"/>
      <w:lvlJc w:val="left"/>
      <w:pPr>
        <w:ind w:left="2948" w:hanging="1927"/>
      </w:pPr>
      <w:rPr>
        <w:rFonts w:ascii="Verdana" w:hAnsi="Verdana" w:hint="default"/>
        <w:b w:val="0"/>
        <w:i w:val="0"/>
        <w:strike w:val="0"/>
        <w:dstrike w:val="0"/>
        <w:vanish w:val="0"/>
        <w:color w:val="011A33"/>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0"/>
        </w:tabs>
        <w:ind w:left="3402" w:hanging="2211"/>
      </w:pPr>
      <w:rPr>
        <w:rFonts w:hint="default"/>
      </w:rPr>
    </w:lvl>
    <w:lvl w:ilvl="8">
      <w:start w:val="1"/>
      <w:numFmt w:val="decimal"/>
      <w:lvlText w:val="%1.%2.%3.%4.%5.%6.%7.%8.%9"/>
      <w:lvlJc w:val="left"/>
      <w:pPr>
        <w:tabs>
          <w:tab w:val="num" w:pos="0"/>
        </w:tabs>
        <w:ind w:left="0" w:firstLine="1361"/>
      </w:pPr>
      <w:rPr>
        <w:rFonts w:hint="default"/>
      </w:rPr>
    </w:lvl>
  </w:abstractNum>
  <w:abstractNum w:abstractNumId="1" w15:restartNumberingAfterBreak="0">
    <w:nsid w:val="01A01180"/>
    <w:multiLevelType w:val="multilevel"/>
    <w:tmpl w:val="3B20ADEE"/>
    <w:lvl w:ilvl="0">
      <w:start w:val="1"/>
      <w:numFmt w:val="decimal"/>
      <w:lvlText w:val="%1."/>
      <w:lvlJc w:val="left"/>
      <w:pPr>
        <w:tabs>
          <w:tab w:val="num" w:pos="720"/>
        </w:tabs>
        <w:ind w:left="720" w:hanging="360"/>
      </w:pPr>
      <w:rPr>
        <w:rFonts w:cs="Times New Roman"/>
      </w:rPr>
    </w:lvl>
    <w:lvl w:ilvl="1">
      <w:start w:val="5"/>
      <w:numFmt w:val="decimal"/>
      <w:isLgl/>
      <w:lvlText w:val="%1.%2"/>
      <w:lvlJc w:val="left"/>
      <w:pPr>
        <w:ind w:left="1080" w:hanging="720"/>
      </w:pPr>
      <w:rPr>
        <w:rFonts w:cs="Times New Roman" w:hint="default"/>
      </w:rPr>
    </w:lvl>
    <w:lvl w:ilvl="2">
      <w:start w:val="1"/>
      <w:numFmt w:val="decimal"/>
      <w:isLgl/>
      <w:lvlText w:val="%1.%2.%3"/>
      <w:lvlJc w:val="left"/>
      <w:pPr>
        <w:ind w:left="1440" w:hanging="1080"/>
      </w:pPr>
      <w:rPr>
        <w:rFonts w:cs="Times New Roman" w:hint="default"/>
      </w:rPr>
    </w:lvl>
    <w:lvl w:ilvl="3">
      <w:start w:val="1"/>
      <w:numFmt w:val="decimal"/>
      <w:isLgl/>
      <w:lvlText w:val="%1.%2.%3.%4"/>
      <w:lvlJc w:val="left"/>
      <w:pPr>
        <w:ind w:left="1800" w:hanging="1440"/>
      </w:pPr>
      <w:rPr>
        <w:rFonts w:cs="Times New Roman" w:hint="default"/>
      </w:rPr>
    </w:lvl>
    <w:lvl w:ilvl="4">
      <w:start w:val="1"/>
      <w:numFmt w:val="decimal"/>
      <w:isLgl/>
      <w:lvlText w:val="%1.%2.%3.%4.%5"/>
      <w:lvlJc w:val="left"/>
      <w:pPr>
        <w:ind w:left="2160" w:hanging="1800"/>
      </w:pPr>
      <w:rPr>
        <w:rFonts w:cs="Times New Roman" w:hint="default"/>
      </w:rPr>
    </w:lvl>
    <w:lvl w:ilvl="5">
      <w:start w:val="1"/>
      <w:numFmt w:val="decimal"/>
      <w:isLgl/>
      <w:lvlText w:val="%1.%2.%3.%4.%5.%6"/>
      <w:lvlJc w:val="left"/>
      <w:pPr>
        <w:ind w:left="2520" w:hanging="2160"/>
      </w:pPr>
      <w:rPr>
        <w:rFonts w:cs="Times New Roman" w:hint="default"/>
      </w:rPr>
    </w:lvl>
    <w:lvl w:ilvl="6">
      <w:start w:val="1"/>
      <w:numFmt w:val="decimal"/>
      <w:isLgl/>
      <w:lvlText w:val="%1.%2.%3.%4.%5.%6.%7"/>
      <w:lvlJc w:val="left"/>
      <w:pPr>
        <w:ind w:left="2520" w:hanging="2160"/>
      </w:pPr>
      <w:rPr>
        <w:rFonts w:cs="Times New Roman" w:hint="default"/>
      </w:rPr>
    </w:lvl>
    <w:lvl w:ilvl="7">
      <w:start w:val="1"/>
      <w:numFmt w:val="decimal"/>
      <w:isLgl/>
      <w:lvlText w:val="%1.%2.%3.%4.%5.%6.%7.%8"/>
      <w:lvlJc w:val="left"/>
      <w:pPr>
        <w:ind w:left="2880" w:hanging="2520"/>
      </w:pPr>
      <w:rPr>
        <w:rFonts w:cs="Times New Roman" w:hint="default"/>
      </w:rPr>
    </w:lvl>
    <w:lvl w:ilvl="8">
      <w:start w:val="1"/>
      <w:numFmt w:val="decimal"/>
      <w:isLgl/>
      <w:lvlText w:val="%1.%2.%3.%4.%5.%6.%7.%8.%9"/>
      <w:lvlJc w:val="left"/>
      <w:pPr>
        <w:ind w:left="3240" w:hanging="2880"/>
      </w:pPr>
      <w:rPr>
        <w:rFonts w:cs="Times New Roman" w:hint="default"/>
      </w:rPr>
    </w:lvl>
  </w:abstractNum>
  <w:abstractNum w:abstractNumId="2" w15:restartNumberingAfterBreak="0">
    <w:nsid w:val="04B96C38"/>
    <w:multiLevelType w:val="hybridMultilevel"/>
    <w:tmpl w:val="CC9E81D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7B1CB5"/>
    <w:multiLevelType w:val="hybridMultilevel"/>
    <w:tmpl w:val="E1900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62DEB"/>
    <w:multiLevelType w:val="hybridMultilevel"/>
    <w:tmpl w:val="AC407D5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25161C8"/>
    <w:multiLevelType w:val="hybridMultilevel"/>
    <w:tmpl w:val="19A2D7D2"/>
    <w:lvl w:ilvl="0" w:tplc="0C0A000F">
      <w:start w:val="1"/>
      <w:numFmt w:val="decimal"/>
      <w:lvlText w:val="%1."/>
      <w:lvlJc w:val="left"/>
      <w:pPr>
        <w:ind w:left="724" w:hanging="360"/>
      </w:pPr>
      <w:rPr>
        <w:rFonts w:hint="default"/>
      </w:rPr>
    </w:lvl>
    <w:lvl w:ilvl="1" w:tplc="0C0A0003">
      <w:start w:val="1"/>
      <w:numFmt w:val="bullet"/>
      <w:lvlText w:val="o"/>
      <w:lvlJc w:val="left"/>
      <w:pPr>
        <w:ind w:left="1444" w:hanging="360"/>
      </w:pPr>
      <w:rPr>
        <w:rFonts w:ascii="Courier New" w:hAnsi="Courier New" w:cs="Courier New" w:hint="default"/>
      </w:rPr>
    </w:lvl>
    <w:lvl w:ilvl="2" w:tplc="0C0A0005" w:tentative="1">
      <w:start w:val="1"/>
      <w:numFmt w:val="bullet"/>
      <w:lvlText w:val=""/>
      <w:lvlJc w:val="left"/>
      <w:pPr>
        <w:ind w:left="2164" w:hanging="360"/>
      </w:pPr>
      <w:rPr>
        <w:rFonts w:ascii="Wingdings" w:hAnsi="Wingdings" w:hint="default"/>
      </w:rPr>
    </w:lvl>
    <w:lvl w:ilvl="3" w:tplc="0C0A0001" w:tentative="1">
      <w:start w:val="1"/>
      <w:numFmt w:val="bullet"/>
      <w:lvlText w:val=""/>
      <w:lvlJc w:val="left"/>
      <w:pPr>
        <w:ind w:left="2884" w:hanging="360"/>
      </w:pPr>
      <w:rPr>
        <w:rFonts w:ascii="Symbol" w:hAnsi="Symbol" w:hint="default"/>
      </w:rPr>
    </w:lvl>
    <w:lvl w:ilvl="4" w:tplc="0C0A0003" w:tentative="1">
      <w:start w:val="1"/>
      <w:numFmt w:val="bullet"/>
      <w:lvlText w:val="o"/>
      <w:lvlJc w:val="left"/>
      <w:pPr>
        <w:ind w:left="3604" w:hanging="360"/>
      </w:pPr>
      <w:rPr>
        <w:rFonts w:ascii="Courier New" w:hAnsi="Courier New" w:cs="Courier New" w:hint="default"/>
      </w:rPr>
    </w:lvl>
    <w:lvl w:ilvl="5" w:tplc="0C0A0005" w:tentative="1">
      <w:start w:val="1"/>
      <w:numFmt w:val="bullet"/>
      <w:lvlText w:val=""/>
      <w:lvlJc w:val="left"/>
      <w:pPr>
        <w:ind w:left="4324" w:hanging="360"/>
      </w:pPr>
      <w:rPr>
        <w:rFonts w:ascii="Wingdings" w:hAnsi="Wingdings" w:hint="default"/>
      </w:rPr>
    </w:lvl>
    <w:lvl w:ilvl="6" w:tplc="0C0A0001" w:tentative="1">
      <w:start w:val="1"/>
      <w:numFmt w:val="bullet"/>
      <w:lvlText w:val=""/>
      <w:lvlJc w:val="left"/>
      <w:pPr>
        <w:ind w:left="5044" w:hanging="360"/>
      </w:pPr>
      <w:rPr>
        <w:rFonts w:ascii="Symbol" w:hAnsi="Symbol" w:hint="default"/>
      </w:rPr>
    </w:lvl>
    <w:lvl w:ilvl="7" w:tplc="0C0A0003" w:tentative="1">
      <w:start w:val="1"/>
      <w:numFmt w:val="bullet"/>
      <w:lvlText w:val="o"/>
      <w:lvlJc w:val="left"/>
      <w:pPr>
        <w:ind w:left="5764" w:hanging="360"/>
      </w:pPr>
      <w:rPr>
        <w:rFonts w:ascii="Courier New" w:hAnsi="Courier New" w:cs="Courier New" w:hint="default"/>
      </w:rPr>
    </w:lvl>
    <w:lvl w:ilvl="8" w:tplc="0C0A0005" w:tentative="1">
      <w:start w:val="1"/>
      <w:numFmt w:val="bullet"/>
      <w:lvlText w:val=""/>
      <w:lvlJc w:val="left"/>
      <w:pPr>
        <w:ind w:left="6484" w:hanging="360"/>
      </w:pPr>
      <w:rPr>
        <w:rFonts w:ascii="Wingdings" w:hAnsi="Wingdings" w:hint="default"/>
      </w:rPr>
    </w:lvl>
  </w:abstractNum>
  <w:abstractNum w:abstractNumId="6" w15:restartNumberingAfterBreak="0">
    <w:nsid w:val="13927880"/>
    <w:multiLevelType w:val="hybridMultilevel"/>
    <w:tmpl w:val="C218C8C8"/>
    <w:lvl w:ilvl="0" w:tplc="04090001">
      <w:start w:val="1"/>
      <w:numFmt w:val="bullet"/>
      <w:lvlText w:val=""/>
      <w:lvlJc w:val="left"/>
      <w:pPr>
        <w:tabs>
          <w:tab w:val="num" w:pos="1260"/>
        </w:tabs>
        <w:ind w:left="1260" w:hanging="360"/>
      </w:pPr>
      <w:rPr>
        <w:rFonts w:ascii="Symbol" w:hAnsi="Symbol" w:hint="default"/>
      </w:rPr>
    </w:lvl>
    <w:lvl w:ilvl="1" w:tplc="0C0A000F">
      <w:start w:val="1"/>
      <w:numFmt w:val="decimal"/>
      <w:lvlText w:val="%2."/>
      <w:lvlJc w:val="left"/>
      <w:pPr>
        <w:tabs>
          <w:tab w:val="num" w:pos="1980"/>
        </w:tabs>
        <w:ind w:left="1980" w:hanging="360"/>
      </w:pPr>
      <w:rPr>
        <w:rFonts w:cs="Times New Roman" w:hint="default"/>
      </w:rPr>
    </w:lvl>
    <w:lvl w:ilvl="2" w:tplc="04090005">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7" w15:restartNumberingAfterBreak="0">
    <w:nsid w:val="15FD387F"/>
    <w:multiLevelType w:val="hybridMultilevel"/>
    <w:tmpl w:val="3D8EFFF6"/>
    <w:lvl w:ilvl="0" w:tplc="ACE8F1DC">
      <w:start w:val="1"/>
      <w:numFmt w:val="bullet"/>
      <w:lvlText w:val=""/>
      <w:lvlJc w:val="left"/>
      <w:pPr>
        <w:tabs>
          <w:tab w:val="num" w:pos="720"/>
        </w:tabs>
        <w:ind w:left="720" w:hanging="360"/>
      </w:pPr>
      <w:rPr>
        <w:rFonts w:ascii="Wingdings" w:hAnsi="Wingdings" w:hint="default"/>
      </w:rPr>
    </w:lvl>
    <w:lvl w:ilvl="1" w:tplc="129A2394">
      <w:start w:val="145"/>
      <w:numFmt w:val="bullet"/>
      <w:lvlText w:val=""/>
      <w:lvlJc w:val="left"/>
      <w:pPr>
        <w:tabs>
          <w:tab w:val="num" w:pos="1440"/>
        </w:tabs>
        <w:ind w:left="1440" w:hanging="360"/>
      </w:pPr>
      <w:rPr>
        <w:rFonts w:ascii="Wingdings" w:hAnsi="Wingdings" w:hint="default"/>
      </w:rPr>
    </w:lvl>
    <w:lvl w:ilvl="2" w:tplc="5790BAF4" w:tentative="1">
      <w:start w:val="1"/>
      <w:numFmt w:val="bullet"/>
      <w:lvlText w:val=""/>
      <w:lvlJc w:val="left"/>
      <w:pPr>
        <w:tabs>
          <w:tab w:val="num" w:pos="2160"/>
        </w:tabs>
        <w:ind w:left="2160" w:hanging="360"/>
      </w:pPr>
      <w:rPr>
        <w:rFonts w:ascii="Wingdings" w:hAnsi="Wingdings" w:hint="default"/>
      </w:rPr>
    </w:lvl>
    <w:lvl w:ilvl="3" w:tplc="D01A0BD4" w:tentative="1">
      <w:start w:val="1"/>
      <w:numFmt w:val="bullet"/>
      <w:lvlText w:val=""/>
      <w:lvlJc w:val="left"/>
      <w:pPr>
        <w:tabs>
          <w:tab w:val="num" w:pos="2880"/>
        </w:tabs>
        <w:ind w:left="2880" w:hanging="360"/>
      </w:pPr>
      <w:rPr>
        <w:rFonts w:ascii="Wingdings" w:hAnsi="Wingdings" w:hint="default"/>
      </w:rPr>
    </w:lvl>
    <w:lvl w:ilvl="4" w:tplc="2580F9B2" w:tentative="1">
      <w:start w:val="1"/>
      <w:numFmt w:val="bullet"/>
      <w:lvlText w:val=""/>
      <w:lvlJc w:val="left"/>
      <w:pPr>
        <w:tabs>
          <w:tab w:val="num" w:pos="3600"/>
        </w:tabs>
        <w:ind w:left="3600" w:hanging="360"/>
      </w:pPr>
      <w:rPr>
        <w:rFonts w:ascii="Wingdings" w:hAnsi="Wingdings" w:hint="default"/>
      </w:rPr>
    </w:lvl>
    <w:lvl w:ilvl="5" w:tplc="EF2E7C5E" w:tentative="1">
      <w:start w:val="1"/>
      <w:numFmt w:val="bullet"/>
      <w:lvlText w:val=""/>
      <w:lvlJc w:val="left"/>
      <w:pPr>
        <w:tabs>
          <w:tab w:val="num" w:pos="4320"/>
        </w:tabs>
        <w:ind w:left="4320" w:hanging="360"/>
      </w:pPr>
      <w:rPr>
        <w:rFonts w:ascii="Wingdings" w:hAnsi="Wingdings" w:hint="default"/>
      </w:rPr>
    </w:lvl>
    <w:lvl w:ilvl="6" w:tplc="B9581CE6" w:tentative="1">
      <w:start w:val="1"/>
      <w:numFmt w:val="bullet"/>
      <w:lvlText w:val=""/>
      <w:lvlJc w:val="left"/>
      <w:pPr>
        <w:tabs>
          <w:tab w:val="num" w:pos="5040"/>
        </w:tabs>
        <w:ind w:left="5040" w:hanging="360"/>
      </w:pPr>
      <w:rPr>
        <w:rFonts w:ascii="Wingdings" w:hAnsi="Wingdings" w:hint="default"/>
      </w:rPr>
    </w:lvl>
    <w:lvl w:ilvl="7" w:tplc="28189A92" w:tentative="1">
      <w:start w:val="1"/>
      <w:numFmt w:val="bullet"/>
      <w:lvlText w:val=""/>
      <w:lvlJc w:val="left"/>
      <w:pPr>
        <w:tabs>
          <w:tab w:val="num" w:pos="5760"/>
        </w:tabs>
        <w:ind w:left="5760" w:hanging="360"/>
      </w:pPr>
      <w:rPr>
        <w:rFonts w:ascii="Wingdings" w:hAnsi="Wingdings" w:hint="default"/>
      </w:rPr>
    </w:lvl>
    <w:lvl w:ilvl="8" w:tplc="4A0633B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BF22D5"/>
    <w:multiLevelType w:val="multilevel"/>
    <w:tmpl w:val="C14E6D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D74244"/>
    <w:multiLevelType w:val="hybridMultilevel"/>
    <w:tmpl w:val="D5ACDBD2"/>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D160576"/>
    <w:multiLevelType w:val="hybridMultilevel"/>
    <w:tmpl w:val="2C96BB5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E304D61"/>
    <w:multiLevelType w:val="hybridMultilevel"/>
    <w:tmpl w:val="B3C4FCF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EB06F1B"/>
    <w:multiLevelType w:val="multilevel"/>
    <w:tmpl w:val="7DBAE7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87D0889"/>
    <w:multiLevelType w:val="hybridMultilevel"/>
    <w:tmpl w:val="6DCEE200"/>
    <w:lvl w:ilvl="0" w:tplc="ACE8F1D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C37BCC"/>
    <w:multiLevelType w:val="hybridMultilevel"/>
    <w:tmpl w:val="19A2D7D2"/>
    <w:lvl w:ilvl="0" w:tplc="0C0A000F">
      <w:start w:val="1"/>
      <w:numFmt w:val="decimal"/>
      <w:lvlText w:val="%1."/>
      <w:lvlJc w:val="left"/>
      <w:pPr>
        <w:ind w:left="724" w:hanging="360"/>
      </w:pPr>
      <w:rPr>
        <w:rFonts w:hint="default"/>
      </w:rPr>
    </w:lvl>
    <w:lvl w:ilvl="1" w:tplc="0C0A0003">
      <w:start w:val="1"/>
      <w:numFmt w:val="bullet"/>
      <w:lvlText w:val="o"/>
      <w:lvlJc w:val="left"/>
      <w:pPr>
        <w:ind w:left="1444" w:hanging="360"/>
      </w:pPr>
      <w:rPr>
        <w:rFonts w:ascii="Courier New" w:hAnsi="Courier New" w:cs="Courier New" w:hint="default"/>
      </w:rPr>
    </w:lvl>
    <w:lvl w:ilvl="2" w:tplc="0C0A0005" w:tentative="1">
      <w:start w:val="1"/>
      <w:numFmt w:val="bullet"/>
      <w:lvlText w:val=""/>
      <w:lvlJc w:val="left"/>
      <w:pPr>
        <w:ind w:left="2164" w:hanging="360"/>
      </w:pPr>
      <w:rPr>
        <w:rFonts w:ascii="Wingdings" w:hAnsi="Wingdings" w:hint="default"/>
      </w:rPr>
    </w:lvl>
    <w:lvl w:ilvl="3" w:tplc="0C0A0001" w:tentative="1">
      <w:start w:val="1"/>
      <w:numFmt w:val="bullet"/>
      <w:lvlText w:val=""/>
      <w:lvlJc w:val="left"/>
      <w:pPr>
        <w:ind w:left="2884" w:hanging="360"/>
      </w:pPr>
      <w:rPr>
        <w:rFonts w:ascii="Symbol" w:hAnsi="Symbol" w:hint="default"/>
      </w:rPr>
    </w:lvl>
    <w:lvl w:ilvl="4" w:tplc="0C0A0003" w:tentative="1">
      <w:start w:val="1"/>
      <w:numFmt w:val="bullet"/>
      <w:lvlText w:val="o"/>
      <w:lvlJc w:val="left"/>
      <w:pPr>
        <w:ind w:left="3604" w:hanging="360"/>
      </w:pPr>
      <w:rPr>
        <w:rFonts w:ascii="Courier New" w:hAnsi="Courier New" w:cs="Courier New" w:hint="default"/>
      </w:rPr>
    </w:lvl>
    <w:lvl w:ilvl="5" w:tplc="0C0A0005" w:tentative="1">
      <w:start w:val="1"/>
      <w:numFmt w:val="bullet"/>
      <w:lvlText w:val=""/>
      <w:lvlJc w:val="left"/>
      <w:pPr>
        <w:ind w:left="4324" w:hanging="360"/>
      </w:pPr>
      <w:rPr>
        <w:rFonts w:ascii="Wingdings" w:hAnsi="Wingdings" w:hint="default"/>
      </w:rPr>
    </w:lvl>
    <w:lvl w:ilvl="6" w:tplc="0C0A0001" w:tentative="1">
      <w:start w:val="1"/>
      <w:numFmt w:val="bullet"/>
      <w:lvlText w:val=""/>
      <w:lvlJc w:val="left"/>
      <w:pPr>
        <w:ind w:left="5044" w:hanging="360"/>
      </w:pPr>
      <w:rPr>
        <w:rFonts w:ascii="Symbol" w:hAnsi="Symbol" w:hint="default"/>
      </w:rPr>
    </w:lvl>
    <w:lvl w:ilvl="7" w:tplc="0C0A0003" w:tentative="1">
      <w:start w:val="1"/>
      <w:numFmt w:val="bullet"/>
      <w:lvlText w:val="o"/>
      <w:lvlJc w:val="left"/>
      <w:pPr>
        <w:ind w:left="5764" w:hanging="360"/>
      </w:pPr>
      <w:rPr>
        <w:rFonts w:ascii="Courier New" w:hAnsi="Courier New" w:cs="Courier New" w:hint="default"/>
      </w:rPr>
    </w:lvl>
    <w:lvl w:ilvl="8" w:tplc="0C0A0005" w:tentative="1">
      <w:start w:val="1"/>
      <w:numFmt w:val="bullet"/>
      <w:lvlText w:val=""/>
      <w:lvlJc w:val="left"/>
      <w:pPr>
        <w:ind w:left="6484" w:hanging="360"/>
      </w:pPr>
      <w:rPr>
        <w:rFonts w:ascii="Wingdings" w:hAnsi="Wingdings" w:hint="default"/>
      </w:rPr>
    </w:lvl>
  </w:abstractNum>
  <w:abstractNum w:abstractNumId="15" w15:restartNumberingAfterBreak="0">
    <w:nsid w:val="2C7952D4"/>
    <w:multiLevelType w:val="hybridMultilevel"/>
    <w:tmpl w:val="382C673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85748D"/>
    <w:multiLevelType w:val="hybridMultilevel"/>
    <w:tmpl w:val="3F4A69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EA94A88"/>
    <w:multiLevelType w:val="hybridMultilevel"/>
    <w:tmpl w:val="E2F8ED3A"/>
    <w:lvl w:ilvl="0" w:tplc="69766340">
      <w:numFmt w:val="bullet"/>
      <w:lvlText w:val="-"/>
      <w:lvlJc w:val="left"/>
      <w:pPr>
        <w:ind w:left="785" w:hanging="360"/>
      </w:pPr>
      <w:rPr>
        <w:rFonts w:ascii="Verdana" w:eastAsia="Times New Roman" w:hAnsi="Verdana" w:cs="Times New Roman"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8" w15:restartNumberingAfterBreak="0">
    <w:nsid w:val="2F3E27CF"/>
    <w:multiLevelType w:val="hybridMultilevel"/>
    <w:tmpl w:val="B26AFC1A"/>
    <w:lvl w:ilvl="0" w:tplc="A6CC4EBE">
      <w:start w:val="1"/>
      <w:numFmt w:val="bullet"/>
      <w:lvlText w:val=""/>
      <w:lvlJc w:val="left"/>
      <w:pPr>
        <w:tabs>
          <w:tab w:val="num" w:pos="360"/>
        </w:tabs>
        <w:ind w:left="360" w:hanging="360"/>
      </w:pPr>
      <w:rPr>
        <w:rFonts w:ascii="Symbol" w:hAnsi="Symbol" w:hint="default"/>
      </w:rPr>
    </w:lvl>
    <w:lvl w:ilvl="1" w:tplc="3C18B8E0" w:tentative="1">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B1C67AA"/>
    <w:multiLevelType w:val="hybridMultilevel"/>
    <w:tmpl w:val="7C1242D6"/>
    <w:lvl w:ilvl="0" w:tplc="405EB810">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57220B"/>
    <w:multiLevelType w:val="hybridMultilevel"/>
    <w:tmpl w:val="AAE82B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5592D2E"/>
    <w:multiLevelType w:val="hybridMultilevel"/>
    <w:tmpl w:val="FA08AC50"/>
    <w:lvl w:ilvl="0" w:tplc="0C0A0005">
      <w:start w:val="1"/>
      <w:numFmt w:val="bullet"/>
      <w:lvlText w:val="•"/>
      <w:lvlJc w:val="left"/>
      <w:pPr>
        <w:tabs>
          <w:tab w:val="num" w:pos="720"/>
        </w:tabs>
        <w:ind w:left="720" w:hanging="360"/>
      </w:pPr>
      <w:rPr>
        <w:rFonts w:ascii="Arial" w:hAnsi="Arial" w:hint="default"/>
      </w:rPr>
    </w:lvl>
    <w:lvl w:ilvl="1" w:tplc="0C0A0003">
      <w:start w:val="1"/>
      <w:numFmt w:val="bullet"/>
      <w:lvlText w:val="•"/>
      <w:lvlJc w:val="left"/>
      <w:pPr>
        <w:tabs>
          <w:tab w:val="num" w:pos="1440"/>
        </w:tabs>
        <w:ind w:left="1440" w:hanging="360"/>
      </w:pPr>
      <w:rPr>
        <w:rFonts w:ascii="Arial" w:hAnsi="Arial" w:hint="default"/>
      </w:rPr>
    </w:lvl>
    <w:lvl w:ilvl="2" w:tplc="0C0A0005">
      <w:start w:val="1"/>
      <w:numFmt w:val="bullet"/>
      <w:lvlText w:val="•"/>
      <w:lvlJc w:val="left"/>
      <w:pPr>
        <w:tabs>
          <w:tab w:val="num" w:pos="2160"/>
        </w:tabs>
        <w:ind w:left="2160" w:hanging="360"/>
      </w:pPr>
      <w:rPr>
        <w:rFonts w:ascii="Arial" w:hAnsi="Arial" w:hint="default"/>
      </w:rPr>
    </w:lvl>
    <w:lvl w:ilvl="3" w:tplc="0C0A0001">
      <w:start w:val="1"/>
      <w:numFmt w:val="bullet"/>
      <w:lvlText w:val="•"/>
      <w:lvlJc w:val="left"/>
      <w:pPr>
        <w:tabs>
          <w:tab w:val="num" w:pos="2880"/>
        </w:tabs>
        <w:ind w:left="2880" w:hanging="360"/>
      </w:pPr>
      <w:rPr>
        <w:rFonts w:ascii="Arial" w:hAnsi="Arial" w:hint="default"/>
      </w:rPr>
    </w:lvl>
    <w:lvl w:ilvl="4" w:tplc="0C0A0003" w:tentative="1">
      <w:start w:val="1"/>
      <w:numFmt w:val="bullet"/>
      <w:lvlText w:val="•"/>
      <w:lvlJc w:val="left"/>
      <w:pPr>
        <w:tabs>
          <w:tab w:val="num" w:pos="3600"/>
        </w:tabs>
        <w:ind w:left="3600" w:hanging="360"/>
      </w:pPr>
      <w:rPr>
        <w:rFonts w:ascii="Arial" w:hAnsi="Arial" w:hint="default"/>
      </w:rPr>
    </w:lvl>
    <w:lvl w:ilvl="5" w:tplc="0C0A0005" w:tentative="1">
      <w:start w:val="1"/>
      <w:numFmt w:val="bullet"/>
      <w:lvlText w:val="•"/>
      <w:lvlJc w:val="left"/>
      <w:pPr>
        <w:tabs>
          <w:tab w:val="num" w:pos="4320"/>
        </w:tabs>
        <w:ind w:left="4320" w:hanging="360"/>
      </w:pPr>
      <w:rPr>
        <w:rFonts w:ascii="Arial" w:hAnsi="Arial" w:hint="default"/>
      </w:rPr>
    </w:lvl>
    <w:lvl w:ilvl="6" w:tplc="0C0A0001" w:tentative="1">
      <w:start w:val="1"/>
      <w:numFmt w:val="bullet"/>
      <w:lvlText w:val="•"/>
      <w:lvlJc w:val="left"/>
      <w:pPr>
        <w:tabs>
          <w:tab w:val="num" w:pos="5040"/>
        </w:tabs>
        <w:ind w:left="5040" w:hanging="360"/>
      </w:pPr>
      <w:rPr>
        <w:rFonts w:ascii="Arial" w:hAnsi="Arial" w:hint="default"/>
      </w:rPr>
    </w:lvl>
    <w:lvl w:ilvl="7" w:tplc="0C0A0003" w:tentative="1">
      <w:start w:val="1"/>
      <w:numFmt w:val="bullet"/>
      <w:lvlText w:val="•"/>
      <w:lvlJc w:val="left"/>
      <w:pPr>
        <w:tabs>
          <w:tab w:val="num" w:pos="5760"/>
        </w:tabs>
        <w:ind w:left="5760" w:hanging="360"/>
      </w:pPr>
      <w:rPr>
        <w:rFonts w:ascii="Arial" w:hAnsi="Arial" w:hint="default"/>
      </w:rPr>
    </w:lvl>
    <w:lvl w:ilvl="8" w:tplc="0C0A0005"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5895E14"/>
    <w:multiLevelType w:val="hybridMultilevel"/>
    <w:tmpl w:val="FE00F6DC"/>
    <w:lvl w:ilvl="0" w:tplc="0346035E">
      <w:start w:val="1"/>
      <w:numFmt w:val="bullet"/>
      <w:lvlText w:val="•"/>
      <w:lvlJc w:val="left"/>
      <w:pPr>
        <w:tabs>
          <w:tab w:val="num" w:pos="720"/>
        </w:tabs>
        <w:ind w:left="720" w:hanging="360"/>
      </w:pPr>
      <w:rPr>
        <w:rFonts w:ascii="Arial" w:hAnsi="Arial" w:cs="Times New Roman" w:hint="default"/>
      </w:rPr>
    </w:lvl>
    <w:lvl w:ilvl="1" w:tplc="75D25BD2">
      <w:start w:val="1"/>
      <w:numFmt w:val="bullet"/>
      <w:lvlText w:val="•"/>
      <w:lvlJc w:val="left"/>
      <w:pPr>
        <w:tabs>
          <w:tab w:val="num" w:pos="1440"/>
        </w:tabs>
        <w:ind w:left="1440" w:hanging="360"/>
      </w:pPr>
      <w:rPr>
        <w:rFonts w:ascii="Arial" w:hAnsi="Arial" w:cs="Times New Roman" w:hint="default"/>
      </w:rPr>
    </w:lvl>
    <w:lvl w:ilvl="2" w:tplc="EAD4895A">
      <w:start w:val="1"/>
      <w:numFmt w:val="bullet"/>
      <w:lvlText w:val="•"/>
      <w:lvlJc w:val="left"/>
      <w:pPr>
        <w:tabs>
          <w:tab w:val="num" w:pos="2160"/>
        </w:tabs>
        <w:ind w:left="2160" w:hanging="360"/>
      </w:pPr>
      <w:rPr>
        <w:rFonts w:ascii="Arial" w:hAnsi="Arial" w:cs="Times New Roman" w:hint="default"/>
      </w:rPr>
    </w:lvl>
    <w:lvl w:ilvl="3" w:tplc="DD024632">
      <w:start w:val="1"/>
      <w:numFmt w:val="bullet"/>
      <w:lvlText w:val="•"/>
      <w:lvlJc w:val="left"/>
      <w:pPr>
        <w:tabs>
          <w:tab w:val="num" w:pos="2880"/>
        </w:tabs>
        <w:ind w:left="2880" w:hanging="360"/>
      </w:pPr>
      <w:rPr>
        <w:rFonts w:ascii="Arial" w:hAnsi="Arial" w:cs="Times New Roman" w:hint="default"/>
      </w:rPr>
    </w:lvl>
    <w:lvl w:ilvl="4" w:tplc="4F96ACCC">
      <w:start w:val="1"/>
      <w:numFmt w:val="bullet"/>
      <w:lvlText w:val="•"/>
      <w:lvlJc w:val="left"/>
      <w:pPr>
        <w:tabs>
          <w:tab w:val="num" w:pos="3600"/>
        </w:tabs>
        <w:ind w:left="3600" w:hanging="360"/>
      </w:pPr>
      <w:rPr>
        <w:rFonts w:ascii="Arial" w:hAnsi="Arial" w:cs="Times New Roman" w:hint="default"/>
      </w:rPr>
    </w:lvl>
    <w:lvl w:ilvl="5" w:tplc="8E68D462">
      <w:start w:val="1"/>
      <w:numFmt w:val="bullet"/>
      <w:lvlText w:val="•"/>
      <w:lvlJc w:val="left"/>
      <w:pPr>
        <w:tabs>
          <w:tab w:val="num" w:pos="4320"/>
        </w:tabs>
        <w:ind w:left="4320" w:hanging="360"/>
      </w:pPr>
      <w:rPr>
        <w:rFonts w:ascii="Arial" w:hAnsi="Arial" w:cs="Times New Roman" w:hint="default"/>
      </w:rPr>
    </w:lvl>
    <w:lvl w:ilvl="6" w:tplc="5D82AFAC">
      <w:start w:val="1"/>
      <w:numFmt w:val="bullet"/>
      <w:lvlText w:val="•"/>
      <w:lvlJc w:val="left"/>
      <w:pPr>
        <w:tabs>
          <w:tab w:val="num" w:pos="5040"/>
        </w:tabs>
        <w:ind w:left="5040" w:hanging="360"/>
      </w:pPr>
      <w:rPr>
        <w:rFonts w:ascii="Arial" w:hAnsi="Arial" w:cs="Times New Roman" w:hint="default"/>
      </w:rPr>
    </w:lvl>
    <w:lvl w:ilvl="7" w:tplc="DB167FD2">
      <w:start w:val="1"/>
      <w:numFmt w:val="bullet"/>
      <w:lvlText w:val="•"/>
      <w:lvlJc w:val="left"/>
      <w:pPr>
        <w:tabs>
          <w:tab w:val="num" w:pos="5760"/>
        </w:tabs>
        <w:ind w:left="5760" w:hanging="360"/>
      </w:pPr>
      <w:rPr>
        <w:rFonts w:ascii="Arial" w:hAnsi="Arial" w:cs="Times New Roman" w:hint="default"/>
      </w:rPr>
    </w:lvl>
    <w:lvl w:ilvl="8" w:tplc="12D86A0A">
      <w:start w:val="1"/>
      <w:numFmt w:val="bullet"/>
      <w:lvlText w:val="•"/>
      <w:lvlJc w:val="left"/>
      <w:pPr>
        <w:tabs>
          <w:tab w:val="num" w:pos="6480"/>
        </w:tabs>
        <w:ind w:left="6480" w:hanging="360"/>
      </w:pPr>
      <w:rPr>
        <w:rFonts w:ascii="Arial" w:hAnsi="Arial" w:cs="Times New Roman" w:hint="default"/>
      </w:rPr>
    </w:lvl>
  </w:abstractNum>
  <w:abstractNum w:abstractNumId="23" w15:restartNumberingAfterBreak="0">
    <w:nsid w:val="519E6ABA"/>
    <w:multiLevelType w:val="hybridMultilevel"/>
    <w:tmpl w:val="5BECF2D4"/>
    <w:lvl w:ilvl="0" w:tplc="405EB810">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3F757A"/>
    <w:multiLevelType w:val="hybridMultilevel"/>
    <w:tmpl w:val="4F142398"/>
    <w:lvl w:ilvl="0" w:tplc="0434B200">
      <w:start w:val="1"/>
      <w:numFmt w:val="bullet"/>
      <w:lvlText w:val=""/>
      <w:lvlJc w:val="left"/>
      <w:pPr>
        <w:tabs>
          <w:tab w:val="num" w:pos="720"/>
        </w:tabs>
        <w:ind w:left="720" w:hanging="360"/>
      </w:pPr>
      <w:rPr>
        <w:rFonts w:ascii="Wingdings" w:hAnsi="Wingdings" w:hint="default"/>
      </w:rPr>
    </w:lvl>
    <w:lvl w:ilvl="1" w:tplc="44DABF68" w:tentative="1">
      <w:start w:val="1"/>
      <w:numFmt w:val="bullet"/>
      <w:lvlText w:val=""/>
      <w:lvlJc w:val="left"/>
      <w:pPr>
        <w:tabs>
          <w:tab w:val="num" w:pos="1440"/>
        </w:tabs>
        <w:ind w:left="1440" w:hanging="360"/>
      </w:pPr>
      <w:rPr>
        <w:rFonts w:ascii="Wingdings" w:hAnsi="Wingdings" w:hint="default"/>
      </w:rPr>
    </w:lvl>
    <w:lvl w:ilvl="2" w:tplc="9DB81570" w:tentative="1">
      <w:start w:val="1"/>
      <w:numFmt w:val="bullet"/>
      <w:lvlText w:val=""/>
      <w:lvlJc w:val="left"/>
      <w:pPr>
        <w:tabs>
          <w:tab w:val="num" w:pos="2160"/>
        </w:tabs>
        <w:ind w:left="2160" w:hanging="360"/>
      </w:pPr>
      <w:rPr>
        <w:rFonts w:ascii="Wingdings" w:hAnsi="Wingdings" w:hint="default"/>
      </w:rPr>
    </w:lvl>
    <w:lvl w:ilvl="3" w:tplc="BE64B8FE" w:tentative="1">
      <w:start w:val="1"/>
      <w:numFmt w:val="bullet"/>
      <w:lvlText w:val=""/>
      <w:lvlJc w:val="left"/>
      <w:pPr>
        <w:tabs>
          <w:tab w:val="num" w:pos="2880"/>
        </w:tabs>
        <w:ind w:left="2880" w:hanging="360"/>
      </w:pPr>
      <w:rPr>
        <w:rFonts w:ascii="Wingdings" w:hAnsi="Wingdings" w:hint="default"/>
      </w:rPr>
    </w:lvl>
    <w:lvl w:ilvl="4" w:tplc="57B0683E" w:tentative="1">
      <w:start w:val="1"/>
      <w:numFmt w:val="bullet"/>
      <w:lvlText w:val=""/>
      <w:lvlJc w:val="left"/>
      <w:pPr>
        <w:tabs>
          <w:tab w:val="num" w:pos="3600"/>
        </w:tabs>
        <w:ind w:left="3600" w:hanging="360"/>
      </w:pPr>
      <w:rPr>
        <w:rFonts w:ascii="Wingdings" w:hAnsi="Wingdings" w:hint="default"/>
      </w:rPr>
    </w:lvl>
    <w:lvl w:ilvl="5" w:tplc="92FC5E56" w:tentative="1">
      <w:start w:val="1"/>
      <w:numFmt w:val="bullet"/>
      <w:lvlText w:val=""/>
      <w:lvlJc w:val="left"/>
      <w:pPr>
        <w:tabs>
          <w:tab w:val="num" w:pos="4320"/>
        </w:tabs>
        <w:ind w:left="4320" w:hanging="360"/>
      </w:pPr>
      <w:rPr>
        <w:rFonts w:ascii="Wingdings" w:hAnsi="Wingdings" w:hint="default"/>
      </w:rPr>
    </w:lvl>
    <w:lvl w:ilvl="6" w:tplc="7CAAF5C2" w:tentative="1">
      <w:start w:val="1"/>
      <w:numFmt w:val="bullet"/>
      <w:lvlText w:val=""/>
      <w:lvlJc w:val="left"/>
      <w:pPr>
        <w:tabs>
          <w:tab w:val="num" w:pos="5040"/>
        </w:tabs>
        <w:ind w:left="5040" w:hanging="360"/>
      </w:pPr>
      <w:rPr>
        <w:rFonts w:ascii="Wingdings" w:hAnsi="Wingdings" w:hint="default"/>
      </w:rPr>
    </w:lvl>
    <w:lvl w:ilvl="7" w:tplc="943A07CA" w:tentative="1">
      <w:start w:val="1"/>
      <w:numFmt w:val="bullet"/>
      <w:lvlText w:val=""/>
      <w:lvlJc w:val="left"/>
      <w:pPr>
        <w:tabs>
          <w:tab w:val="num" w:pos="5760"/>
        </w:tabs>
        <w:ind w:left="5760" w:hanging="360"/>
      </w:pPr>
      <w:rPr>
        <w:rFonts w:ascii="Wingdings" w:hAnsi="Wingdings" w:hint="default"/>
      </w:rPr>
    </w:lvl>
    <w:lvl w:ilvl="8" w:tplc="24BEEA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4B55B2"/>
    <w:multiLevelType w:val="hybridMultilevel"/>
    <w:tmpl w:val="8D1AB5EA"/>
    <w:lvl w:ilvl="0" w:tplc="7324CBB2">
      <w:start w:val="1"/>
      <w:numFmt w:val="bullet"/>
      <w:lvlText w:val=""/>
      <w:lvlJc w:val="left"/>
      <w:pPr>
        <w:tabs>
          <w:tab w:val="num" w:pos="720"/>
        </w:tabs>
        <w:ind w:left="720" w:hanging="360"/>
      </w:pPr>
      <w:rPr>
        <w:rFonts w:ascii="Wingdings" w:hAnsi="Wingdings" w:hint="default"/>
      </w:rPr>
    </w:lvl>
    <w:lvl w:ilvl="1" w:tplc="ECD09AD8">
      <w:start w:val="28717"/>
      <w:numFmt w:val="bullet"/>
      <w:lvlText w:val=""/>
      <w:lvlJc w:val="left"/>
      <w:pPr>
        <w:tabs>
          <w:tab w:val="num" w:pos="1440"/>
        </w:tabs>
        <w:ind w:left="1440" w:hanging="360"/>
      </w:pPr>
      <w:rPr>
        <w:rFonts w:ascii="Wingdings" w:hAnsi="Wingdings" w:hint="default"/>
      </w:rPr>
    </w:lvl>
    <w:lvl w:ilvl="2" w:tplc="FA785A9C" w:tentative="1">
      <w:start w:val="1"/>
      <w:numFmt w:val="bullet"/>
      <w:lvlText w:val=""/>
      <w:lvlJc w:val="left"/>
      <w:pPr>
        <w:tabs>
          <w:tab w:val="num" w:pos="2160"/>
        </w:tabs>
        <w:ind w:left="2160" w:hanging="360"/>
      </w:pPr>
      <w:rPr>
        <w:rFonts w:ascii="Wingdings" w:hAnsi="Wingdings" w:hint="default"/>
      </w:rPr>
    </w:lvl>
    <w:lvl w:ilvl="3" w:tplc="839EEAF8" w:tentative="1">
      <w:start w:val="1"/>
      <w:numFmt w:val="bullet"/>
      <w:lvlText w:val=""/>
      <w:lvlJc w:val="left"/>
      <w:pPr>
        <w:tabs>
          <w:tab w:val="num" w:pos="2880"/>
        </w:tabs>
        <w:ind w:left="2880" w:hanging="360"/>
      </w:pPr>
      <w:rPr>
        <w:rFonts w:ascii="Wingdings" w:hAnsi="Wingdings" w:hint="default"/>
      </w:rPr>
    </w:lvl>
    <w:lvl w:ilvl="4" w:tplc="F2E028BC" w:tentative="1">
      <w:start w:val="1"/>
      <w:numFmt w:val="bullet"/>
      <w:lvlText w:val=""/>
      <w:lvlJc w:val="left"/>
      <w:pPr>
        <w:tabs>
          <w:tab w:val="num" w:pos="3600"/>
        </w:tabs>
        <w:ind w:left="3600" w:hanging="360"/>
      </w:pPr>
      <w:rPr>
        <w:rFonts w:ascii="Wingdings" w:hAnsi="Wingdings" w:hint="default"/>
      </w:rPr>
    </w:lvl>
    <w:lvl w:ilvl="5" w:tplc="350C85D8" w:tentative="1">
      <w:start w:val="1"/>
      <w:numFmt w:val="bullet"/>
      <w:lvlText w:val=""/>
      <w:lvlJc w:val="left"/>
      <w:pPr>
        <w:tabs>
          <w:tab w:val="num" w:pos="4320"/>
        </w:tabs>
        <w:ind w:left="4320" w:hanging="360"/>
      </w:pPr>
      <w:rPr>
        <w:rFonts w:ascii="Wingdings" w:hAnsi="Wingdings" w:hint="default"/>
      </w:rPr>
    </w:lvl>
    <w:lvl w:ilvl="6" w:tplc="31142944" w:tentative="1">
      <w:start w:val="1"/>
      <w:numFmt w:val="bullet"/>
      <w:lvlText w:val=""/>
      <w:lvlJc w:val="left"/>
      <w:pPr>
        <w:tabs>
          <w:tab w:val="num" w:pos="5040"/>
        </w:tabs>
        <w:ind w:left="5040" w:hanging="360"/>
      </w:pPr>
      <w:rPr>
        <w:rFonts w:ascii="Wingdings" w:hAnsi="Wingdings" w:hint="default"/>
      </w:rPr>
    </w:lvl>
    <w:lvl w:ilvl="7" w:tplc="71A095EE" w:tentative="1">
      <w:start w:val="1"/>
      <w:numFmt w:val="bullet"/>
      <w:lvlText w:val=""/>
      <w:lvlJc w:val="left"/>
      <w:pPr>
        <w:tabs>
          <w:tab w:val="num" w:pos="5760"/>
        </w:tabs>
        <w:ind w:left="5760" w:hanging="360"/>
      </w:pPr>
      <w:rPr>
        <w:rFonts w:ascii="Wingdings" w:hAnsi="Wingdings" w:hint="default"/>
      </w:rPr>
    </w:lvl>
    <w:lvl w:ilvl="8" w:tplc="6722198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BD0E2A"/>
    <w:multiLevelType w:val="hybridMultilevel"/>
    <w:tmpl w:val="1F5A0E40"/>
    <w:lvl w:ilvl="0" w:tplc="ACE8F1D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D23B5D"/>
    <w:multiLevelType w:val="hybridMultilevel"/>
    <w:tmpl w:val="AC20C9C6"/>
    <w:lvl w:ilvl="0" w:tplc="D868C63E">
      <w:start w:val="1"/>
      <w:numFmt w:val="bullet"/>
      <w:pStyle w:val="ListaanexoGRANDE"/>
      <w:lvlText w:val=""/>
      <w:lvlJc w:val="left"/>
      <w:pPr>
        <w:tabs>
          <w:tab w:val="num" w:pos="1988"/>
        </w:tabs>
        <w:ind w:left="1988" w:hanging="360"/>
      </w:pPr>
      <w:rPr>
        <w:rFonts w:ascii="Wingdings" w:hAnsi="Wingdings" w:hint="default"/>
        <w:color w:val="800000"/>
      </w:rPr>
    </w:lvl>
    <w:lvl w:ilvl="1" w:tplc="0C0A0003">
      <w:start w:val="1"/>
      <w:numFmt w:val="bullet"/>
      <w:lvlText w:val="o"/>
      <w:lvlJc w:val="left"/>
      <w:pPr>
        <w:tabs>
          <w:tab w:val="num" w:pos="2708"/>
        </w:tabs>
        <w:ind w:left="2708" w:hanging="360"/>
      </w:pPr>
      <w:rPr>
        <w:rFonts w:ascii="Courier New" w:hAnsi="Courier New" w:hint="default"/>
      </w:rPr>
    </w:lvl>
    <w:lvl w:ilvl="2" w:tplc="0C0A0005" w:tentative="1">
      <w:start w:val="1"/>
      <w:numFmt w:val="bullet"/>
      <w:lvlText w:val=""/>
      <w:lvlJc w:val="left"/>
      <w:pPr>
        <w:tabs>
          <w:tab w:val="num" w:pos="3428"/>
        </w:tabs>
        <w:ind w:left="3428" w:hanging="360"/>
      </w:pPr>
      <w:rPr>
        <w:rFonts w:ascii="Wingdings" w:hAnsi="Wingdings" w:hint="default"/>
      </w:rPr>
    </w:lvl>
    <w:lvl w:ilvl="3" w:tplc="0C0A0001" w:tentative="1">
      <w:start w:val="1"/>
      <w:numFmt w:val="bullet"/>
      <w:lvlText w:val=""/>
      <w:lvlJc w:val="left"/>
      <w:pPr>
        <w:tabs>
          <w:tab w:val="num" w:pos="4148"/>
        </w:tabs>
        <w:ind w:left="4148" w:hanging="360"/>
      </w:pPr>
      <w:rPr>
        <w:rFonts w:ascii="Symbol" w:hAnsi="Symbol" w:hint="default"/>
      </w:rPr>
    </w:lvl>
    <w:lvl w:ilvl="4" w:tplc="0C0A0003" w:tentative="1">
      <w:start w:val="1"/>
      <w:numFmt w:val="bullet"/>
      <w:lvlText w:val="o"/>
      <w:lvlJc w:val="left"/>
      <w:pPr>
        <w:tabs>
          <w:tab w:val="num" w:pos="4868"/>
        </w:tabs>
        <w:ind w:left="4868" w:hanging="360"/>
      </w:pPr>
      <w:rPr>
        <w:rFonts w:ascii="Courier New" w:hAnsi="Courier New" w:hint="default"/>
      </w:rPr>
    </w:lvl>
    <w:lvl w:ilvl="5" w:tplc="0C0A0005" w:tentative="1">
      <w:start w:val="1"/>
      <w:numFmt w:val="bullet"/>
      <w:lvlText w:val=""/>
      <w:lvlJc w:val="left"/>
      <w:pPr>
        <w:tabs>
          <w:tab w:val="num" w:pos="5588"/>
        </w:tabs>
        <w:ind w:left="5588" w:hanging="360"/>
      </w:pPr>
      <w:rPr>
        <w:rFonts w:ascii="Wingdings" w:hAnsi="Wingdings" w:hint="default"/>
      </w:rPr>
    </w:lvl>
    <w:lvl w:ilvl="6" w:tplc="0C0A0001" w:tentative="1">
      <w:start w:val="1"/>
      <w:numFmt w:val="bullet"/>
      <w:lvlText w:val=""/>
      <w:lvlJc w:val="left"/>
      <w:pPr>
        <w:tabs>
          <w:tab w:val="num" w:pos="6308"/>
        </w:tabs>
        <w:ind w:left="6308" w:hanging="360"/>
      </w:pPr>
      <w:rPr>
        <w:rFonts w:ascii="Symbol" w:hAnsi="Symbol" w:hint="default"/>
      </w:rPr>
    </w:lvl>
    <w:lvl w:ilvl="7" w:tplc="0C0A0003" w:tentative="1">
      <w:start w:val="1"/>
      <w:numFmt w:val="bullet"/>
      <w:lvlText w:val="o"/>
      <w:lvlJc w:val="left"/>
      <w:pPr>
        <w:tabs>
          <w:tab w:val="num" w:pos="7028"/>
        </w:tabs>
        <w:ind w:left="7028" w:hanging="360"/>
      </w:pPr>
      <w:rPr>
        <w:rFonts w:ascii="Courier New" w:hAnsi="Courier New" w:hint="default"/>
      </w:rPr>
    </w:lvl>
    <w:lvl w:ilvl="8" w:tplc="0C0A0005" w:tentative="1">
      <w:start w:val="1"/>
      <w:numFmt w:val="bullet"/>
      <w:lvlText w:val=""/>
      <w:lvlJc w:val="left"/>
      <w:pPr>
        <w:tabs>
          <w:tab w:val="num" w:pos="7748"/>
        </w:tabs>
        <w:ind w:left="7748" w:hanging="360"/>
      </w:pPr>
      <w:rPr>
        <w:rFonts w:ascii="Wingdings" w:hAnsi="Wingdings" w:hint="default"/>
      </w:rPr>
    </w:lvl>
  </w:abstractNum>
  <w:abstractNum w:abstractNumId="28" w15:restartNumberingAfterBreak="0">
    <w:nsid w:val="65F65652"/>
    <w:multiLevelType w:val="hybridMultilevel"/>
    <w:tmpl w:val="15247584"/>
    <w:lvl w:ilvl="0" w:tplc="FFFFFFFF">
      <w:start w:val="3"/>
      <w:numFmt w:val="decimal"/>
      <w:lvlText w:val="%1."/>
      <w:lvlJc w:val="left"/>
      <w:pPr>
        <w:tabs>
          <w:tab w:val="num" w:pos="1080"/>
        </w:tabs>
        <w:ind w:left="1080" w:hanging="540"/>
      </w:pPr>
      <w:rPr>
        <w:rFonts w:cs="Times New Roman" w:hint="default"/>
      </w:rPr>
    </w:lvl>
    <w:lvl w:ilvl="1" w:tplc="FFFFFFFF">
      <w:start w:val="1"/>
      <w:numFmt w:val="bullet"/>
      <w:lvlText w:val=""/>
      <w:lvlJc w:val="left"/>
      <w:pPr>
        <w:tabs>
          <w:tab w:val="num" w:pos="1620"/>
        </w:tabs>
        <w:ind w:left="1620" w:hanging="360"/>
      </w:pPr>
      <w:rPr>
        <w:rFonts w:ascii="Symbol" w:hAnsi="Symbol" w:hint="default"/>
      </w:rPr>
    </w:lvl>
    <w:lvl w:ilvl="2" w:tplc="FFFFFFFF" w:tentative="1">
      <w:start w:val="1"/>
      <w:numFmt w:val="lowerRoman"/>
      <w:lvlText w:val="%3."/>
      <w:lvlJc w:val="right"/>
      <w:pPr>
        <w:tabs>
          <w:tab w:val="num" w:pos="2340"/>
        </w:tabs>
        <w:ind w:left="2340" w:hanging="180"/>
      </w:pPr>
      <w:rPr>
        <w:rFonts w:cs="Times New Roman"/>
      </w:rPr>
    </w:lvl>
    <w:lvl w:ilvl="3" w:tplc="FFFFFFFF" w:tentative="1">
      <w:start w:val="1"/>
      <w:numFmt w:val="decimal"/>
      <w:lvlText w:val="%4."/>
      <w:lvlJc w:val="left"/>
      <w:pPr>
        <w:tabs>
          <w:tab w:val="num" w:pos="3060"/>
        </w:tabs>
        <w:ind w:left="3060" w:hanging="360"/>
      </w:pPr>
      <w:rPr>
        <w:rFonts w:cs="Times New Roman"/>
      </w:rPr>
    </w:lvl>
    <w:lvl w:ilvl="4" w:tplc="FFFFFFFF" w:tentative="1">
      <w:start w:val="1"/>
      <w:numFmt w:val="lowerLetter"/>
      <w:lvlText w:val="%5."/>
      <w:lvlJc w:val="left"/>
      <w:pPr>
        <w:tabs>
          <w:tab w:val="num" w:pos="3780"/>
        </w:tabs>
        <w:ind w:left="3780" w:hanging="360"/>
      </w:pPr>
      <w:rPr>
        <w:rFonts w:cs="Times New Roman"/>
      </w:rPr>
    </w:lvl>
    <w:lvl w:ilvl="5" w:tplc="FFFFFFFF" w:tentative="1">
      <w:start w:val="1"/>
      <w:numFmt w:val="lowerRoman"/>
      <w:lvlText w:val="%6."/>
      <w:lvlJc w:val="right"/>
      <w:pPr>
        <w:tabs>
          <w:tab w:val="num" w:pos="4500"/>
        </w:tabs>
        <w:ind w:left="4500" w:hanging="180"/>
      </w:pPr>
      <w:rPr>
        <w:rFonts w:cs="Times New Roman"/>
      </w:rPr>
    </w:lvl>
    <w:lvl w:ilvl="6" w:tplc="FFFFFFFF" w:tentative="1">
      <w:start w:val="1"/>
      <w:numFmt w:val="decimal"/>
      <w:lvlText w:val="%7."/>
      <w:lvlJc w:val="left"/>
      <w:pPr>
        <w:tabs>
          <w:tab w:val="num" w:pos="5220"/>
        </w:tabs>
        <w:ind w:left="5220" w:hanging="360"/>
      </w:pPr>
      <w:rPr>
        <w:rFonts w:cs="Times New Roman"/>
      </w:rPr>
    </w:lvl>
    <w:lvl w:ilvl="7" w:tplc="FFFFFFFF" w:tentative="1">
      <w:start w:val="1"/>
      <w:numFmt w:val="lowerLetter"/>
      <w:lvlText w:val="%8."/>
      <w:lvlJc w:val="left"/>
      <w:pPr>
        <w:tabs>
          <w:tab w:val="num" w:pos="5940"/>
        </w:tabs>
        <w:ind w:left="5940" w:hanging="360"/>
      </w:pPr>
      <w:rPr>
        <w:rFonts w:cs="Times New Roman"/>
      </w:rPr>
    </w:lvl>
    <w:lvl w:ilvl="8" w:tplc="FFFFFFFF" w:tentative="1">
      <w:start w:val="1"/>
      <w:numFmt w:val="lowerRoman"/>
      <w:lvlText w:val="%9."/>
      <w:lvlJc w:val="right"/>
      <w:pPr>
        <w:tabs>
          <w:tab w:val="num" w:pos="6660"/>
        </w:tabs>
        <w:ind w:left="6660" w:hanging="180"/>
      </w:pPr>
      <w:rPr>
        <w:rFonts w:cs="Times New Roman"/>
      </w:rPr>
    </w:lvl>
  </w:abstractNum>
  <w:abstractNum w:abstractNumId="29" w15:restartNumberingAfterBreak="0">
    <w:nsid w:val="6B0A1E64"/>
    <w:multiLevelType w:val="hybridMultilevel"/>
    <w:tmpl w:val="41E6944E"/>
    <w:lvl w:ilvl="0" w:tplc="FA6CA8EC">
      <w:start w:val="1"/>
      <w:numFmt w:val="bullet"/>
      <w:lvlText w:val=""/>
      <w:lvlJc w:val="left"/>
      <w:pPr>
        <w:tabs>
          <w:tab w:val="num" w:pos="720"/>
        </w:tabs>
        <w:ind w:left="720" w:hanging="360"/>
      </w:pPr>
      <w:rPr>
        <w:rFonts w:ascii="Wingdings" w:hAnsi="Wingdings" w:hint="default"/>
      </w:rPr>
    </w:lvl>
    <w:lvl w:ilvl="1" w:tplc="EDBAC068">
      <w:start w:val="1"/>
      <w:numFmt w:val="bullet"/>
      <w:lvlText w:val=""/>
      <w:lvlJc w:val="left"/>
      <w:pPr>
        <w:tabs>
          <w:tab w:val="num" w:pos="1440"/>
        </w:tabs>
        <w:ind w:left="1440" w:hanging="360"/>
      </w:pPr>
      <w:rPr>
        <w:rFonts w:ascii="Wingdings" w:hAnsi="Wingdings" w:hint="default"/>
      </w:rPr>
    </w:lvl>
    <w:lvl w:ilvl="2" w:tplc="D4E03554" w:tentative="1">
      <w:start w:val="1"/>
      <w:numFmt w:val="bullet"/>
      <w:lvlText w:val=""/>
      <w:lvlJc w:val="left"/>
      <w:pPr>
        <w:tabs>
          <w:tab w:val="num" w:pos="2160"/>
        </w:tabs>
        <w:ind w:left="2160" w:hanging="360"/>
      </w:pPr>
      <w:rPr>
        <w:rFonts w:ascii="Wingdings" w:hAnsi="Wingdings" w:hint="default"/>
      </w:rPr>
    </w:lvl>
    <w:lvl w:ilvl="3" w:tplc="215E5EF6" w:tentative="1">
      <w:start w:val="1"/>
      <w:numFmt w:val="bullet"/>
      <w:lvlText w:val=""/>
      <w:lvlJc w:val="left"/>
      <w:pPr>
        <w:tabs>
          <w:tab w:val="num" w:pos="2880"/>
        </w:tabs>
        <w:ind w:left="2880" w:hanging="360"/>
      </w:pPr>
      <w:rPr>
        <w:rFonts w:ascii="Wingdings" w:hAnsi="Wingdings" w:hint="default"/>
      </w:rPr>
    </w:lvl>
    <w:lvl w:ilvl="4" w:tplc="644C12CC" w:tentative="1">
      <w:start w:val="1"/>
      <w:numFmt w:val="bullet"/>
      <w:lvlText w:val=""/>
      <w:lvlJc w:val="left"/>
      <w:pPr>
        <w:tabs>
          <w:tab w:val="num" w:pos="3600"/>
        </w:tabs>
        <w:ind w:left="3600" w:hanging="360"/>
      </w:pPr>
      <w:rPr>
        <w:rFonts w:ascii="Wingdings" w:hAnsi="Wingdings" w:hint="default"/>
      </w:rPr>
    </w:lvl>
    <w:lvl w:ilvl="5" w:tplc="6EC4C858" w:tentative="1">
      <w:start w:val="1"/>
      <w:numFmt w:val="bullet"/>
      <w:lvlText w:val=""/>
      <w:lvlJc w:val="left"/>
      <w:pPr>
        <w:tabs>
          <w:tab w:val="num" w:pos="4320"/>
        </w:tabs>
        <w:ind w:left="4320" w:hanging="360"/>
      </w:pPr>
      <w:rPr>
        <w:rFonts w:ascii="Wingdings" w:hAnsi="Wingdings" w:hint="default"/>
      </w:rPr>
    </w:lvl>
    <w:lvl w:ilvl="6" w:tplc="590205E8" w:tentative="1">
      <w:start w:val="1"/>
      <w:numFmt w:val="bullet"/>
      <w:lvlText w:val=""/>
      <w:lvlJc w:val="left"/>
      <w:pPr>
        <w:tabs>
          <w:tab w:val="num" w:pos="5040"/>
        </w:tabs>
        <w:ind w:left="5040" w:hanging="360"/>
      </w:pPr>
      <w:rPr>
        <w:rFonts w:ascii="Wingdings" w:hAnsi="Wingdings" w:hint="default"/>
      </w:rPr>
    </w:lvl>
    <w:lvl w:ilvl="7" w:tplc="0AFE2C62" w:tentative="1">
      <w:start w:val="1"/>
      <w:numFmt w:val="bullet"/>
      <w:lvlText w:val=""/>
      <w:lvlJc w:val="left"/>
      <w:pPr>
        <w:tabs>
          <w:tab w:val="num" w:pos="5760"/>
        </w:tabs>
        <w:ind w:left="5760" w:hanging="360"/>
      </w:pPr>
      <w:rPr>
        <w:rFonts w:ascii="Wingdings" w:hAnsi="Wingdings" w:hint="default"/>
      </w:rPr>
    </w:lvl>
    <w:lvl w:ilvl="8" w:tplc="1D78031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C0F4EA7"/>
    <w:multiLevelType w:val="hybridMultilevel"/>
    <w:tmpl w:val="45F4FCE2"/>
    <w:lvl w:ilvl="0" w:tplc="04030001">
      <w:start w:val="1"/>
      <w:numFmt w:val="bullet"/>
      <w:lvlText w:val=""/>
      <w:lvlJc w:val="left"/>
      <w:pPr>
        <w:ind w:left="1440" w:hanging="360"/>
      </w:pPr>
      <w:rPr>
        <w:rFonts w:ascii="Symbol" w:hAnsi="Symbol" w:hint="default"/>
      </w:rPr>
    </w:lvl>
    <w:lvl w:ilvl="1" w:tplc="04030003" w:tentative="1">
      <w:start w:val="1"/>
      <w:numFmt w:val="bullet"/>
      <w:lvlText w:val="o"/>
      <w:lvlJc w:val="left"/>
      <w:pPr>
        <w:ind w:left="2160" w:hanging="360"/>
      </w:pPr>
      <w:rPr>
        <w:rFonts w:ascii="Courier New" w:hAnsi="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31" w15:restartNumberingAfterBreak="0">
    <w:nsid w:val="6CE024D0"/>
    <w:multiLevelType w:val="hybridMultilevel"/>
    <w:tmpl w:val="14348F28"/>
    <w:lvl w:ilvl="0" w:tplc="E346A672">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5551E4B"/>
    <w:multiLevelType w:val="hybridMultilevel"/>
    <w:tmpl w:val="A39AC32C"/>
    <w:lvl w:ilvl="0" w:tplc="29DA0D66">
      <w:start w:val="1"/>
      <w:numFmt w:val="bullet"/>
      <w:lvlText w:val=""/>
      <w:lvlJc w:val="left"/>
      <w:pPr>
        <w:tabs>
          <w:tab w:val="num" w:pos="720"/>
        </w:tabs>
        <w:ind w:left="720" w:hanging="360"/>
      </w:pPr>
      <w:rPr>
        <w:rFonts w:ascii="Wingdings" w:hAnsi="Wingdings" w:hint="default"/>
      </w:rPr>
    </w:lvl>
    <w:lvl w:ilvl="1" w:tplc="6DC6C79C">
      <w:start w:val="28717"/>
      <w:numFmt w:val="bullet"/>
      <w:lvlText w:val=""/>
      <w:lvlJc w:val="left"/>
      <w:pPr>
        <w:tabs>
          <w:tab w:val="num" w:pos="1440"/>
        </w:tabs>
        <w:ind w:left="1440" w:hanging="360"/>
      </w:pPr>
      <w:rPr>
        <w:rFonts w:ascii="Wingdings" w:hAnsi="Wingdings" w:hint="default"/>
      </w:rPr>
    </w:lvl>
    <w:lvl w:ilvl="2" w:tplc="4BF8D080">
      <w:start w:val="1"/>
      <w:numFmt w:val="bullet"/>
      <w:lvlText w:val=""/>
      <w:lvlJc w:val="left"/>
      <w:pPr>
        <w:tabs>
          <w:tab w:val="num" w:pos="2160"/>
        </w:tabs>
        <w:ind w:left="2160" w:hanging="360"/>
      </w:pPr>
      <w:rPr>
        <w:rFonts w:ascii="Wingdings" w:hAnsi="Wingdings" w:hint="default"/>
      </w:rPr>
    </w:lvl>
    <w:lvl w:ilvl="3" w:tplc="7EA2995A" w:tentative="1">
      <w:start w:val="1"/>
      <w:numFmt w:val="bullet"/>
      <w:lvlText w:val=""/>
      <w:lvlJc w:val="left"/>
      <w:pPr>
        <w:tabs>
          <w:tab w:val="num" w:pos="2880"/>
        </w:tabs>
        <w:ind w:left="2880" w:hanging="360"/>
      </w:pPr>
      <w:rPr>
        <w:rFonts w:ascii="Wingdings" w:hAnsi="Wingdings" w:hint="default"/>
      </w:rPr>
    </w:lvl>
    <w:lvl w:ilvl="4" w:tplc="AA4C9476" w:tentative="1">
      <w:start w:val="1"/>
      <w:numFmt w:val="bullet"/>
      <w:lvlText w:val=""/>
      <w:lvlJc w:val="left"/>
      <w:pPr>
        <w:tabs>
          <w:tab w:val="num" w:pos="3600"/>
        </w:tabs>
        <w:ind w:left="3600" w:hanging="360"/>
      </w:pPr>
      <w:rPr>
        <w:rFonts w:ascii="Wingdings" w:hAnsi="Wingdings" w:hint="default"/>
      </w:rPr>
    </w:lvl>
    <w:lvl w:ilvl="5" w:tplc="07E2D6A4" w:tentative="1">
      <w:start w:val="1"/>
      <w:numFmt w:val="bullet"/>
      <w:lvlText w:val=""/>
      <w:lvlJc w:val="left"/>
      <w:pPr>
        <w:tabs>
          <w:tab w:val="num" w:pos="4320"/>
        </w:tabs>
        <w:ind w:left="4320" w:hanging="360"/>
      </w:pPr>
      <w:rPr>
        <w:rFonts w:ascii="Wingdings" w:hAnsi="Wingdings" w:hint="default"/>
      </w:rPr>
    </w:lvl>
    <w:lvl w:ilvl="6" w:tplc="E7763CEE" w:tentative="1">
      <w:start w:val="1"/>
      <w:numFmt w:val="bullet"/>
      <w:lvlText w:val=""/>
      <w:lvlJc w:val="left"/>
      <w:pPr>
        <w:tabs>
          <w:tab w:val="num" w:pos="5040"/>
        </w:tabs>
        <w:ind w:left="5040" w:hanging="360"/>
      </w:pPr>
      <w:rPr>
        <w:rFonts w:ascii="Wingdings" w:hAnsi="Wingdings" w:hint="default"/>
      </w:rPr>
    </w:lvl>
    <w:lvl w:ilvl="7" w:tplc="0958C390" w:tentative="1">
      <w:start w:val="1"/>
      <w:numFmt w:val="bullet"/>
      <w:lvlText w:val=""/>
      <w:lvlJc w:val="left"/>
      <w:pPr>
        <w:tabs>
          <w:tab w:val="num" w:pos="5760"/>
        </w:tabs>
        <w:ind w:left="5760" w:hanging="360"/>
      </w:pPr>
      <w:rPr>
        <w:rFonts w:ascii="Wingdings" w:hAnsi="Wingdings" w:hint="default"/>
      </w:rPr>
    </w:lvl>
    <w:lvl w:ilvl="8" w:tplc="E5CC68C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D06499"/>
    <w:multiLevelType w:val="hybridMultilevel"/>
    <w:tmpl w:val="C5CE1C98"/>
    <w:lvl w:ilvl="0" w:tplc="04030001">
      <w:start w:val="1"/>
      <w:numFmt w:val="decimal"/>
      <w:lvlText w:val="%1."/>
      <w:lvlJc w:val="left"/>
      <w:pPr>
        <w:tabs>
          <w:tab w:val="num" w:pos="1800"/>
        </w:tabs>
        <w:ind w:left="1800" w:hanging="360"/>
      </w:pPr>
      <w:rPr>
        <w:rFonts w:cs="Times New Roman"/>
      </w:rPr>
    </w:lvl>
    <w:lvl w:ilvl="1" w:tplc="04030003" w:tentative="1">
      <w:start w:val="1"/>
      <w:numFmt w:val="lowerLetter"/>
      <w:lvlText w:val="%2."/>
      <w:lvlJc w:val="left"/>
      <w:pPr>
        <w:tabs>
          <w:tab w:val="num" w:pos="2520"/>
        </w:tabs>
        <w:ind w:left="2520" w:hanging="360"/>
      </w:pPr>
      <w:rPr>
        <w:rFonts w:cs="Times New Roman"/>
      </w:rPr>
    </w:lvl>
    <w:lvl w:ilvl="2" w:tplc="04030005" w:tentative="1">
      <w:start w:val="1"/>
      <w:numFmt w:val="lowerRoman"/>
      <w:lvlText w:val="%3."/>
      <w:lvlJc w:val="right"/>
      <w:pPr>
        <w:tabs>
          <w:tab w:val="num" w:pos="3240"/>
        </w:tabs>
        <w:ind w:left="3240" w:hanging="180"/>
      </w:pPr>
      <w:rPr>
        <w:rFonts w:cs="Times New Roman"/>
      </w:rPr>
    </w:lvl>
    <w:lvl w:ilvl="3" w:tplc="04030001" w:tentative="1">
      <w:start w:val="1"/>
      <w:numFmt w:val="decimal"/>
      <w:lvlText w:val="%4."/>
      <w:lvlJc w:val="left"/>
      <w:pPr>
        <w:tabs>
          <w:tab w:val="num" w:pos="3960"/>
        </w:tabs>
        <w:ind w:left="3960" w:hanging="360"/>
      </w:pPr>
      <w:rPr>
        <w:rFonts w:cs="Times New Roman"/>
      </w:rPr>
    </w:lvl>
    <w:lvl w:ilvl="4" w:tplc="04030003" w:tentative="1">
      <w:start w:val="1"/>
      <w:numFmt w:val="lowerLetter"/>
      <w:lvlText w:val="%5."/>
      <w:lvlJc w:val="left"/>
      <w:pPr>
        <w:tabs>
          <w:tab w:val="num" w:pos="4680"/>
        </w:tabs>
        <w:ind w:left="4680" w:hanging="360"/>
      </w:pPr>
      <w:rPr>
        <w:rFonts w:cs="Times New Roman"/>
      </w:rPr>
    </w:lvl>
    <w:lvl w:ilvl="5" w:tplc="04030005" w:tentative="1">
      <w:start w:val="1"/>
      <w:numFmt w:val="lowerRoman"/>
      <w:lvlText w:val="%6."/>
      <w:lvlJc w:val="right"/>
      <w:pPr>
        <w:tabs>
          <w:tab w:val="num" w:pos="5400"/>
        </w:tabs>
        <w:ind w:left="5400" w:hanging="180"/>
      </w:pPr>
      <w:rPr>
        <w:rFonts w:cs="Times New Roman"/>
      </w:rPr>
    </w:lvl>
    <w:lvl w:ilvl="6" w:tplc="04030001" w:tentative="1">
      <w:start w:val="1"/>
      <w:numFmt w:val="decimal"/>
      <w:lvlText w:val="%7."/>
      <w:lvlJc w:val="left"/>
      <w:pPr>
        <w:tabs>
          <w:tab w:val="num" w:pos="6120"/>
        </w:tabs>
        <w:ind w:left="6120" w:hanging="360"/>
      </w:pPr>
      <w:rPr>
        <w:rFonts w:cs="Times New Roman"/>
      </w:rPr>
    </w:lvl>
    <w:lvl w:ilvl="7" w:tplc="04030003" w:tentative="1">
      <w:start w:val="1"/>
      <w:numFmt w:val="lowerLetter"/>
      <w:lvlText w:val="%8."/>
      <w:lvlJc w:val="left"/>
      <w:pPr>
        <w:tabs>
          <w:tab w:val="num" w:pos="6840"/>
        </w:tabs>
        <w:ind w:left="6840" w:hanging="360"/>
      </w:pPr>
      <w:rPr>
        <w:rFonts w:cs="Times New Roman"/>
      </w:rPr>
    </w:lvl>
    <w:lvl w:ilvl="8" w:tplc="04030005" w:tentative="1">
      <w:start w:val="1"/>
      <w:numFmt w:val="lowerRoman"/>
      <w:lvlText w:val="%9."/>
      <w:lvlJc w:val="right"/>
      <w:pPr>
        <w:tabs>
          <w:tab w:val="num" w:pos="7560"/>
        </w:tabs>
        <w:ind w:left="7560" w:hanging="180"/>
      </w:pPr>
      <w:rPr>
        <w:rFonts w:cs="Times New Roman"/>
      </w:rPr>
    </w:lvl>
  </w:abstractNum>
  <w:abstractNum w:abstractNumId="34" w15:restartNumberingAfterBreak="0">
    <w:nsid w:val="7DD22291"/>
    <w:multiLevelType w:val="hybridMultilevel"/>
    <w:tmpl w:val="2B50136C"/>
    <w:lvl w:ilvl="0" w:tplc="04030001">
      <w:start w:val="2"/>
      <w:numFmt w:val="decimal"/>
      <w:lvlText w:val="%1."/>
      <w:lvlJc w:val="left"/>
      <w:pPr>
        <w:tabs>
          <w:tab w:val="num" w:pos="1080"/>
        </w:tabs>
        <w:ind w:left="1080" w:hanging="540"/>
      </w:pPr>
      <w:rPr>
        <w:rFonts w:cs="Times New Roman" w:hint="default"/>
      </w:rPr>
    </w:lvl>
    <w:lvl w:ilvl="1" w:tplc="04030003" w:tentative="1">
      <w:start w:val="1"/>
      <w:numFmt w:val="lowerLetter"/>
      <w:lvlText w:val="%2."/>
      <w:lvlJc w:val="left"/>
      <w:pPr>
        <w:tabs>
          <w:tab w:val="num" w:pos="1620"/>
        </w:tabs>
        <w:ind w:left="1620" w:hanging="360"/>
      </w:pPr>
      <w:rPr>
        <w:rFonts w:cs="Times New Roman"/>
      </w:rPr>
    </w:lvl>
    <w:lvl w:ilvl="2" w:tplc="04030005" w:tentative="1">
      <w:start w:val="1"/>
      <w:numFmt w:val="lowerRoman"/>
      <w:lvlText w:val="%3."/>
      <w:lvlJc w:val="right"/>
      <w:pPr>
        <w:tabs>
          <w:tab w:val="num" w:pos="2340"/>
        </w:tabs>
        <w:ind w:left="2340" w:hanging="180"/>
      </w:pPr>
      <w:rPr>
        <w:rFonts w:cs="Times New Roman"/>
      </w:rPr>
    </w:lvl>
    <w:lvl w:ilvl="3" w:tplc="04030001" w:tentative="1">
      <w:start w:val="1"/>
      <w:numFmt w:val="decimal"/>
      <w:lvlText w:val="%4."/>
      <w:lvlJc w:val="left"/>
      <w:pPr>
        <w:tabs>
          <w:tab w:val="num" w:pos="3060"/>
        </w:tabs>
        <w:ind w:left="3060" w:hanging="360"/>
      </w:pPr>
      <w:rPr>
        <w:rFonts w:cs="Times New Roman"/>
      </w:rPr>
    </w:lvl>
    <w:lvl w:ilvl="4" w:tplc="04030003" w:tentative="1">
      <w:start w:val="1"/>
      <w:numFmt w:val="lowerLetter"/>
      <w:lvlText w:val="%5."/>
      <w:lvlJc w:val="left"/>
      <w:pPr>
        <w:tabs>
          <w:tab w:val="num" w:pos="3780"/>
        </w:tabs>
        <w:ind w:left="3780" w:hanging="360"/>
      </w:pPr>
      <w:rPr>
        <w:rFonts w:cs="Times New Roman"/>
      </w:rPr>
    </w:lvl>
    <w:lvl w:ilvl="5" w:tplc="04030005" w:tentative="1">
      <w:start w:val="1"/>
      <w:numFmt w:val="lowerRoman"/>
      <w:lvlText w:val="%6."/>
      <w:lvlJc w:val="right"/>
      <w:pPr>
        <w:tabs>
          <w:tab w:val="num" w:pos="4500"/>
        </w:tabs>
        <w:ind w:left="4500" w:hanging="180"/>
      </w:pPr>
      <w:rPr>
        <w:rFonts w:cs="Times New Roman"/>
      </w:rPr>
    </w:lvl>
    <w:lvl w:ilvl="6" w:tplc="04030001" w:tentative="1">
      <w:start w:val="1"/>
      <w:numFmt w:val="decimal"/>
      <w:lvlText w:val="%7."/>
      <w:lvlJc w:val="left"/>
      <w:pPr>
        <w:tabs>
          <w:tab w:val="num" w:pos="5220"/>
        </w:tabs>
        <w:ind w:left="5220" w:hanging="360"/>
      </w:pPr>
      <w:rPr>
        <w:rFonts w:cs="Times New Roman"/>
      </w:rPr>
    </w:lvl>
    <w:lvl w:ilvl="7" w:tplc="04030003" w:tentative="1">
      <w:start w:val="1"/>
      <w:numFmt w:val="lowerLetter"/>
      <w:lvlText w:val="%8."/>
      <w:lvlJc w:val="left"/>
      <w:pPr>
        <w:tabs>
          <w:tab w:val="num" w:pos="5940"/>
        </w:tabs>
        <w:ind w:left="5940" w:hanging="360"/>
      </w:pPr>
      <w:rPr>
        <w:rFonts w:cs="Times New Roman"/>
      </w:rPr>
    </w:lvl>
    <w:lvl w:ilvl="8" w:tplc="04030005" w:tentative="1">
      <w:start w:val="1"/>
      <w:numFmt w:val="lowerRoman"/>
      <w:lvlText w:val="%9."/>
      <w:lvlJc w:val="right"/>
      <w:pPr>
        <w:tabs>
          <w:tab w:val="num" w:pos="6660"/>
        </w:tabs>
        <w:ind w:left="6660" w:hanging="180"/>
      </w:pPr>
      <w:rPr>
        <w:rFonts w:cs="Times New Roman"/>
      </w:rPr>
    </w:lvl>
  </w:abstractNum>
  <w:abstractNum w:abstractNumId="35" w15:restartNumberingAfterBreak="0">
    <w:nsid w:val="7E8B5D0A"/>
    <w:multiLevelType w:val="hybridMultilevel"/>
    <w:tmpl w:val="0D3E7AEA"/>
    <w:lvl w:ilvl="0" w:tplc="0C0A0019">
      <w:start w:val="1"/>
      <w:numFmt w:val="bullet"/>
      <w:pStyle w:val="Stand1"/>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2"/>
  </w:num>
  <w:num w:numId="3">
    <w:abstractNumId w:val="35"/>
  </w:num>
  <w:num w:numId="4">
    <w:abstractNumId w:val="30"/>
  </w:num>
  <w:num w:numId="5">
    <w:abstractNumId w:val="8"/>
  </w:num>
  <w:num w:numId="6">
    <w:abstractNumId w:val="0"/>
  </w:num>
  <w:num w:numId="7">
    <w:abstractNumId w:val="7"/>
  </w:num>
  <w:num w:numId="8">
    <w:abstractNumId w:val="5"/>
  </w:num>
  <w:num w:numId="9">
    <w:abstractNumId w:val="1"/>
  </w:num>
  <w:num w:numId="10">
    <w:abstractNumId w:val="28"/>
  </w:num>
  <w:num w:numId="11">
    <w:abstractNumId w:val="11"/>
  </w:num>
  <w:num w:numId="12">
    <w:abstractNumId w:val="23"/>
  </w:num>
  <w:num w:numId="13">
    <w:abstractNumId w:val="19"/>
  </w:num>
  <w:num w:numId="14">
    <w:abstractNumId w:val="18"/>
  </w:num>
  <w:num w:numId="15">
    <w:abstractNumId w:val="4"/>
  </w:num>
  <w:num w:numId="16">
    <w:abstractNumId w:val="16"/>
  </w:num>
  <w:num w:numId="17">
    <w:abstractNumId w:val="10"/>
  </w:num>
  <w:num w:numId="18">
    <w:abstractNumId w:val="2"/>
  </w:num>
  <w:num w:numId="19">
    <w:abstractNumId w:val="14"/>
  </w:num>
  <w:num w:numId="20">
    <w:abstractNumId w:val="9"/>
  </w:num>
  <w:num w:numId="21">
    <w:abstractNumId w:val="6"/>
  </w:num>
  <w:num w:numId="22">
    <w:abstractNumId w:val="33"/>
  </w:num>
  <w:num w:numId="23">
    <w:abstractNumId w:val="34"/>
  </w:num>
  <w:num w:numId="2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20"/>
  </w:num>
  <w:num w:numId="27">
    <w:abstractNumId w:val="21"/>
  </w:num>
  <w:num w:numId="28">
    <w:abstractNumId w:val="22"/>
  </w:num>
  <w:num w:numId="29">
    <w:abstractNumId w:val="17"/>
  </w:num>
  <w:num w:numId="30">
    <w:abstractNumId w:val="24"/>
  </w:num>
  <w:num w:numId="31">
    <w:abstractNumId w:val="29"/>
  </w:num>
  <w:num w:numId="32">
    <w:abstractNumId w:val="25"/>
  </w:num>
  <w:num w:numId="33">
    <w:abstractNumId w:val="32"/>
  </w:num>
  <w:num w:numId="34">
    <w:abstractNumId w:val="3"/>
  </w:num>
  <w:num w:numId="35">
    <w:abstractNumId w:val="31"/>
  </w:num>
  <w:num w:numId="36">
    <w:abstractNumId w:val="13"/>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6A"/>
    <w:rsid w:val="00000D4D"/>
    <w:rsid w:val="00001076"/>
    <w:rsid w:val="00004A83"/>
    <w:rsid w:val="00005823"/>
    <w:rsid w:val="00006925"/>
    <w:rsid w:val="000108FD"/>
    <w:rsid w:val="0001151C"/>
    <w:rsid w:val="00012BEB"/>
    <w:rsid w:val="000148CF"/>
    <w:rsid w:val="0001728B"/>
    <w:rsid w:val="00020631"/>
    <w:rsid w:val="00020D55"/>
    <w:rsid w:val="000212DC"/>
    <w:rsid w:val="000214D1"/>
    <w:rsid w:val="00024D58"/>
    <w:rsid w:val="00026459"/>
    <w:rsid w:val="00026DF7"/>
    <w:rsid w:val="00027586"/>
    <w:rsid w:val="00027F37"/>
    <w:rsid w:val="00032672"/>
    <w:rsid w:val="00032951"/>
    <w:rsid w:val="00032B85"/>
    <w:rsid w:val="00033EB5"/>
    <w:rsid w:val="00034E57"/>
    <w:rsid w:val="00035030"/>
    <w:rsid w:val="000400DD"/>
    <w:rsid w:val="000414D2"/>
    <w:rsid w:val="00045076"/>
    <w:rsid w:val="0004751C"/>
    <w:rsid w:val="000479D6"/>
    <w:rsid w:val="00054F37"/>
    <w:rsid w:val="00054FC2"/>
    <w:rsid w:val="00061F52"/>
    <w:rsid w:val="00061FCF"/>
    <w:rsid w:val="000622D7"/>
    <w:rsid w:val="00066914"/>
    <w:rsid w:val="0006694C"/>
    <w:rsid w:val="000707EE"/>
    <w:rsid w:val="00075420"/>
    <w:rsid w:val="000754CE"/>
    <w:rsid w:val="00084078"/>
    <w:rsid w:val="00086EC0"/>
    <w:rsid w:val="00087F9D"/>
    <w:rsid w:val="000903FC"/>
    <w:rsid w:val="0009628E"/>
    <w:rsid w:val="000970A5"/>
    <w:rsid w:val="00097405"/>
    <w:rsid w:val="000A0129"/>
    <w:rsid w:val="000A4AA6"/>
    <w:rsid w:val="000A6EA2"/>
    <w:rsid w:val="000B076B"/>
    <w:rsid w:val="000B1420"/>
    <w:rsid w:val="000B2E06"/>
    <w:rsid w:val="000B482C"/>
    <w:rsid w:val="000B53DE"/>
    <w:rsid w:val="000B7233"/>
    <w:rsid w:val="000C1297"/>
    <w:rsid w:val="000C2800"/>
    <w:rsid w:val="000C2A75"/>
    <w:rsid w:val="000C43EE"/>
    <w:rsid w:val="000D222A"/>
    <w:rsid w:val="000D26F9"/>
    <w:rsid w:val="000D4770"/>
    <w:rsid w:val="000D4C5F"/>
    <w:rsid w:val="000D7C68"/>
    <w:rsid w:val="000E1C7A"/>
    <w:rsid w:val="000E44A5"/>
    <w:rsid w:val="000E6623"/>
    <w:rsid w:val="000E736F"/>
    <w:rsid w:val="000E7A5C"/>
    <w:rsid w:val="000E7C51"/>
    <w:rsid w:val="000F3268"/>
    <w:rsid w:val="000F3A00"/>
    <w:rsid w:val="000F3A5E"/>
    <w:rsid w:val="000F72C7"/>
    <w:rsid w:val="000F74DA"/>
    <w:rsid w:val="00100BC0"/>
    <w:rsid w:val="00103903"/>
    <w:rsid w:val="00105A32"/>
    <w:rsid w:val="00106D75"/>
    <w:rsid w:val="00107E22"/>
    <w:rsid w:val="00110037"/>
    <w:rsid w:val="00110AB6"/>
    <w:rsid w:val="00111ADB"/>
    <w:rsid w:val="00111BEE"/>
    <w:rsid w:val="00113EAF"/>
    <w:rsid w:val="00114EF0"/>
    <w:rsid w:val="00115D57"/>
    <w:rsid w:val="00117CCB"/>
    <w:rsid w:val="00122545"/>
    <w:rsid w:val="0012428C"/>
    <w:rsid w:val="001252B6"/>
    <w:rsid w:val="001257D5"/>
    <w:rsid w:val="00131EF1"/>
    <w:rsid w:val="00132044"/>
    <w:rsid w:val="00134FFC"/>
    <w:rsid w:val="00136D49"/>
    <w:rsid w:val="00137339"/>
    <w:rsid w:val="00137D12"/>
    <w:rsid w:val="001405A6"/>
    <w:rsid w:val="00152FFD"/>
    <w:rsid w:val="00153F24"/>
    <w:rsid w:val="0015548B"/>
    <w:rsid w:val="00155A64"/>
    <w:rsid w:val="00157564"/>
    <w:rsid w:val="00162CAA"/>
    <w:rsid w:val="00162E9E"/>
    <w:rsid w:val="00163E89"/>
    <w:rsid w:val="00170A28"/>
    <w:rsid w:val="00174629"/>
    <w:rsid w:val="0017547D"/>
    <w:rsid w:val="00177A98"/>
    <w:rsid w:val="00181D8A"/>
    <w:rsid w:val="00187DB7"/>
    <w:rsid w:val="00194D2F"/>
    <w:rsid w:val="001A091A"/>
    <w:rsid w:val="001A2647"/>
    <w:rsid w:val="001A3B68"/>
    <w:rsid w:val="001A46BB"/>
    <w:rsid w:val="001B2914"/>
    <w:rsid w:val="001B38C8"/>
    <w:rsid w:val="001B4C5E"/>
    <w:rsid w:val="001B52F1"/>
    <w:rsid w:val="001B77EA"/>
    <w:rsid w:val="001C06A4"/>
    <w:rsid w:val="001C10B0"/>
    <w:rsid w:val="001C588E"/>
    <w:rsid w:val="001C69E9"/>
    <w:rsid w:val="001D42B7"/>
    <w:rsid w:val="001D7C1B"/>
    <w:rsid w:val="001E108B"/>
    <w:rsid w:val="001E15D4"/>
    <w:rsid w:val="001E174B"/>
    <w:rsid w:val="001E24DF"/>
    <w:rsid w:val="001E2D00"/>
    <w:rsid w:val="001E2D37"/>
    <w:rsid w:val="001E3E2C"/>
    <w:rsid w:val="001E5582"/>
    <w:rsid w:val="001F1278"/>
    <w:rsid w:val="001F149B"/>
    <w:rsid w:val="001F5AB4"/>
    <w:rsid w:val="0020205D"/>
    <w:rsid w:val="00203D08"/>
    <w:rsid w:val="002069E8"/>
    <w:rsid w:val="00206BF3"/>
    <w:rsid w:val="00207119"/>
    <w:rsid w:val="002103F9"/>
    <w:rsid w:val="00212B15"/>
    <w:rsid w:val="00213D50"/>
    <w:rsid w:val="00214913"/>
    <w:rsid w:val="00216152"/>
    <w:rsid w:val="002161D0"/>
    <w:rsid w:val="0022069E"/>
    <w:rsid w:val="0022109D"/>
    <w:rsid w:val="00221BDC"/>
    <w:rsid w:val="00226F44"/>
    <w:rsid w:val="002321B9"/>
    <w:rsid w:val="002330BC"/>
    <w:rsid w:val="00235257"/>
    <w:rsid w:val="00236B5E"/>
    <w:rsid w:val="00236BE4"/>
    <w:rsid w:val="00237439"/>
    <w:rsid w:val="0023768D"/>
    <w:rsid w:val="00241BDE"/>
    <w:rsid w:val="00243270"/>
    <w:rsid w:val="002460FE"/>
    <w:rsid w:val="00246656"/>
    <w:rsid w:val="00247BE7"/>
    <w:rsid w:val="00250551"/>
    <w:rsid w:val="00252CF6"/>
    <w:rsid w:val="0025736D"/>
    <w:rsid w:val="00257667"/>
    <w:rsid w:val="00263A6C"/>
    <w:rsid w:val="002655D8"/>
    <w:rsid w:val="002655DE"/>
    <w:rsid w:val="00270A15"/>
    <w:rsid w:val="00270F7F"/>
    <w:rsid w:val="00271697"/>
    <w:rsid w:val="00271980"/>
    <w:rsid w:val="002739E7"/>
    <w:rsid w:val="002749EE"/>
    <w:rsid w:val="00282C1B"/>
    <w:rsid w:val="00282CF8"/>
    <w:rsid w:val="0028560B"/>
    <w:rsid w:val="00291EFA"/>
    <w:rsid w:val="00292B0C"/>
    <w:rsid w:val="0029439D"/>
    <w:rsid w:val="0029631C"/>
    <w:rsid w:val="00296B68"/>
    <w:rsid w:val="00296E50"/>
    <w:rsid w:val="002A2997"/>
    <w:rsid w:val="002A4707"/>
    <w:rsid w:val="002A6B7E"/>
    <w:rsid w:val="002B0041"/>
    <w:rsid w:val="002B4910"/>
    <w:rsid w:val="002B7347"/>
    <w:rsid w:val="002C0060"/>
    <w:rsid w:val="002C0FBF"/>
    <w:rsid w:val="002C3783"/>
    <w:rsid w:val="002C4E4E"/>
    <w:rsid w:val="002D04BF"/>
    <w:rsid w:val="002D0708"/>
    <w:rsid w:val="002D3010"/>
    <w:rsid w:val="002D37C4"/>
    <w:rsid w:val="002D3BAA"/>
    <w:rsid w:val="002D3FDB"/>
    <w:rsid w:val="002D5A2A"/>
    <w:rsid w:val="002D5DD5"/>
    <w:rsid w:val="002D6474"/>
    <w:rsid w:val="002D66C1"/>
    <w:rsid w:val="002E6F19"/>
    <w:rsid w:val="002F1822"/>
    <w:rsid w:val="002F2684"/>
    <w:rsid w:val="002F2CBE"/>
    <w:rsid w:val="002F68EE"/>
    <w:rsid w:val="00300EBC"/>
    <w:rsid w:val="00301473"/>
    <w:rsid w:val="00303C0C"/>
    <w:rsid w:val="00307F76"/>
    <w:rsid w:val="00310004"/>
    <w:rsid w:val="00312948"/>
    <w:rsid w:val="003148C0"/>
    <w:rsid w:val="0031658C"/>
    <w:rsid w:val="00316757"/>
    <w:rsid w:val="00317CB5"/>
    <w:rsid w:val="0032084C"/>
    <w:rsid w:val="00320D6A"/>
    <w:rsid w:val="00320EF4"/>
    <w:rsid w:val="00323FBD"/>
    <w:rsid w:val="00326970"/>
    <w:rsid w:val="003274A6"/>
    <w:rsid w:val="003315F2"/>
    <w:rsid w:val="003324E4"/>
    <w:rsid w:val="003353FA"/>
    <w:rsid w:val="00335BDC"/>
    <w:rsid w:val="0033603A"/>
    <w:rsid w:val="0033662C"/>
    <w:rsid w:val="0033735E"/>
    <w:rsid w:val="00340127"/>
    <w:rsid w:val="00340457"/>
    <w:rsid w:val="00340E24"/>
    <w:rsid w:val="003426F9"/>
    <w:rsid w:val="00343A60"/>
    <w:rsid w:val="0034408A"/>
    <w:rsid w:val="003441CA"/>
    <w:rsid w:val="00346903"/>
    <w:rsid w:val="0035407B"/>
    <w:rsid w:val="0035453B"/>
    <w:rsid w:val="00355F8B"/>
    <w:rsid w:val="0035714A"/>
    <w:rsid w:val="00361409"/>
    <w:rsid w:val="00361D27"/>
    <w:rsid w:val="00361EAE"/>
    <w:rsid w:val="00363C04"/>
    <w:rsid w:val="00364325"/>
    <w:rsid w:val="00365A31"/>
    <w:rsid w:val="0036687D"/>
    <w:rsid w:val="00370043"/>
    <w:rsid w:val="003708FC"/>
    <w:rsid w:val="00374C18"/>
    <w:rsid w:val="00376FDE"/>
    <w:rsid w:val="00376FF6"/>
    <w:rsid w:val="0038211A"/>
    <w:rsid w:val="00382447"/>
    <w:rsid w:val="00384D92"/>
    <w:rsid w:val="00386713"/>
    <w:rsid w:val="00386852"/>
    <w:rsid w:val="00387446"/>
    <w:rsid w:val="00387CC6"/>
    <w:rsid w:val="0039008D"/>
    <w:rsid w:val="00390E89"/>
    <w:rsid w:val="00391D4A"/>
    <w:rsid w:val="003941DC"/>
    <w:rsid w:val="0039474E"/>
    <w:rsid w:val="00395873"/>
    <w:rsid w:val="003A095D"/>
    <w:rsid w:val="003A2076"/>
    <w:rsid w:val="003A3E8B"/>
    <w:rsid w:val="003A4794"/>
    <w:rsid w:val="003A48BF"/>
    <w:rsid w:val="003A690C"/>
    <w:rsid w:val="003B1360"/>
    <w:rsid w:val="003B1FC0"/>
    <w:rsid w:val="003B2045"/>
    <w:rsid w:val="003B24B3"/>
    <w:rsid w:val="003C1048"/>
    <w:rsid w:val="003C6A20"/>
    <w:rsid w:val="003C781F"/>
    <w:rsid w:val="003D0E20"/>
    <w:rsid w:val="003D3BC6"/>
    <w:rsid w:val="003E42FE"/>
    <w:rsid w:val="003E4BA3"/>
    <w:rsid w:val="003E74EB"/>
    <w:rsid w:val="003F0ED6"/>
    <w:rsid w:val="003F296A"/>
    <w:rsid w:val="003F3E0F"/>
    <w:rsid w:val="003F440A"/>
    <w:rsid w:val="003F4C4C"/>
    <w:rsid w:val="003F6B54"/>
    <w:rsid w:val="00400BE9"/>
    <w:rsid w:val="00404E1E"/>
    <w:rsid w:val="004055CC"/>
    <w:rsid w:val="004061DD"/>
    <w:rsid w:val="004064E3"/>
    <w:rsid w:val="0041062C"/>
    <w:rsid w:val="0041147A"/>
    <w:rsid w:val="0041178F"/>
    <w:rsid w:val="0041270D"/>
    <w:rsid w:val="004152D5"/>
    <w:rsid w:val="00417F8E"/>
    <w:rsid w:val="00422B84"/>
    <w:rsid w:val="00423F61"/>
    <w:rsid w:val="00425DB3"/>
    <w:rsid w:val="004332FB"/>
    <w:rsid w:val="00433854"/>
    <w:rsid w:val="00433CE4"/>
    <w:rsid w:val="00433E1E"/>
    <w:rsid w:val="00433F2C"/>
    <w:rsid w:val="00434BC4"/>
    <w:rsid w:val="00436BDD"/>
    <w:rsid w:val="0043732C"/>
    <w:rsid w:val="00442EB7"/>
    <w:rsid w:val="00446FF6"/>
    <w:rsid w:val="004548C7"/>
    <w:rsid w:val="00462268"/>
    <w:rsid w:val="0046489F"/>
    <w:rsid w:val="0046571D"/>
    <w:rsid w:val="00470AEC"/>
    <w:rsid w:val="004721EB"/>
    <w:rsid w:val="004741E4"/>
    <w:rsid w:val="004801FB"/>
    <w:rsid w:val="004836FE"/>
    <w:rsid w:val="00484CFA"/>
    <w:rsid w:val="00485550"/>
    <w:rsid w:val="004862E2"/>
    <w:rsid w:val="0049023F"/>
    <w:rsid w:val="00490CEA"/>
    <w:rsid w:val="004914A1"/>
    <w:rsid w:val="00491D8E"/>
    <w:rsid w:val="00492B00"/>
    <w:rsid w:val="0049549F"/>
    <w:rsid w:val="00495B10"/>
    <w:rsid w:val="00497CBA"/>
    <w:rsid w:val="004A0CC7"/>
    <w:rsid w:val="004A45C8"/>
    <w:rsid w:val="004A52FB"/>
    <w:rsid w:val="004A6C24"/>
    <w:rsid w:val="004A7119"/>
    <w:rsid w:val="004A7382"/>
    <w:rsid w:val="004B04E4"/>
    <w:rsid w:val="004B19AC"/>
    <w:rsid w:val="004B26DE"/>
    <w:rsid w:val="004B35DA"/>
    <w:rsid w:val="004C09A6"/>
    <w:rsid w:val="004C1FBB"/>
    <w:rsid w:val="004C3AB0"/>
    <w:rsid w:val="004C7210"/>
    <w:rsid w:val="004C7CCB"/>
    <w:rsid w:val="004D36FB"/>
    <w:rsid w:val="004D450F"/>
    <w:rsid w:val="004D46C3"/>
    <w:rsid w:val="004E0329"/>
    <w:rsid w:val="004E191D"/>
    <w:rsid w:val="004E1923"/>
    <w:rsid w:val="004E2F09"/>
    <w:rsid w:val="004E3127"/>
    <w:rsid w:val="004E3DFF"/>
    <w:rsid w:val="004E5D1D"/>
    <w:rsid w:val="004E6E79"/>
    <w:rsid w:val="004E7F4E"/>
    <w:rsid w:val="004F282E"/>
    <w:rsid w:val="004F4323"/>
    <w:rsid w:val="00500391"/>
    <w:rsid w:val="005041CF"/>
    <w:rsid w:val="00504730"/>
    <w:rsid w:val="0050588B"/>
    <w:rsid w:val="005058A9"/>
    <w:rsid w:val="005073C7"/>
    <w:rsid w:val="00507FAD"/>
    <w:rsid w:val="005130B6"/>
    <w:rsid w:val="00513814"/>
    <w:rsid w:val="005151EA"/>
    <w:rsid w:val="0052267B"/>
    <w:rsid w:val="00525BAF"/>
    <w:rsid w:val="0052769B"/>
    <w:rsid w:val="00531285"/>
    <w:rsid w:val="005325CA"/>
    <w:rsid w:val="00532D1E"/>
    <w:rsid w:val="00535A8C"/>
    <w:rsid w:val="00536296"/>
    <w:rsid w:val="0053646A"/>
    <w:rsid w:val="00551E52"/>
    <w:rsid w:val="00553F29"/>
    <w:rsid w:val="00557908"/>
    <w:rsid w:val="00557F9A"/>
    <w:rsid w:val="00557FFE"/>
    <w:rsid w:val="005626BD"/>
    <w:rsid w:val="005647FC"/>
    <w:rsid w:val="00565130"/>
    <w:rsid w:val="0056572A"/>
    <w:rsid w:val="00565A6B"/>
    <w:rsid w:val="00566257"/>
    <w:rsid w:val="005668E3"/>
    <w:rsid w:val="005671AD"/>
    <w:rsid w:val="00570529"/>
    <w:rsid w:val="0057484D"/>
    <w:rsid w:val="0058054C"/>
    <w:rsid w:val="00586456"/>
    <w:rsid w:val="00587170"/>
    <w:rsid w:val="0059243B"/>
    <w:rsid w:val="0059296D"/>
    <w:rsid w:val="005964E7"/>
    <w:rsid w:val="0059733C"/>
    <w:rsid w:val="00597A70"/>
    <w:rsid w:val="005A18BA"/>
    <w:rsid w:val="005A2175"/>
    <w:rsid w:val="005A4465"/>
    <w:rsid w:val="005A4C2E"/>
    <w:rsid w:val="005A55C2"/>
    <w:rsid w:val="005A5CEF"/>
    <w:rsid w:val="005A6C4C"/>
    <w:rsid w:val="005A73F6"/>
    <w:rsid w:val="005B1BFC"/>
    <w:rsid w:val="005B1F5E"/>
    <w:rsid w:val="005B2FFB"/>
    <w:rsid w:val="005B69E0"/>
    <w:rsid w:val="005C3618"/>
    <w:rsid w:val="005C4B14"/>
    <w:rsid w:val="005C4E86"/>
    <w:rsid w:val="005C6380"/>
    <w:rsid w:val="005C693F"/>
    <w:rsid w:val="005D00D4"/>
    <w:rsid w:val="005D25E8"/>
    <w:rsid w:val="005D3144"/>
    <w:rsid w:val="005D5505"/>
    <w:rsid w:val="005D59E8"/>
    <w:rsid w:val="005E3EB6"/>
    <w:rsid w:val="005E509C"/>
    <w:rsid w:val="005E5277"/>
    <w:rsid w:val="005F10F4"/>
    <w:rsid w:val="005F4156"/>
    <w:rsid w:val="00600128"/>
    <w:rsid w:val="00600416"/>
    <w:rsid w:val="00601D5F"/>
    <w:rsid w:val="0060365F"/>
    <w:rsid w:val="00603733"/>
    <w:rsid w:val="006052F7"/>
    <w:rsid w:val="00606276"/>
    <w:rsid w:val="00606A1B"/>
    <w:rsid w:val="006139DC"/>
    <w:rsid w:val="006147C8"/>
    <w:rsid w:val="00614DF4"/>
    <w:rsid w:val="006161B7"/>
    <w:rsid w:val="00616329"/>
    <w:rsid w:val="00616C66"/>
    <w:rsid w:val="006174B3"/>
    <w:rsid w:val="00622A38"/>
    <w:rsid w:val="00622B78"/>
    <w:rsid w:val="0062364F"/>
    <w:rsid w:val="00623F3F"/>
    <w:rsid w:val="00627F59"/>
    <w:rsid w:val="0063369F"/>
    <w:rsid w:val="00635669"/>
    <w:rsid w:val="00636F8C"/>
    <w:rsid w:val="006421D7"/>
    <w:rsid w:val="00642FF7"/>
    <w:rsid w:val="00647D07"/>
    <w:rsid w:val="00647FB6"/>
    <w:rsid w:val="00650481"/>
    <w:rsid w:val="00651190"/>
    <w:rsid w:val="006538C2"/>
    <w:rsid w:val="006543D2"/>
    <w:rsid w:val="00654805"/>
    <w:rsid w:val="0066094E"/>
    <w:rsid w:val="006636A2"/>
    <w:rsid w:val="006659A5"/>
    <w:rsid w:val="00667399"/>
    <w:rsid w:val="0067148A"/>
    <w:rsid w:val="00671B2C"/>
    <w:rsid w:val="006739B1"/>
    <w:rsid w:val="00674A52"/>
    <w:rsid w:val="00674E31"/>
    <w:rsid w:val="0067705E"/>
    <w:rsid w:val="00677071"/>
    <w:rsid w:val="006812D0"/>
    <w:rsid w:val="0068184B"/>
    <w:rsid w:val="00686A57"/>
    <w:rsid w:val="006877A7"/>
    <w:rsid w:val="00691925"/>
    <w:rsid w:val="00691A50"/>
    <w:rsid w:val="0069292E"/>
    <w:rsid w:val="00694185"/>
    <w:rsid w:val="0069751E"/>
    <w:rsid w:val="006A0996"/>
    <w:rsid w:val="006A1DD7"/>
    <w:rsid w:val="006A519E"/>
    <w:rsid w:val="006B0CDC"/>
    <w:rsid w:val="006B23E9"/>
    <w:rsid w:val="006B2916"/>
    <w:rsid w:val="006B40DC"/>
    <w:rsid w:val="006C1F0A"/>
    <w:rsid w:val="006C2F90"/>
    <w:rsid w:val="006C367C"/>
    <w:rsid w:val="006C4F9A"/>
    <w:rsid w:val="006C7D5E"/>
    <w:rsid w:val="006D1212"/>
    <w:rsid w:val="006D2606"/>
    <w:rsid w:val="006D3745"/>
    <w:rsid w:val="006D4AFC"/>
    <w:rsid w:val="006D6602"/>
    <w:rsid w:val="006E20E4"/>
    <w:rsid w:val="006E20F0"/>
    <w:rsid w:val="006E5149"/>
    <w:rsid w:val="006F2589"/>
    <w:rsid w:val="006F3D21"/>
    <w:rsid w:val="006F4778"/>
    <w:rsid w:val="006F4D28"/>
    <w:rsid w:val="006F6726"/>
    <w:rsid w:val="006F6B4B"/>
    <w:rsid w:val="006F6C38"/>
    <w:rsid w:val="0070140A"/>
    <w:rsid w:val="007016E7"/>
    <w:rsid w:val="00702EC6"/>
    <w:rsid w:val="00702F7D"/>
    <w:rsid w:val="00703009"/>
    <w:rsid w:val="0070346D"/>
    <w:rsid w:val="0070391F"/>
    <w:rsid w:val="00703B36"/>
    <w:rsid w:val="00703D84"/>
    <w:rsid w:val="00705B0A"/>
    <w:rsid w:val="00705E36"/>
    <w:rsid w:val="00707B49"/>
    <w:rsid w:val="00710079"/>
    <w:rsid w:val="007144E3"/>
    <w:rsid w:val="0072202A"/>
    <w:rsid w:val="0072548F"/>
    <w:rsid w:val="00730A95"/>
    <w:rsid w:val="00732310"/>
    <w:rsid w:val="00732872"/>
    <w:rsid w:val="00733671"/>
    <w:rsid w:val="00735320"/>
    <w:rsid w:val="00735E95"/>
    <w:rsid w:val="00737C8F"/>
    <w:rsid w:val="0074278F"/>
    <w:rsid w:val="00742C02"/>
    <w:rsid w:val="00743BD3"/>
    <w:rsid w:val="00746279"/>
    <w:rsid w:val="00746AE5"/>
    <w:rsid w:val="0074785A"/>
    <w:rsid w:val="00751A9B"/>
    <w:rsid w:val="00751E49"/>
    <w:rsid w:val="0075236F"/>
    <w:rsid w:val="00760787"/>
    <w:rsid w:val="00762143"/>
    <w:rsid w:val="007655BF"/>
    <w:rsid w:val="00765E88"/>
    <w:rsid w:val="00772D0D"/>
    <w:rsid w:val="00773A5B"/>
    <w:rsid w:val="00773D70"/>
    <w:rsid w:val="00781E1C"/>
    <w:rsid w:val="00782A7A"/>
    <w:rsid w:val="007831B5"/>
    <w:rsid w:val="007848F6"/>
    <w:rsid w:val="00785E9F"/>
    <w:rsid w:val="00790F26"/>
    <w:rsid w:val="007920DC"/>
    <w:rsid w:val="007925ED"/>
    <w:rsid w:val="00792DDF"/>
    <w:rsid w:val="00793D9B"/>
    <w:rsid w:val="007966A6"/>
    <w:rsid w:val="00797914"/>
    <w:rsid w:val="007A05AE"/>
    <w:rsid w:val="007A2A9F"/>
    <w:rsid w:val="007A5718"/>
    <w:rsid w:val="007A7A67"/>
    <w:rsid w:val="007B0FC6"/>
    <w:rsid w:val="007B1E13"/>
    <w:rsid w:val="007B36BE"/>
    <w:rsid w:val="007B38E4"/>
    <w:rsid w:val="007B628D"/>
    <w:rsid w:val="007C08AB"/>
    <w:rsid w:val="007C3109"/>
    <w:rsid w:val="007C3E35"/>
    <w:rsid w:val="007C45D4"/>
    <w:rsid w:val="007C496B"/>
    <w:rsid w:val="007C5423"/>
    <w:rsid w:val="007C648B"/>
    <w:rsid w:val="007D04C1"/>
    <w:rsid w:val="007D5573"/>
    <w:rsid w:val="007E3041"/>
    <w:rsid w:val="007E3617"/>
    <w:rsid w:val="007E3D7D"/>
    <w:rsid w:val="007F004F"/>
    <w:rsid w:val="007F15EA"/>
    <w:rsid w:val="007F54EF"/>
    <w:rsid w:val="007F791A"/>
    <w:rsid w:val="00800770"/>
    <w:rsid w:val="008016FF"/>
    <w:rsid w:val="00805292"/>
    <w:rsid w:val="008066C8"/>
    <w:rsid w:val="008068C1"/>
    <w:rsid w:val="00806AAC"/>
    <w:rsid w:val="00807DDA"/>
    <w:rsid w:val="00810933"/>
    <w:rsid w:val="008147DA"/>
    <w:rsid w:val="0081557A"/>
    <w:rsid w:val="008164B7"/>
    <w:rsid w:val="00817ACF"/>
    <w:rsid w:val="00822DDA"/>
    <w:rsid w:val="00827578"/>
    <w:rsid w:val="00834754"/>
    <w:rsid w:val="008379F3"/>
    <w:rsid w:val="0084305A"/>
    <w:rsid w:val="00844D1F"/>
    <w:rsid w:val="0084643F"/>
    <w:rsid w:val="008512E8"/>
    <w:rsid w:val="00852B50"/>
    <w:rsid w:val="00854203"/>
    <w:rsid w:val="008618DF"/>
    <w:rsid w:val="0086329E"/>
    <w:rsid w:val="00863D64"/>
    <w:rsid w:val="008645B7"/>
    <w:rsid w:val="00864B47"/>
    <w:rsid w:val="00865599"/>
    <w:rsid w:val="00867BA9"/>
    <w:rsid w:val="008701D1"/>
    <w:rsid w:val="0087048F"/>
    <w:rsid w:val="00873595"/>
    <w:rsid w:val="0087515A"/>
    <w:rsid w:val="008751EA"/>
    <w:rsid w:val="00876151"/>
    <w:rsid w:val="008803FB"/>
    <w:rsid w:val="00884310"/>
    <w:rsid w:val="008859A7"/>
    <w:rsid w:val="008861E1"/>
    <w:rsid w:val="008870CE"/>
    <w:rsid w:val="008871D4"/>
    <w:rsid w:val="00887884"/>
    <w:rsid w:val="008905C5"/>
    <w:rsid w:val="00890636"/>
    <w:rsid w:val="00890E8A"/>
    <w:rsid w:val="0089134D"/>
    <w:rsid w:val="00892B05"/>
    <w:rsid w:val="008934BD"/>
    <w:rsid w:val="008963A0"/>
    <w:rsid w:val="008A1483"/>
    <w:rsid w:val="008A1656"/>
    <w:rsid w:val="008A4C46"/>
    <w:rsid w:val="008A68C3"/>
    <w:rsid w:val="008A6F89"/>
    <w:rsid w:val="008B0C65"/>
    <w:rsid w:val="008C1DB1"/>
    <w:rsid w:val="008C2DFB"/>
    <w:rsid w:val="008C4CBE"/>
    <w:rsid w:val="008C4F2D"/>
    <w:rsid w:val="008C517C"/>
    <w:rsid w:val="008C52C0"/>
    <w:rsid w:val="008C618D"/>
    <w:rsid w:val="008D0784"/>
    <w:rsid w:val="008D2650"/>
    <w:rsid w:val="008D448C"/>
    <w:rsid w:val="008D537D"/>
    <w:rsid w:val="008D5DD0"/>
    <w:rsid w:val="008D6B2E"/>
    <w:rsid w:val="008E0B0A"/>
    <w:rsid w:val="008F0A95"/>
    <w:rsid w:val="008F1C8E"/>
    <w:rsid w:val="008F1D53"/>
    <w:rsid w:val="008F6779"/>
    <w:rsid w:val="00901523"/>
    <w:rsid w:val="009026D6"/>
    <w:rsid w:val="00903C7B"/>
    <w:rsid w:val="00903E4E"/>
    <w:rsid w:val="00904988"/>
    <w:rsid w:val="009069D5"/>
    <w:rsid w:val="009076B9"/>
    <w:rsid w:val="00911C7D"/>
    <w:rsid w:val="00912935"/>
    <w:rsid w:val="00912C3E"/>
    <w:rsid w:val="00913EA2"/>
    <w:rsid w:val="009147B9"/>
    <w:rsid w:val="00915B21"/>
    <w:rsid w:val="009252C7"/>
    <w:rsid w:val="00925764"/>
    <w:rsid w:val="009279A5"/>
    <w:rsid w:val="00927E00"/>
    <w:rsid w:val="009303B3"/>
    <w:rsid w:val="00930427"/>
    <w:rsid w:val="00931AD3"/>
    <w:rsid w:val="00931FF5"/>
    <w:rsid w:val="0093289B"/>
    <w:rsid w:val="0093375F"/>
    <w:rsid w:val="009350BB"/>
    <w:rsid w:val="00942504"/>
    <w:rsid w:val="009438E6"/>
    <w:rsid w:val="00944BC5"/>
    <w:rsid w:val="00945888"/>
    <w:rsid w:val="0094713D"/>
    <w:rsid w:val="0094721A"/>
    <w:rsid w:val="009479A1"/>
    <w:rsid w:val="00950EB4"/>
    <w:rsid w:val="00950F4E"/>
    <w:rsid w:val="00953713"/>
    <w:rsid w:val="00955204"/>
    <w:rsid w:val="0096411A"/>
    <w:rsid w:val="00967AD6"/>
    <w:rsid w:val="00970AAD"/>
    <w:rsid w:val="009716D6"/>
    <w:rsid w:val="00977042"/>
    <w:rsid w:val="009775C2"/>
    <w:rsid w:val="009814B3"/>
    <w:rsid w:val="00983AF5"/>
    <w:rsid w:val="009844D0"/>
    <w:rsid w:val="00990E4A"/>
    <w:rsid w:val="00990F20"/>
    <w:rsid w:val="00992568"/>
    <w:rsid w:val="009A09B9"/>
    <w:rsid w:val="009A0F3D"/>
    <w:rsid w:val="009A1689"/>
    <w:rsid w:val="009A1F4E"/>
    <w:rsid w:val="009A25C3"/>
    <w:rsid w:val="009A28CE"/>
    <w:rsid w:val="009A6A08"/>
    <w:rsid w:val="009A7187"/>
    <w:rsid w:val="009A7940"/>
    <w:rsid w:val="009B0D81"/>
    <w:rsid w:val="009B2BE6"/>
    <w:rsid w:val="009B2CEB"/>
    <w:rsid w:val="009B4607"/>
    <w:rsid w:val="009B49C0"/>
    <w:rsid w:val="009B6308"/>
    <w:rsid w:val="009B63E3"/>
    <w:rsid w:val="009C1865"/>
    <w:rsid w:val="009D1311"/>
    <w:rsid w:val="009D2577"/>
    <w:rsid w:val="009E5772"/>
    <w:rsid w:val="009F0091"/>
    <w:rsid w:val="009F089F"/>
    <w:rsid w:val="009F0B07"/>
    <w:rsid w:val="009F45D2"/>
    <w:rsid w:val="009F5175"/>
    <w:rsid w:val="00A01055"/>
    <w:rsid w:val="00A10FC8"/>
    <w:rsid w:val="00A12724"/>
    <w:rsid w:val="00A14D6A"/>
    <w:rsid w:val="00A157C9"/>
    <w:rsid w:val="00A161A1"/>
    <w:rsid w:val="00A20542"/>
    <w:rsid w:val="00A3168D"/>
    <w:rsid w:val="00A32112"/>
    <w:rsid w:val="00A323CA"/>
    <w:rsid w:val="00A327D2"/>
    <w:rsid w:val="00A33B79"/>
    <w:rsid w:val="00A357B4"/>
    <w:rsid w:val="00A3611E"/>
    <w:rsid w:val="00A362E6"/>
    <w:rsid w:val="00A40C98"/>
    <w:rsid w:val="00A423A1"/>
    <w:rsid w:val="00A435F9"/>
    <w:rsid w:val="00A43E9C"/>
    <w:rsid w:val="00A4444D"/>
    <w:rsid w:val="00A4475B"/>
    <w:rsid w:val="00A44F50"/>
    <w:rsid w:val="00A46248"/>
    <w:rsid w:val="00A4694B"/>
    <w:rsid w:val="00A47C69"/>
    <w:rsid w:val="00A53648"/>
    <w:rsid w:val="00A54368"/>
    <w:rsid w:val="00A63DFC"/>
    <w:rsid w:val="00A6749E"/>
    <w:rsid w:val="00A717EC"/>
    <w:rsid w:val="00A73C51"/>
    <w:rsid w:val="00A74AB3"/>
    <w:rsid w:val="00A75811"/>
    <w:rsid w:val="00A760F1"/>
    <w:rsid w:val="00A763CC"/>
    <w:rsid w:val="00A77DB7"/>
    <w:rsid w:val="00A81B8D"/>
    <w:rsid w:val="00A82302"/>
    <w:rsid w:val="00A82334"/>
    <w:rsid w:val="00A84CD9"/>
    <w:rsid w:val="00A85C1D"/>
    <w:rsid w:val="00A92980"/>
    <w:rsid w:val="00AA6385"/>
    <w:rsid w:val="00AA6831"/>
    <w:rsid w:val="00AA7E5C"/>
    <w:rsid w:val="00AB0711"/>
    <w:rsid w:val="00AB238B"/>
    <w:rsid w:val="00AB6025"/>
    <w:rsid w:val="00AB68BC"/>
    <w:rsid w:val="00AC0064"/>
    <w:rsid w:val="00AC0BF7"/>
    <w:rsid w:val="00AC202F"/>
    <w:rsid w:val="00AC4376"/>
    <w:rsid w:val="00AC69EE"/>
    <w:rsid w:val="00AC7418"/>
    <w:rsid w:val="00AC7768"/>
    <w:rsid w:val="00AD0B52"/>
    <w:rsid w:val="00AD36EC"/>
    <w:rsid w:val="00AD63B7"/>
    <w:rsid w:val="00AE1A9D"/>
    <w:rsid w:val="00AE2586"/>
    <w:rsid w:val="00AE2CB3"/>
    <w:rsid w:val="00AE4A7C"/>
    <w:rsid w:val="00AE7F39"/>
    <w:rsid w:val="00AF2AC7"/>
    <w:rsid w:val="00AF738A"/>
    <w:rsid w:val="00AF7AD4"/>
    <w:rsid w:val="00B01F69"/>
    <w:rsid w:val="00B05016"/>
    <w:rsid w:val="00B05523"/>
    <w:rsid w:val="00B11F02"/>
    <w:rsid w:val="00B13E68"/>
    <w:rsid w:val="00B14C5E"/>
    <w:rsid w:val="00B15680"/>
    <w:rsid w:val="00B20148"/>
    <w:rsid w:val="00B214C0"/>
    <w:rsid w:val="00B22DE1"/>
    <w:rsid w:val="00B249B2"/>
    <w:rsid w:val="00B25FAF"/>
    <w:rsid w:val="00B32DF8"/>
    <w:rsid w:val="00B33F0F"/>
    <w:rsid w:val="00B34A07"/>
    <w:rsid w:val="00B3630C"/>
    <w:rsid w:val="00B365E3"/>
    <w:rsid w:val="00B400A3"/>
    <w:rsid w:val="00B4358C"/>
    <w:rsid w:val="00B441F3"/>
    <w:rsid w:val="00B446AD"/>
    <w:rsid w:val="00B45F93"/>
    <w:rsid w:val="00B5167E"/>
    <w:rsid w:val="00B557E6"/>
    <w:rsid w:val="00B561B3"/>
    <w:rsid w:val="00B566D4"/>
    <w:rsid w:val="00B5712F"/>
    <w:rsid w:val="00B621CC"/>
    <w:rsid w:val="00B62B1C"/>
    <w:rsid w:val="00B63AE6"/>
    <w:rsid w:val="00B66ABF"/>
    <w:rsid w:val="00B67324"/>
    <w:rsid w:val="00B7011F"/>
    <w:rsid w:val="00B71761"/>
    <w:rsid w:val="00B71AE7"/>
    <w:rsid w:val="00B75A04"/>
    <w:rsid w:val="00B75A78"/>
    <w:rsid w:val="00B77838"/>
    <w:rsid w:val="00B800B1"/>
    <w:rsid w:val="00B81D8F"/>
    <w:rsid w:val="00B87E56"/>
    <w:rsid w:val="00BA00FE"/>
    <w:rsid w:val="00BA353D"/>
    <w:rsid w:val="00BB158B"/>
    <w:rsid w:val="00BB6675"/>
    <w:rsid w:val="00BB7A1E"/>
    <w:rsid w:val="00BC7952"/>
    <w:rsid w:val="00BD0806"/>
    <w:rsid w:val="00BD1235"/>
    <w:rsid w:val="00BD3F02"/>
    <w:rsid w:val="00BE2DCB"/>
    <w:rsid w:val="00BE3420"/>
    <w:rsid w:val="00BE7320"/>
    <w:rsid w:val="00BF0133"/>
    <w:rsid w:val="00BF402F"/>
    <w:rsid w:val="00BF6497"/>
    <w:rsid w:val="00BF6774"/>
    <w:rsid w:val="00BF6F60"/>
    <w:rsid w:val="00C02C37"/>
    <w:rsid w:val="00C05555"/>
    <w:rsid w:val="00C06D57"/>
    <w:rsid w:val="00C1024B"/>
    <w:rsid w:val="00C113B8"/>
    <w:rsid w:val="00C11F97"/>
    <w:rsid w:val="00C200AD"/>
    <w:rsid w:val="00C252F8"/>
    <w:rsid w:val="00C25EB8"/>
    <w:rsid w:val="00C278B7"/>
    <w:rsid w:val="00C31D9A"/>
    <w:rsid w:val="00C3356E"/>
    <w:rsid w:val="00C3527D"/>
    <w:rsid w:val="00C35C01"/>
    <w:rsid w:val="00C361BB"/>
    <w:rsid w:val="00C372B2"/>
    <w:rsid w:val="00C37B3D"/>
    <w:rsid w:val="00C37C20"/>
    <w:rsid w:val="00C40752"/>
    <w:rsid w:val="00C42FAD"/>
    <w:rsid w:val="00C43C10"/>
    <w:rsid w:val="00C4422E"/>
    <w:rsid w:val="00C46452"/>
    <w:rsid w:val="00C46623"/>
    <w:rsid w:val="00C47D46"/>
    <w:rsid w:val="00C47E03"/>
    <w:rsid w:val="00C47EA3"/>
    <w:rsid w:val="00C539AA"/>
    <w:rsid w:val="00C56E95"/>
    <w:rsid w:val="00C57A0D"/>
    <w:rsid w:val="00C60F4C"/>
    <w:rsid w:val="00C615B7"/>
    <w:rsid w:val="00C634D0"/>
    <w:rsid w:val="00C650A0"/>
    <w:rsid w:val="00C66BAF"/>
    <w:rsid w:val="00C7118A"/>
    <w:rsid w:val="00C71F09"/>
    <w:rsid w:val="00C73485"/>
    <w:rsid w:val="00C7479B"/>
    <w:rsid w:val="00C76314"/>
    <w:rsid w:val="00C8030A"/>
    <w:rsid w:val="00C82FF3"/>
    <w:rsid w:val="00C84805"/>
    <w:rsid w:val="00C87D9D"/>
    <w:rsid w:val="00C91649"/>
    <w:rsid w:val="00C91F10"/>
    <w:rsid w:val="00CA16A5"/>
    <w:rsid w:val="00CA1874"/>
    <w:rsid w:val="00CA66D3"/>
    <w:rsid w:val="00CA6706"/>
    <w:rsid w:val="00CA6C6C"/>
    <w:rsid w:val="00CB21A4"/>
    <w:rsid w:val="00CB2BB5"/>
    <w:rsid w:val="00CB2F24"/>
    <w:rsid w:val="00CB6C4F"/>
    <w:rsid w:val="00CB6E6E"/>
    <w:rsid w:val="00CC0577"/>
    <w:rsid w:val="00CC10C4"/>
    <w:rsid w:val="00CC2E08"/>
    <w:rsid w:val="00CC3B2D"/>
    <w:rsid w:val="00CC3B57"/>
    <w:rsid w:val="00CC5E11"/>
    <w:rsid w:val="00CC6085"/>
    <w:rsid w:val="00CD1046"/>
    <w:rsid w:val="00CD470A"/>
    <w:rsid w:val="00CD6A24"/>
    <w:rsid w:val="00CE4098"/>
    <w:rsid w:val="00CE4D14"/>
    <w:rsid w:val="00CE5C55"/>
    <w:rsid w:val="00CE70F7"/>
    <w:rsid w:val="00CF0453"/>
    <w:rsid w:val="00CF0DD4"/>
    <w:rsid w:val="00CF2EA9"/>
    <w:rsid w:val="00CF3122"/>
    <w:rsid w:val="00CF42B4"/>
    <w:rsid w:val="00CF5894"/>
    <w:rsid w:val="00CF5DC7"/>
    <w:rsid w:val="00D002A3"/>
    <w:rsid w:val="00D025F8"/>
    <w:rsid w:val="00D02618"/>
    <w:rsid w:val="00D04F01"/>
    <w:rsid w:val="00D0547A"/>
    <w:rsid w:val="00D07888"/>
    <w:rsid w:val="00D10088"/>
    <w:rsid w:val="00D1012A"/>
    <w:rsid w:val="00D10C7B"/>
    <w:rsid w:val="00D1215C"/>
    <w:rsid w:val="00D1234F"/>
    <w:rsid w:val="00D21921"/>
    <w:rsid w:val="00D22091"/>
    <w:rsid w:val="00D233C2"/>
    <w:rsid w:val="00D23CBD"/>
    <w:rsid w:val="00D24E40"/>
    <w:rsid w:val="00D25BDB"/>
    <w:rsid w:val="00D317DC"/>
    <w:rsid w:val="00D33308"/>
    <w:rsid w:val="00D3367E"/>
    <w:rsid w:val="00D342FF"/>
    <w:rsid w:val="00D34D17"/>
    <w:rsid w:val="00D37908"/>
    <w:rsid w:val="00D434C2"/>
    <w:rsid w:val="00D44F5F"/>
    <w:rsid w:val="00D45CAD"/>
    <w:rsid w:val="00D46AB1"/>
    <w:rsid w:val="00D53905"/>
    <w:rsid w:val="00D551B6"/>
    <w:rsid w:val="00D55F8E"/>
    <w:rsid w:val="00D570E7"/>
    <w:rsid w:val="00D710C0"/>
    <w:rsid w:val="00D71985"/>
    <w:rsid w:val="00D73E29"/>
    <w:rsid w:val="00D753D2"/>
    <w:rsid w:val="00D77DDF"/>
    <w:rsid w:val="00D80174"/>
    <w:rsid w:val="00D803D3"/>
    <w:rsid w:val="00D82E5E"/>
    <w:rsid w:val="00D858D1"/>
    <w:rsid w:val="00D8592D"/>
    <w:rsid w:val="00D9043B"/>
    <w:rsid w:val="00D934D0"/>
    <w:rsid w:val="00D957D5"/>
    <w:rsid w:val="00D9698F"/>
    <w:rsid w:val="00D973EE"/>
    <w:rsid w:val="00D97C1A"/>
    <w:rsid w:val="00DA10EF"/>
    <w:rsid w:val="00DA1DA1"/>
    <w:rsid w:val="00DA4C63"/>
    <w:rsid w:val="00DA710A"/>
    <w:rsid w:val="00DA7307"/>
    <w:rsid w:val="00DB039D"/>
    <w:rsid w:val="00DB0FD7"/>
    <w:rsid w:val="00DB1565"/>
    <w:rsid w:val="00DB1CED"/>
    <w:rsid w:val="00DB263D"/>
    <w:rsid w:val="00DB2D5E"/>
    <w:rsid w:val="00DB4B51"/>
    <w:rsid w:val="00DB6037"/>
    <w:rsid w:val="00DC22F7"/>
    <w:rsid w:val="00DC2F24"/>
    <w:rsid w:val="00DC47E3"/>
    <w:rsid w:val="00DC4BE6"/>
    <w:rsid w:val="00DC59B1"/>
    <w:rsid w:val="00DC59C0"/>
    <w:rsid w:val="00DC5FBD"/>
    <w:rsid w:val="00DC7C8E"/>
    <w:rsid w:val="00DD324E"/>
    <w:rsid w:val="00DD453A"/>
    <w:rsid w:val="00DD5EA5"/>
    <w:rsid w:val="00DE0257"/>
    <w:rsid w:val="00DE27BC"/>
    <w:rsid w:val="00DE2916"/>
    <w:rsid w:val="00DE3871"/>
    <w:rsid w:val="00DE405A"/>
    <w:rsid w:val="00DE5512"/>
    <w:rsid w:val="00DE5F3E"/>
    <w:rsid w:val="00DF0612"/>
    <w:rsid w:val="00DF1078"/>
    <w:rsid w:val="00DF1114"/>
    <w:rsid w:val="00DF33C0"/>
    <w:rsid w:val="00DF5122"/>
    <w:rsid w:val="00DF731E"/>
    <w:rsid w:val="00E017C4"/>
    <w:rsid w:val="00E01E99"/>
    <w:rsid w:val="00E02C01"/>
    <w:rsid w:val="00E04663"/>
    <w:rsid w:val="00E05012"/>
    <w:rsid w:val="00E05828"/>
    <w:rsid w:val="00E05FA5"/>
    <w:rsid w:val="00E101CB"/>
    <w:rsid w:val="00E1111C"/>
    <w:rsid w:val="00E13560"/>
    <w:rsid w:val="00E14403"/>
    <w:rsid w:val="00E14586"/>
    <w:rsid w:val="00E15328"/>
    <w:rsid w:val="00E16547"/>
    <w:rsid w:val="00E21590"/>
    <w:rsid w:val="00E21AA0"/>
    <w:rsid w:val="00E22EC3"/>
    <w:rsid w:val="00E302EC"/>
    <w:rsid w:val="00E30FB2"/>
    <w:rsid w:val="00E321E6"/>
    <w:rsid w:val="00E34608"/>
    <w:rsid w:val="00E36567"/>
    <w:rsid w:val="00E37D1B"/>
    <w:rsid w:val="00E412B7"/>
    <w:rsid w:val="00E419DB"/>
    <w:rsid w:val="00E41C18"/>
    <w:rsid w:val="00E45012"/>
    <w:rsid w:val="00E455BF"/>
    <w:rsid w:val="00E461A0"/>
    <w:rsid w:val="00E47BD6"/>
    <w:rsid w:val="00E5126F"/>
    <w:rsid w:val="00E54447"/>
    <w:rsid w:val="00E56B72"/>
    <w:rsid w:val="00E60740"/>
    <w:rsid w:val="00E64450"/>
    <w:rsid w:val="00E64837"/>
    <w:rsid w:val="00E67E26"/>
    <w:rsid w:val="00E70FBF"/>
    <w:rsid w:val="00E71425"/>
    <w:rsid w:val="00E7152D"/>
    <w:rsid w:val="00E716BE"/>
    <w:rsid w:val="00E7480D"/>
    <w:rsid w:val="00E74919"/>
    <w:rsid w:val="00E74DD0"/>
    <w:rsid w:val="00E75E9B"/>
    <w:rsid w:val="00E76C2C"/>
    <w:rsid w:val="00E80CB5"/>
    <w:rsid w:val="00E82F4C"/>
    <w:rsid w:val="00E8404B"/>
    <w:rsid w:val="00E846F3"/>
    <w:rsid w:val="00E84FEA"/>
    <w:rsid w:val="00E876D6"/>
    <w:rsid w:val="00E91C7F"/>
    <w:rsid w:val="00E92DF1"/>
    <w:rsid w:val="00E945F0"/>
    <w:rsid w:val="00E94777"/>
    <w:rsid w:val="00E97881"/>
    <w:rsid w:val="00EA2052"/>
    <w:rsid w:val="00EA516A"/>
    <w:rsid w:val="00EA54EB"/>
    <w:rsid w:val="00EA5611"/>
    <w:rsid w:val="00EB2F1D"/>
    <w:rsid w:val="00EB37D6"/>
    <w:rsid w:val="00EB3D98"/>
    <w:rsid w:val="00EB3EA9"/>
    <w:rsid w:val="00EB5091"/>
    <w:rsid w:val="00EB6900"/>
    <w:rsid w:val="00EC11C3"/>
    <w:rsid w:val="00EC3804"/>
    <w:rsid w:val="00EC5D1F"/>
    <w:rsid w:val="00EC5F1C"/>
    <w:rsid w:val="00EC61C6"/>
    <w:rsid w:val="00EC62B2"/>
    <w:rsid w:val="00ED20E2"/>
    <w:rsid w:val="00ED2657"/>
    <w:rsid w:val="00ED4E5B"/>
    <w:rsid w:val="00ED4FD1"/>
    <w:rsid w:val="00ED6346"/>
    <w:rsid w:val="00EE0115"/>
    <w:rsid w:val="00EE0A31"/>
    <w:rsid w:val="00EE2FEF"/>
    <w:rsid w:val="00EE6305"/>
    <w:rsid w:val="00EF72A6"/>
    <w:rsid w:val="00F001EF"/>
    <w:rsid w:val="00F02B38"/>
    <w:rsid w:val="00F05318"/>
    <w:rsid w:val="00F10ADB"/>
    <w:rsid w:val="00F13CEB"/>
    <w:rsid w:val="00F15866"/>
    <w:rsid w:val="00F17A90"/>
    <w:rsid w:val="00F20305"/>
    <w:rsid w:val="00F20A0D"/>
    <w:rsid w:val="00F214DF"/>
    <w:rsid w:val="00F24ABC"/>
    <w:rsid w:val="00F27DDF"/>
    <w:rsid w:val="00F306D7"/>
    <w:rsid w:val="00F31466"/>
    <w:rsid w:val="00F314FF"/>
    <w:rsid w:val="00F31EC5"/>
    <w:rsid w:val="00F32774"/>
    <w:rsid w:val="00F32E92"/>
    <w:rsid w:val="00F34CD3"/>
    <w:rsid w:val="00F368B1"/>
    <w:rsid w:val="00F371A6"/>
    <w:rsid w:val="00F417C7"/>
    <w:rsid w:val="00F41D33"/>
    <w:rsid w:val="00F43278"/>
    <w:rsid w:val="00F441A1"/>
    <w:rsid w:val="00F44E4F"/>
    <w:rsid w:val="00F45156"/>
    <w:rsid w:val="00F4690C"/>
    <w:rsid w:val="00F55AC5"/>
    <w:rsid w:val="00F56520"/>
    <w:rsid w:val="00F60E44"/>
    <w:rsid w:val="00F60F94"/>
    <w:rsid w:val="00F61634"/>
    <w:rsid w:val="00F64345"/>
    <w:rsid w:val="00F65138"/>
    <w:rsid w:val="00F654E8"/>
    <w:rsid w:val="00F65E50"/>
    <w:rsid w:val="00F71C4B"/>
    <w:rsid w:val="00F75B2F"/>
    <w:rsid w:val="00F76C62"/>
    <w:rsid w:val="00F77359"/>
    <w:rsid w:val="00F82EEF"/>
    <w:rsid w:val="00F84120"/>
    <w:rsid w:val="00F8473A"/>
    <w:rsid w:val="00F84B2B"/>
    <w:rsid w:val="00F85605"/>
    <w:rsid w:val="00F864B0"/>
    <w:rsid w:val="00F967CF"/>
    <w:rsid w:val="00F978DA"/>
    <w:rsid w:val="00FA2A51"/>
    <w:rsid w:val="00FA41EE"/>
    <w:rsid w:val="00FA4309"/>
    <w:rsid w:val="00FA50FE"/>
    <w:rsid w:val="00FA60B1"/>
    <w:rsid w:val="00FA69E9"/>
    <w:rsid w:val="00FA7AF5"/>
    <w:rsid w:val="00FB3412"/>
    <w:rsid w:val="00FB4AA5"/>
    <w:rsid w:val="00FB519A"/>
    <w:rsid w:val="00FB53A6"/>
    <w:rsid w:val="00FB64A5"/>
    <w:rsid w:val="00FB6964"/>
    <w:rsid w:val="00FC1C0F"/>
    <w:rsid w:val="00FC3D2A"/>
    <w:rsid w:val="00FC5D4D"/>
    <w:rsid w:val="00FC7FA3"/>
    <w:rsid w:val="00FD0495"/>
    <w:rsid w:val="00FD2695"/>
    <w:rsid w:val="00FD28FE"/>
    <w:rsid w:val="00FD3EA9"/>
    <w:rsid w:val="00FD3F07"/>
    <w:rsid w:val="00FD4F01"/>
    <w:rsid w:val="00FD5F40"/>
    <w:rsid w:val="00FD6F1C"/>
    <w:rsid w:val="00FD7407"/>
    <w:rsid w:val="00FE1E6E"/>
    <w:rsid w:val="00FE2104"/>
    <w:rsid w:val="00FE25EA"/>
    <w:rsid w:val="00FE4B41"/>
    <w:rsid w:val="00FE5283"/>
    <w:rsid w:val="00FF175D"/>
    <w:rsid w:val="00FF4D14"/>
    <w:rsid w:val="00FF7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298058B7"/>
  <w15:docId w15:val="{FF7B7AD4-15B3-4DA3-A2C1-EBFBECAE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F39"/>
    <w:pPr>
      <w:spacing w:before="60" w:after="60"/>
      <w:jc w:val="both"/>
    </w:pPr>
    <w:rPr>
      <w:rFonts w:ascii="Verdana" w:hAnsi="Verdana"/>
      <w:lang w:val="es-ES_tradnl"/>
    </w:rPr>
  </w:style>
  <w:style w:type="paragraph" w:styleId="Ttulo1">
    <w:name w:val="heading 1"/>
    <w:aliases w:val="E1,H1,R1,H11,CHL1,Heading 2-SOW,h1"/>
    <w:basedOn w:val="Ttulo"/>
    <w:link w:val="Ttulo1Car"/>
    <w:autoRedefine/>
    <w:uiPriority w:val="99"/>
    <w:qFormat/>
    <w:rsid w:val="00316757"/>
    <w:pPr>
      <w:pageBreakBefore/>
      <w:numPr>
        <w:numId w:val="2"/>
      </w:numPr>
      <w:pBdr>
        <w:top w:val="single" w:sz="12" w:space="3" w:color="011A33"/>
        <w:left w:val="single" w:sz="12" w:space="4" w:color="011A33"/>
        <w:bottom w:val="single" w:sz="12" w:space="3" w:color="011A33"/>
        <w:right w:val="single" w:sz="12" w:space="4" w:color="011A33"/>
      </w:pBdr>
      <w:tabs>
        <w:tab w:val="left" w:pos="454"/>
        <w:tab w:val="left" w:pos="1134"/>
        <w:tab w:val="left" w:pos="1418"/>
        <w:tab w:val="left" w:pos="1701"/>
        <w:tab w:val="left" w:pos="1985"/>
      </w:tabs>
      <w:spacing w:before="120" w:after="120" w:line="360" w:lineRule="exact"/>
      <w:ind w:right="113"/>
      <w:jc w:val="both"/>
      <w:outlineLvl w:val="0"/>
    </w:pPr>
    <w:rPr>
      <w:caps/>
      <w:color w:val="002060"/>
      <w:sz w:val="32"/>
      <w:szCs w:val="28"/>
      <w:lang w:val="es-ES"/>
    </w:rPr>
  </w:style>
  <w:style w:type="paragraph" w:styleId="Ttulo2">
    <w:name w:val="heading 2"/>
    <w:aliases w:val="Título 2 Car,Título 2 Car2 Car,Título 2 Car Car1 Car,Título 2 Car2 Car Car Car,Título 2 Car Car1 Car Car Car,Título 2 Car1 Car Car Car Car Car,Título 2 Car Car Car Car Car Car Car,Título 2 Car1 Car1 Car Car Car,Título 2 Car Car Car1 Car Car Car"/>
    <w:basedOn w:val="Normal"/>
    <w:next w:val="Sangra2detindependiente"/>
    <w:link w:val="Ttulo2Car1"/>
    <w:qFormat/>
    <w:rsid w:val="00AE7F39"/>
    <w:pPr>
      <w:keepNext/>
      <w:keepLines/>
      <w:numPr>
        <w:ilvl w:val="1"/>
        <w:numId w:val="2"/>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outlineLvl w:val="1"/>
    </w:pPr>
    <w:rPr>
      <w:caps/>
      <w:color w:val="011A33"/>
      <w:kern w:val="28"/>
      <w:sz w:val="28"/>
      <w:szCs w:val="28"/>
      <w:lang w:val="es-ES"/>
    </w:rPr>
  </w:style>
  <w:style w:type="paragraph" w:styleId="Ttulo3">
    <w:name w:val="heading 3"/>
    <w:aliases w:val="Título 3 Car3,Título 3 Car1 Car1,Título 3 Car Car Car1,Título 3 Car1 Car Car,Título 3 Car2 Car,Título 3 Car Car Car Car,Título 3 Car Car1 Car,Título 3 Car Car2,Título 3 Car1,Título 3 Car Car,Título 3 Car1 Car,Título 3 Car2,Título 3 Car Car Ca"/>
    <w:basedOn w:val="Ttulo2"/>
    <w:next w:val="Sangria3"/>
    <w:link w:val="Ttulo3Car"/>
    <w:autoRedefine/>
    <w:uiPriority w:val="99"/>
    <w:qFormat/>
    <w:rsid w:val="00AB68BC"/>
    <w:pPr>
      <w:numPr>
        <w:ilvl w:val="2"/>
      </w:numPr>
      <w:tabs>
        <w:tab w:val="clear" w:pos="1134"/>
        <w:tab w:val="clear" w:pos="1701"/>
        <w:tab w:val="left" w:pos="3686"/>
        <w:tab w:val="left" w:pos="3969"/>
      </w:tabs>
      <w:outlineLvl w:val="2"/>
    </w:pPr>
    <w:rPr>
      <w:bCs/>
    </w:rPr>
  </w:style>
  <w:style w:type="paragraph" w:styleId="Ttulo4">
    <w:name w:val="heading 4"/>
    <w:basedOn w:val="Normal"/>
    <w:next w:val="Sangria4"/>
    <w:link w:val="Ttulo4Car"/>
    <w:autoRedefine/>
    <w:uiPriority w:val="99"/>
    <w:qFormat/>
    <w:rsid w:val="006877A7"/>
    <w:pPr>
      <w:keepNext/>
      <w:keepLines/>
      <w:numPr>
        <w:ilvl w:val="3"/>
        <w:numId w:val="2"/>
      </w:numPr>
      <w:tabs>
        <w:tab w:val="left" w:pos="1134"/>
        <w:tab w:val="left" w:pos="1418"/>
        <w:tab w:val="left" w:leader="underscore" w:pos="1701"/>
        <w:tab w:val="left" w:pos="1985"/>
        <w:tab w:val="left" w:pos="2552"/>
        <w:tab w:val="left" w:pos="2835"/>
        <w:tab w:val="left" w:pos="3119"/>
        <w:tab w:val="left" w:pos="3402"/>
        <w:tab w:val="left" w:pos="3686"/>
        <w:tab w:val="left" w:pos="3969"/>
        <w:tab w:val="left" w:pos="4253"/>
        <w:tab w:val="left" w:pos="4536"/>
        <w:tab w:val="left" w:pos="4820"/>
        <w:tab w:val="left" w:pos="5103"/>
      </w:tabs>
      <w:spacing w:before="120" w:after="120"/>
      <w:outlineLvl w:val="3"/>
    </w:pPr>
    <w:rPr>
      <w:caps/>
      <w:color w:val="011A33"/>
      <w:kern w:val="28"/>
      <w:sz w:val="28"/>
      <w:szCs w:val="28"/>
    </w:rPr>
  </w:style>
  <w:style w:type="paragraph" w:styleId="Ttulo5">
    <w:name w:val="heading 5"/>
    <w:basedOn w:val="Sangra2detindependiente"/>
    <w:next w:val="Sangria5"/>
    <w:link w:val="Ttulo5Car"/>
    <w:autoRedefine/>
    <w:uiPriority w:val="99"/>
    <w:qFormat/>
    <w:rsid w:val="00AE7F39"/>
    <w:pPr>
      <w:keepNext/>
      <w:keepLines/>
      <w:numPr>
        <w:ilvl w:val="4"/>
        <w:numId w:val="2"/>
      </w:numPr>
      <w:tabs>
        <w:tab w:val="left" w:pos="1134"/>
        <w:tab w:val="left" w:pos="1418"/>
        <w:tab w:val="left" w:pos="1701"/>
        <w:tab w:val="left" w:pos="1985"/>
        <w:tab w:val="left" w:pos="2268"/>
        <w:tab w:val="left" w:pos="2552"/>
        <w:tab w:val="left" w:pos="3119"/>
        <w:tab w:val="left" w:pos="3402"/>
        <w:tab w:val="left" w:pos="3686"/>
        <w:tab w:val="left" w:pos="3969"/>
        <w:tab w:val="left" w:pos="4253"/>
        <w:tab w:val="left" w:pos="4536"/>
        <w:tab w:val="left" w:pos="4820"/>
        <w:tab w:val="left" w:pos="5103"/>
        <w:tab w:val="left" w:pos="5387"/>
      </w:tabs>
      <w:spacing w:before="120"/>
      <w:outlineLvl w:val="4"/>
    </w:pPr>
    <w:rPr>
      <w:caps/>
      <w:color w:val="011A33"/>
      <w:kern w:val="28"/>
      <w:sz w:val="28"/>
      <w:szCs w:val="28"/>
    </w:rPr>
  </w:style>
  <w:style w:type="paragraph" w:styleId="Ttulo6">
    <w:name w:val="heading 6"/>
    <w:basedOn w:val="Sangra2detindependiente"/>
    <w:next w:val="Sangria6"/>
    <w:link w:val="Ttulo6Car"/>
    <w:uiPriority w:val="99"/>
    <w:qFormat/>
    <w:rsid w:val="00AE7F39"/>
    <w:pPr>
      <w:keepNext/>
      <w:keepLines/>
      <w:numPr>
        <w:ilvl w:val="5"/>
        <w:numId w:val="2"/>
      </w:numPr>
      <w:tabs>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120"/>
      <w:outlineLvl w:val="5"/>
    </w:pPr>
    <w:rPr>
      <w:caps/>
      <w:color w:val="011A33"/>
      <w:kern w:val="28"/>
      <w:sz w:val="28"/>
      <w:szCs w:val="28"/>
    </w:rPr>
  </w:style>
  <w:style w:type="paragraph" w:styleId="Ttulo7">
    <w:name w:val="heading 7"/>
    <w:basedOn w:val="Sangra2detindependiente"/>
    <w:next w:val="Sangria7"/>
    <w:link w:val="Ttulo7Car"/>
    <w:uiPriority w:val="99"/>
    <w:qFormat/>
    <w:rsid w:val="00AE7F39"/>
    <w:pPr>
      <w:keepNext/>
      <w:keepLines/>
      <w:numPr>
        <w:ilvl w:val="6"/>
        <w:numId w:val="2"/>
      </w:numPr>
      <w:tabs>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spacing w:before="120"/>
      <w:outlineLvl w:val="6"/>
    </w:pPr>
    <w:rPr>
      <w:caps/>
      <w:color w:val="011A33"/>
      <w:kern w:val="28"/>
      <w:sz w:val="28"/>
      <w:szCs w:val="28"/>
    </w:rPr>
  </w:style>
  <w:style w:type="paragraph" w:styleId="Ttulo8">
    <w:name w:val="heading 8"/>
    <w:basedOn w:val="Normal"/>
    <w:next w:val="Normal"/>
    <w:link w:val="Ttulo8Car"/>
    <w:uiPriority w:val="99"/>
    <w:qFormat/>
    <w:rsid w:val="00AE7F39"/>
    <w:pPr>
      <w:keepNext/>
      <w:keepLines/>
      <w:numPr>
        <w:ilvl w:val="7"/>
        <w:numId w:val="2"/>
      </w:numPr>
      <w:spacing w:before="240" w:after="120" w:line="280" w:lineRule="exact"/>
      <w:outlineLvl w:val="7"/>
    </w:pPr>
    <w:rPr>
      <w:i/>
      <w:kern w:val="28"/>
    </w:rPr>
  </w:style>
  <w:style w:type="paragraph" w:styleId="Ttulo9">
    <w:name w:val="heading 9"/>
    <w:basedOn w:val="Normal"/>
    <w:next w:val="Normal"/>
    <w:link w:val="Ttulo9Car"/>
    <w:uiPriority w:val="99"/>
    <w:qFormat/>
    <w:rsid w:val="00AE7F39"/>
    <w:pPr>
      <w:keepNext/>
      <w:keepLines/>
      <w:numPr>
        <w:ilvl w:val="8"/>
        <w:numId w:val="2"/>
      </w:numPr>
      <w:spacing w:before="240" w:after="120" w:line="280" w:lineRule="exact"/>
      <w:outlineLvl w:val="8"/>
    </w:pPr>
    <w:rPr>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1 Car,H1 Car,R1 Car,H11 Car,CHL1 Car,Heading 2-SOW Car,h1 Car"/>
    <w:basedOn w:val="Fuentedeprrafopredeter"/>
    <w:link w:val="Ttulo1"/>
    <w:uiPriority w:val="99"/>
    <w:rsid w:val="00316757"/>
    <w:rPr>
      <w:rFonts w:ascii="Verdana" w:hAnsi="Verdana"/>
      <w:caps/>
      <w:color w:val="002060"/>
      <w:kern w:val="28"/>
      <w:sz w:val="32"/>
      <w:szCs w:val="28"/>
    </w:rPr>
  </w:style>
  <w:style w:type="character" w:customStyle="1" w:styleId="Ttulo2Car1">
    <w:name w:val="Título 2 Car1"/>
    <w:aliases w:val="Título 2 Car Car,Título 2 Car2 Car Car,Título 2 Car Car1 Car Car,Título 2 Car2 Car Car Car Car,Título 2 Car Car1 Car Car Car Car,Título 2 Car1 Car Car Car Car Car Car,Título 2 Car Car Car Car Car Car Car Car"/>
    <w:basedOn w:val="Fuentedeprrafopredeter"/>
    <w:link w:val="Ttulo2"/>
    <w:locked/>
    <w:rsid w:val="00152FFD"/>
    <w:rPr>
      <w:rFonts w:ascii="Verdana" w:hAnsi="Verdana"/>
      <w:caps/>
      <w:color w:val="011A33"/>
      <w:kern w:val="28"/>
      <w:sz w:val="28"/>
      <w:szCs w:val="28"/>
    </w:rPr>
  </w:style>
  <w:style w:type="character" w:customStyle="1" w:styleId="Ttulo3Car">
    <w:name w:val="Título 3 Car"/>
    <w:aliases w:val="Título 3 Car3 Car,Título 3 Car1 Car1 Car,Título 3 Car Car Car1 Car,Título 3 Car1 Car Car Car,Título 3 Car2 Car Car,Título 3 Car Car Car Car Car,Título 3 Car Car1 Car Car,Título 3 Car Car2 Car,Título 3 Car1 Car2,Título 3 Car Car Car"/>
    <w:basedOn w:val="Fuentedeprrafopredeter"/>
    <w:link w:val="Ttulo3"/>
    <w:uiPriority w:val="99"/>
    <w:rsid w:val="00AB68BC"/>
    <w:rPr>
      <w:rFonts w:ascii="Verdana" w:hAnsi="Verdana"/>
      <w:bCs/>
      <w:caps/>
      <w:color w:val="011A33"/>
      <w:kern w:val="28"/>
      <w:sz w:val="28"/>
      <w:szCs w:val="28"/>
    </w:rPr>
  </w:style>
  <w:style w:type="character" w:customStyle="1" w:styleId="Ttulo4Car">
    <w:name w:val="Título 4 Car"/>
    <w:basedOn w:val="Fuentedeprrafopredeter"/>
    <w:link w:val="Ttulo4"/>
    <w:uiPriority w:val="99"/>
    <w:locked/>
    <w:rsid w:val="006877A7"/>
    <w:rPr>
      <w:rFonts w:ascii="Verdana" w:hAnsi="Verdana"/>
      <w:caps/>
      <w:color w:val="011A33"/>
      <w:kern w:val="28"/>
      <w:sz w:val="28"/>
      <w:szCs w:val="28"/>
      <w:lang w:val="es-ES_tradnl"/>
    </w:rPr>
  </w:style>
  <w:style w:type="character" w:customStyle="1" w:styleId="Ttulo5Car">
    <w:name w:val="Título 5 Car"/>
    <w:basedOn w:val="Fuentedeprrafopredeter"/>
    <w:link w:val="Ttulo5"/>
    <w:uiPriority w:val="99"/>
    <w:rsid w:val="00BF2B96"/>
    <w:rPr>
      <w:rFonts w:ascii="Verdana" w:hAnsi="Verdana"/>
      <w:caps/>
      <w:color w:val="011A33"/>
      <w:kern w:val="28"/>
      <w:sz w:val="28"/>
      <w:szCs w:val="28"/>
      <w:lang w:val="es-ES_tradnl"/>
    </w:rPr>
  </w:style>
  <w:style w:type="character" w:customStyle="1" w:styleId="Ttulo6Car">
    <w:name w:val="Título 6 Car"/>
    <w:basedOn w:val="Fuentedeprrafopredeter"/>
    <w:link w:val="Ttulo6"/>
    <w:uiPriority w:val="99"/>
    <w:rsid w:val="00BF2B96"/>
    <w:rPr>
      <w:rFonts w:ascii="Verdana" w:hAnsi="Verdana"/>
      <w:caps/>
      <w:color w:val="011A33"/>
      <w:kern w:val="28"/>
      <w:sz w:val="28"/>
      <w:szCs w:val="28"/>
      <w:lang w:val="es-ES_tradnl"/>
    </w:rPr>
  </w:style>
  <w:style w:type="character" w:customStyle="1" w:styleId="Ttulo7Car">
    <w:name w:val="Título 7 Car"/>
    <w:basedOn w:val="Fuentedeprrafopredeter"/>
    <w:link w:val="Ttulo7"/>
    <w:uiPriority w:val="99"/>
    <w:rsid w:val="00BF2B96"/>
    <w:rPr>
      <w:rFonts w:ascii="Verdana" w:hAnsi="Verdana"/>
      <w:caps/>
      <w:color w:val="011A33"/>
      <w:kern w:val="28"/>
      <w:sz w:val="28"/>
      <w:szCs w:val="28"/>
      <w:lang w:val="es-ES_tradnl"/>
    </w:rPr>
  </w:style>
  <w:style w:type="character" w:customStyle="1" w:styleId="Ttulo8Car">
    <w:name w:val="Título 8 Car"/>
    <w:basedOn w:val="Fuentedeprrafopredeter"/>
    <w:link w:val="Ttulo8"/>
    <w:uiPriority w:val="99"/>
    <w:rsid w:val="00BF2B96"/>
    <w:rPr>
      <w:rFonts w:ascii="Verdana" w:hAnsi="Verdana"/>
      <w:i/>
      <w:kern w:val="28"/>
      <w:lang w:val="es-ES_tradnl"/>
    </w:rPr>
  </w:style>
  <w:style w:type="character" w:customStyle="1" w:styleId="Ttulo9Car">
    <w:name w:val="Título 9 Car"/>
    <w:basedOn w:val="Fuentedeprrafopredeter"/>
    <w:link w:val="Ttulo9"/>
    <w:uiPriority w:val="99"/>
    <w:rsid w:val="00BF2B96"/>
    <w:rPr>
      <w:rFonts w:ascii="Verdana" w:hAnsi="Verdana"/>
      <w:i/>
      <w:kern w:val="28"/>
      <w:lang w:val="es-ES_tradnl"/>
    </w:rPr>
  </w:style>
  <w:style w:type="paragraph" w:styleId="Ttulo">
    <w:name w:val="Title"/>
    <w:basedOn w:val="Normal"/>
    <w:next w:val="Subttulo"/>
    <w:link w:val="TtuloCar"/>
    <w:qFormat/>
    <w:rsid w:val="00AE7F39"/>
    <w:pPr>
      <w:keepNext/>
      <w:keepLines/>
      <w:jc w:val="center"/>
    </w:pPr>
    <w:rPr>
      <w:color w:val="FF8700"/>
      <w:kern w:val="28"/>
      <w:sz w:val="40"/>
      <w:szCs w:val="40"/>
    </w:rPr>
  </w:style>
  <w:style w:type="character" w:customStyle="1" w:styleId="TtuloCar">
    <w:name w:val="Título Car"/>
    <w:basedOn w:val="Fuentedeprrafopredeter"/>
    <w:link w:val="Ttulo"/>
    <w:uiPriority w:val="10"/>
    <w:rsid w:val="00BF2B96"/>
    <w:rPr>
      <w:rFonts w:asciiTheme="majorHAnsi" w:eastAsiaTheme="majorEastAsia" w:hAnsiTheme="majorHAnsi" w:cstheme="majorBidi"/>
      <w:b/>
      <w:bCs/>
      <w:kern w:val="28"/>
      <w:sz w:val="32"/>
      <w:szCs w:val="32"/>
      <w:lang w:val="es-ES_tradnl"/>
    </w:rPr>
  </w:style>
  <w:style w:type="paragraph" w:styleId="Subttulo">
    <w:name w:val="Subtitle"/>
    <w:basedOn w:val="Normal"/>
    <w:link w:val="SubttuloCar"/>
    <w:qFormat/>
    <w:rsid w:val="00AE7F39"/>
    <w:pPr>
      <w:jc w:val="center"/>
      <w:outlineLvl w:val="1"/>
    </w:pPr>
    <w:rPr>
      <w:rFonts w:ascii="Arial" w:hAnsi="Arial" w:cs="Arial"/>
    </w:rPr>
  </w:style>
  <w:style w:type="character" w:customStyle="1" w:styleId="SubttuloCar">
    <w:name w:val="Subtítulo Car"/>
    <w:basedOn w:val="Fuentedeprrafopredeter"/>
    <w:link w:val="Subttulo"/>
    <w:uiPriority w:val="11"/>
    <w:rsid w:val="00BF2B96"/>
    <w:rPr>
      <w:rFonts w:asciiTheme="majorHAnsi" w:eastAsiaTheme="majorEastAsia" w:hAnsiTheme="majorHAnsi" w:cstheme="majorBidi"/>
      <w:sz w:val="24"/>
      <w:szCs w:val="24"/>
      <w:lang w:val="es-ES_tradnl"/>
    </w:rPr>
  </w:style>
  <w:style w:type="character" w:customStyle="1" w:styleId="Sangria1Car">
    <w:name w:val="Sangria 1 Car"/>
    <w:basedOn w:val="Fuentedeprrafopredeter"/>
    <w:uiPriority w:val="99"/>
    <w:rsid w:val="00AE7F39"/>
    <w:rPr>
      <w:rFonts w:ascii="Verdana" w:hAnsi="Verdana" w:cs="Times New Roman"/>
      <w:sz w:val="22"/>
      <w:szCs w:val="22"/>
      <w:lang w:val="es-ES" w:eastAsia="es-ES" w:bidi="ar-SA"/>
    </w:rPr>
  </w:style>
  <w:style w:type="paragraph" w:styleId="Sangra2detindependiente">
    <w:name w:val="Body Text Indent 2"/>
    <w:basedOn w:val="Normal"/>
    <w:link w:val="Sangra2detindependienteCar1"/>
    <w:rsid w:val="00AE7F39"/>
    <w:pPr>
      <w:spacing w:after="120"/>
      <w:ind w:left="340"/>
    </w:pPr>
  </w:style>
  <w:style w:type="character" w:customStyle="1" w:styleId="Sangra2detindependienteCar1">
    <w:name w:val="Sangría 2 de t. independiente Car1"/>
    <w:basedOn w:val="Fuentedeprrafopredeter"/>
    <w:link w:val="Sangra2detindependiente"/>
    <w:rsid w:val="00BF2B96"/>
    <w:rPr>
      <w:rFonts w:ascii="Verdana" w:hAnsi="Verdana"/>
      <w:lang w:val="es-ES_tradnl"/>
    </w:rPr>
  </w:style>
  <w:style w:type="paragraph" w:customStyle="1" w:styleId="Sangria3">
    <w:name w:val="Sangria 3"/>
    <w:basedOn w:val="Sangra2detindependiente"/>
    <w:uiPriority w:val="99"/>
    <w:rsid w:val="00AE7F39"/>
    <w:pPr>
      <w:ind w:left="510"/>
    </w:pPr>
    <w:rPr>
      <w:lang w:val="es-ES"/>
    </w:rPr>
  </w:style>
  <w:style w:type="paragraph" w:customStyle="1" w:styleId="Sangria4">
    <w:name w:val="Sangria 4"/>
    <w:basedOn w:val="Sangra2detindependiente"/>
    <w:uiPriority w:val="99"/>
    <w:rsid w:val="00AE7F39"/>
    <w:pPr>
      <w:ind w:left="680"/>
    </w:pPr>
    <w:rPr>
      <w:lang w:val="es-ES"/>
    </w:rPr>
  </w:style>
  <w:style w:type="paragraph" w:customStyle="1" w:styleId="Sangria5">
    <w:name w:val="Sangria 5"/>
    <w:basedOn w:val="Sangria4"/>
    <w:uiPriority w:val="99"/>
    <w:rsid w:val="00AE7F39"/>
    <w:pPr>
      <w:ind w:left="851"/>
    </w:pPr>
  </w:style>
  <w:style w:type="paragraph" w:customStyle="1" w:styleId="Sangria6">
    <w:name w:val="Sangria 6"/>
    <w:basedOn w:val="Sangra2detindependiente"/>
    <w:uiPriority w:val="99"/>
    <w:rsid w:val="00AE7F39"/>
    <w:pPr>
      <w:ind w:left="1021"/>
    </w:pPr>
  </w:style>
  <w:style w:type="paragraph" w:customStyle="1" w:styleId="Sangria7">
    <w:name w:val="Sangria 7"/>
    <w:basedOn w:val="Sangra2detindependiente"/>
    <w:uiPriority w:val="99"/>
    <w:rsid w:val="00AE7F39"/>
    <w:pPr>
      <w:ind w:left="1191"/>
    </w:pPr>
  </w:style>
  <w:style w:type="paragraph" w:customStyle="1" w:styleId="Normal20">
    <w:name w:val="Normal 20"/>
    <w:basedOn w:val="Normal"/>
    <w:uiPriority w:val="99"/>
    <w:rsid w:val="00AE7F39"/>
    <w:pPr>
      <w:jc w:val="center"/>
    </w:pPr>
    <w:rPr>
      <w:bCs/>
      <w:color w:val="011A33"/>
      <w:sz w:val="40"/>
      <w:szCs w:val="40"/>
    </w:rPr>
  </w:style>
  <w:style w:type="paragraph" w:customStyle="1" w:styleId="Normal8Car">
    <w:name w:val="Normal 8 Car"/>
    <w:basedOn w:val="Normal"/>
    <w:uiPriority w:val="99"/>
    <w:rsid w:val="00AE7F39"/>
    <w:pPr>
      <w:keepLines/>
    </w:pPr>
    <w:rPr>
      <w:rFonts w:cs="Arial"/>
      <w:iCs/>
      <w:noProof/>
      <w:sz w:val="16"/>
      <w:szCs w:val="16"/>
      <w:lang w:val="es-ES"/>
    </w:rPr>
  </w:style>
  <w:style w:type="paragraph" w:customStyle="1" w:styleId="TitolNormalCentradoCar">
    <w:name w:val="Titol Normal Centrado Car"/>
    <w:basedOn w:val="Normal"/>
    <w:next w:val="Normal"/>
    <w:uiPriority w:val="99"/>
    <w:rsid w:val="00AE7F39"/>
    <w:pPr>
      <w:keepLines/>
      <w:jc w:val="center"/>
    </w:pPr>
    <w:rPr>
      <w:noProof/>
      <w:color w:val="011A33"/>
      <w:sz w:val="16"/>
      <w:szCs w:val="16"/>
      <w:lang w:val="es-ES"/>
    </w:rPr>
  </w:style>
  <w:style w:type="paragraph" w:customStyle="1" w:styleId="EstiloEstiloTtulodelcaptuloAzulAntes12ptoAntes18">
    <w:name w:val="Estilo Estilo Título del capítulo + Azul Antes:  12 pto + Antes:  18..."/>
    <w:basedOn w:val="Normal"/>
    <w:uiPriority w:val="99"/>
    <w:rsid w:val="00AE7F39"/>
    <w:pPr>
      <w:keepNext/>
      <w:keepLines/>
      <w:spacing w:line="480" w:lineRule="exact"/>
      <w:ind w:right="113"/>
    </w:pPr>
    <w:rPr>
      <w:color w:val="011A33"/>
      <w:sz w:val="36"/>
      <w:szCs w:val="20"/>
    </w:rPr>
  </w:style>
  <w:style w:type="paragraph" w:styleId="Encabezado">
    <w:name w:val="header"/>
    <w:aliases w:val="h"/>
    <w:basedOn w:val="Normal"/>
    <w:link w:val="EncabezadoCar"/>
    <w:uiPriority w:val="99"/>
    <w:rsid w:val="00AE7F39"/>
    <w:pPr>
      <w:tabs>
        <w:tab w:val="center" w:pos="4252"/>
        <w:tab w:val="right" w:pos="8504"/>
      </w:tabs>
    </w:pPr>
  </w:style>
  <w:style w:type="character" w:customStyle="1" w:styleId="EncabezadoCar">
    <w:name w:val="Encabezado Car"/>
    <w:aliases w:val="h Car"/>
    <w:basedOn w:val="Fuentedeprrafopredeter"/>
    <w:link w:val="Encabezado"/>
    <w:uiPriority w:val="99"/>
    <w:semiHidden/>
    <w:rsid w:val="00BF2B96"/>
    <w:rPr>
      <w:rFonts w:ascii="Verdana" w:hAnsi="Verdana"/>
      <w:lang w:val="es-ES_tradnl"/>
    </w:rPr>
  </w:style>
  <w:style w:type="paragraph" w:styleId="Piedepgina">
    <w:name w:val="footer"/>
    <w:basedOn w:val="Normal"/>
    <w:link w:val="PiedepginaCar1"/>
    <w:uiPriority w:val="99"/>
    <w:rsid w:val="00AE7F39"/>
    <w:pPr>
      <w:tabs>
        <w:tab w:val="center" w:pos="4252"/>
        <w:tab w:val="right" w:pos="8504"/>
      </w:tabs>
    </w:pPr>
  </w:style>
  <w:style w:type="character" w:customStyle="1" w:styleId="PiedepginaCar1">
    <w:name w:val="Pie de página Car1"/>
    <w:basedOn w:val="Fuentedeprrafopredeter"/>
    <w:link w:val="Piedepgina"/>
    <w:uiPriority w:val="99"/>
    <w:semiHidden/>
    <w:rsid w:val="00BF2B96"/>
    <w:rPr>
      <w:rFonts w:ascii="Verdana" w:hAnsi="Verdana"/>
      <w:lang w:val="es-ES_tradnl"/>
    </w:rPr>
  </w:style>
  <w:style w:type="paragraph" w:customStyle="1" w:styleId="Ilustracin">
    <w:name w:val="Ilustración"/>
    <w:basedOn w:val="Normal"/>
    <w:uiPriority w:val="99"/>
    <w:rsid w:val="00AE7F39"/>
    <w:pPr>
      <w:jc w:val="center"/>
    </w:pPr>
    <w:rPr>
      <w:rFonts w:ascii="Arial" w:hAnsi="Arial"/>
      <w:sz w:val="20"/>
      <w:lang w:val="es-ES"/>
    </w:rPr>
  </w:style>
  <w:style w:type="character" w:customStyle="1" w:styleId="TitolNormalCentradoCarCar">
    <w:name w:val="Titol Normal Centrado Car Car"/>
    <w:basedOn w:val="Fuentedeprrafopredeter"/>
    <w:uiPriority w:val="99"/>
    <w:rsid w:val="00AE7F39"/>
    <w:rPr>
      <w:rFonts w:ascii="Verdana" w:hAnsi="Verdana" w:cs="Times New Roman"/>
      <w:noProof/>
      <w:color w:val="011A33"/>
      <w:sz w:val="16"/>
      <w:szCs w:val="16"/>
      <w:lang w:val="es-ES" w:eastAsia="es-ES" w:bidi="ar-SA"/>
    </w:rPr>
  </w:style>
  <w:style w:type="paragraph" w:customStyle="1" w:styleId="Sangria1">
    <w:name w:val="Sangria 1"/>
    <w:basedOn w:val="Normal"/>
    <w:uiPriority w:val="99"/>
    <w:rsid w:val="00AE7F39"/>
    <w:pPr>
      <w:keepLines/>
      <w:tabs>
        <w:tab w:val="left" w:pos="567"/>
        <w:tab w:val="left" w:pos="1134"/>
        <w:tab w:val="left" w:pos="1701"/>
        <w:tab w:val="left" w:pos="2268"/>
        <w:tab w:val="left" w:pos="2835"/>
        <w:tab w:val="left" w:pos="3402"/>
        <w:tab w:val="left" w:pos="3969"/>
        <w:tab w:val="left" w:pos="4536"/>
        <w:tab w:val="left" w:pos="5103"/>
        <w:tab w:val="left" w:pos="5670"/>
      </w:tabs>
    </w:pPr>
    <w:rPr>
      <w:lang w:val="es-ES"/>
    </w:rPr>
  </w:style>
  <w:style w:type="paragraph" w:customStyle="1" w:styleId="Encabezadoprimero">
    <w:name w:val="Encabezado primero"/>
    <w:basedOn w:val="Encabezado"/>
    <w:uiPriority w:val="99"/>
    <w:rsid w:val="00AE7F39"/>
    <w:pPr>
      <w:keepLines/>
      <w:tabs>
        <w:tab w:val="clear" w:pos="4252"/>
        <w:tab w:val="clear" w:pos="8504"/>
        <w:tab w:val="center" w:pos="4320"/>
      </w:tabs>
      <w:jc w:val="center"/>
    </w:pPr>
    <w:rPr>
      <w:rFonts w:ascii="Arial Negrita" w:hAnsi="Arial Negrita"/>
      <w:b/>
      <w:caps/>
      <w:spacing w:val="20"/>
      <w:sz w:val="18"/>
    </w:rPr>
  </w:style>
  <w:style w:type="paragraph" w:customStyle="1" w:styleId="EstiloTtulo1Negrita">
    <w:name w:val="Estilo Título 1 + Negrita"/>
    <w:basedOn w:val="Ttulo1"/>
    <w:rsid w:val="00AE7F39"/>
    <w:pPr>
      <w:pBdr>
        <w:top w:val="single" w:sz="12" w:space="3" w:color="FF8700"/>
        <w:left w:val="single" w:sz="12" w:space="4" w:color="FF8700"/>
        <w:bottom w:val="single" w:sz="12" w:space="3" w:color="FF8700"/>
        <w:right w:val="single" w:sz="12" w:space="4" w:color="FF8700"/>
      </w:pBdr>
    </w:pPr>
    <w:rPr>
      <w:b/>
      <w:bCs/>
    </w:rPr>
  </w:style>
  <w:style w:type="paragraph" w:customStyle="1" w:styleId="Titulo0">
    <w:name w:val="Titulo 0"/>
    <w:basedOn w:val="Ttulo"/>
    <w:next w:val="Normal"/>
    <w:uiPriority w:val="99"/>
    <w:rsid w:val="00AE7F39"/>
    <w:pPr>
      <w:pageBreakBefore/>
      <w:pBdr>
        <w:top w:val="single" w:sz="12" w:space="1" w:color="011A33"/>
        <w:left w:val="single" w:sz="12" w:space="4" w:color="011A33"/>
        <w:bottom w:val="single" w:sz="12" w:space="1" w:color="011A33"/>
        <w:right w:val="single" w:sz="12" w:space="4" w:color="011A33"/>
      </w:pBdr>
      <w:spacing w:before="0" w:after="240"/>
      <w:ind w:right="113"/>
      <w:jc w:val="left"/>
    </w:pPr>
    <w:rPr>
      <w:sz w:val="28"/>
    </w:rPr>
  </w:style>
  <w:style w:type="paragraph" w:customStyle="1" w:styleId="Azul12">
    <w:name w:val="Azul 12"/>
    <w:basedOn w:val="Normal"/>
    <w:uiPriority w:val="99"/>
    <w:rsid w:val="00AE7F39"/>
    <w:pPr>
      <w:spacing w:after="120"/>
    </w:pPr>
    <w:rPr>
      <w:color w:val="011A33"/>
    </w:rPr>
  </w:style>
  <w:style w:type="paragraph" w:styleId="TDC1">
    <w:name w:val="toc 1"/>
    <w:basedOn w:val="Normal"/>
    <w:uiPriority w:val="39"/>
    <w:rsid w:val="00587170"/>
    <w:pPr>
      <w:tabs>
        <w:tab w:val="left" w:pos="510"/>
        <w:tab w:val="right" w:leader="dot" w:pos="9469"/>
      </w:tabs>
      <w:spacing w:before="200" w:after="0"/>
      <w:ind w:left="397" w:right="284" w:hanging="397"/>
    </w:pPr>
    <w:rPr>
      <w:caps/>
      <w:noProof/>
      <w:sz w:val="20"/>
      <w:szCs w:val="24"/>
    </w:rPr>
  </w:style>
  <w:style w:type="character" w:customStyle="1" w:styleId="Sangria1CarCar">
    <w:name w:val="Sangria 1 Car Car"/>
    <w:basedOn w:val="Fuentedeprrafopredeter"/>
    <w:uiPriority w:val="99"/>
    <w:rsid w:val="00AE7F39"/>
    <w:rPr>
      <w:rFonts w:ascii="Verdana" w:hAnsi="Verdana" w:cs="Times New Roman"/>
      <w:sz w:val="22"/>
      <w:szCs w:val="22"/>
      <w:lang w:val="es-ES" w:eastAsia="es-ES" w:bidi="ar-SA"/>
    </w:rPr>
  </w:style>
  <w:style w:type="paragraph" w:customStyle="1" w:styleId="TtuloAnnex">
    <w:name w:val="Título Annex"/>
    <w:basedOn w:val="Ttulo1"/>
    <w:next w:val="Sangria1"/>
    <w:uiPriority w:val="99"/>
    <w:rsid w:val="00AE7F39"/>
    <w:pPr>
      <w:spacing w:before="0" w:after="240"/>
    </w:pPr>
  </w:style>
  <w:style w:type="paragraph" w:styleId="Tabladeilustraciones">
    <w:name w:val="table of figures"/>
    <w:basedOn w:val="Normal"/>
    <w:uiPriority w:val="99"/>
    <w:semiHidden/>
    <w:rsid w:val="00AE7F39"/>
    <w:pPr>
      <w:tabs>
        <w:tab w:val="right" w:leader="dot" w:pos="9469"/>
      </w:tabs>
      <w:spacing w:before="120" w:after="0"/>
      <w:ind w:left="1418" w:right="284" w:hanging="1418"/>
      <w:jc w:val="left"/>
    </w:pPr>
    <w:rPr>
      <w:i/>
      <w:sz w:val="20"/>
      <w:szCs w:val="20"/>
    </w:rPr>
  </w:style>
  <w:style w:type="paragraph" w:styleId="Descripcin">
    <w:name w:val="caption"/>
    <w:basedOn w:val="Normal"/>
    <w:next w:val="Textoindependiente"/>
    <w:qFormat/>
    <w:rsid w:val="00AE7F39"/>
    <w:pPr>
      <w:spacing w:before="120" w:after="240"/>
      <w:jc w:val="center"/>
    </w:pPr>
    <w:rPr>
      <w:i/>
      <w:color w:val="011A33"/>
      <w:sz w:val="16"/>
      <w:szCs w:val="16"/>
    </w:rPr>
  </w:style>
  <w:style w:type="paragraph" w:styleId="Textoindependiente">
    <w:name w:val="Body Text"/>
    <w:basedOn w:val="Normal"/>
    <w:link w:val="TextoindependienteCar"/>
    <w:uiPriority w:val="99"/>
    <w:rsid w:val="00AE7F39"/>
    <w:pPr>
      <w:spacing w:after="120"/>
    </w:pPr>
  </w:style>
  <w:style w:type="character" w:customStyle="1" w:styleId="TextoindependienteCar">
    <w:name w:val="Texto independiente Car"/>
    <w:basedOn w:val="Fuentedeprrafopredeter"/>
    <w:link w:val="Textoindependiente"/>
    <w:uiPriority w:val="99"/>
    <w:semiHidden/>
    <w:rsid w:val="00BF2B96"/>
    <w:rPr>
      <w:rFonts w:ascii="Verdana" w:hAnsi="Verdana"/>
      <w:lang w:val="es-ES_tradnl"/>
    </w:rPr>
  </w:style>
  <w:style w:type="paragraph" w:styleId="Sangra3detindependiente">
    <w:name w:val="Body Text Indent 3"/>
    <w:basedOn w:val="Sangra2detindependiente"/>
    <w:link w:val="Sangra3detindependienteCar"/>
    <w:uiPriority w:val="99"/>
    <w:rsid w:val="00AE7F39"/>
    <w:pPr>
      <w:ind w:left="510"/>
    </w:pPr>
    <w:rPr>
      <w:sz w:val="16"/>
      <w:szCs w:val="16"/>
    </w:rPr>
  </w:style>
  <w:style w:type="character" w:customStyle="1" w:styleId="Sangra3detindependienteCar">
    <w:name w:val="Sangría 3 de t. independiente Car"/>
    <w:basedOn w:val="Fuentedeprrafopredeter"/>
    <w:link w:val="Sangra3detindependiente"/>
    <w:uiPriority w:val="99"/>
    <w:semiHidden/>
    <w:rsid w:val="00BF2B96"/>
    <w:rPr>
      <w:rFonts w:ascii="Verdana" w:hAnsi="Verdana"/>
      <w:sz w:val="16"/>
      <w:szCs w:val="16"/>
      <w:lang w:val="es-ES_tradnl"/>
    </w:rPr>
  </w:style>
  <w:style w:type="paragraph" w:styleId="TDC2">
    <w:name w:val="toc 2"/>
    <w:basedOn w:val="TDC1"/>
    <w:next w:val="Normal"/>
    <w:autoRedefine/>
    <w:uiPriority w:val="39"/>
    <w:rsid w:val="00AE7F39"/>
    <w:pPr>
      <w:tabs>
        <w:tab w:val="left" w:pos="960"/>
      </w:tabs>
      <w:ind w:left="738" w:hanging="454"/>
    </w:pPr>
  </w:style>
  <w:style w:type="paragraph" w:styleId="TDC3">
    <w:name w:val="toc 3"/>
    <w:basedOn w:val="TDC2"/>
    <w:next w:val="Normal"/>
    <w:autoRedefine/>
    <w:uiPriority w:val="39"/>
    <w:rsid w:val="00AE7F39"/>
    <w:pPr>
      <w:ind w:left="1304" w:hanging="737"/>
    </w:pPr>
  </w:style>
  <w:style w:type="paragraph" w:styleId="TDC4">
    <w:name w:val="toc 4"/>
    <w:basedOn w:val="TDC3"/>
    <w:next w:val="Normal"/>
    <w:autoRedefine/>
    <w:uiPriority w:val="99"/>
    <w:semiHidden/>
    <w:rsid w:val="00AE7F39"/>
    <w:pPr>
      <w:ind w:left="1815" w:hanging="964"/>
    </w:pPr>
  </w:style>
  <w:style w:type="paragraph" w:styleId="TDC5">
    <w:name w:val="toc 5"/>
    <w:basedOn w:val="TDC4"/>
    <w:next w:val="Normal"/>
    <w:autoRedefine/>
    <w:uiPriority w:val="99"/>
    <w:semiHidden/>
    <w:rsid w:val="00AE7F39"/>
    <w:pPr>
      <w:ind w:left="2438" w:hanging="1304"/>
    </w:pPr>
  </w:style>
  <w:style w:type="paragraph" w:styleId="TDC6">
    <w:name w:val="toc 6"/>
    <w:basedOn w:val="TDC5"/>
    <w:next w:val="Normal"/>
    <w:autoRedefine/>
    <w:uiPriority w:val="99"/>
    <w:semiHidden/>
    <w:rsid w:val="00AE7F39"/>
    <w:pPr>
      <w:ind w:left="2892" w:hanging="1474"/>
    </w:pPr>
  </w:style>
  <w:style w:type="paragraph" w:styleId="TDC7">
    <w:name w:val="toc 7"/>
    <w:basedOn w:val="TDC6"/>
    <w:next w:val="Normal"/>
    <w:autoRedefine/>
    <w:uiPriority w:val="99"/>
    <w:semiHidden/>
    <w:rsid w:val="00AE7F39"/>
    <w:pPr>
      <w:ind w:left="3402" w:hanging="1701"/>
    </w:pPr>
  </w:style>
  <w:style w:type="paragraph" w:customStyle="1" w:styleId="Normal8CentradoCar">
    <w:name w:val="Normal 8 Centrado Car"/>
    <w:basedOn w:val="Normal"/>
    <w:rsid w:val="00AE7F39"/>
    <w:pPr>
      <w:keepLines/>
      <w:jc w:val="center"/>
    </w:pPr>
    <w:rPr>
      <w:rFonts w:cs="Arial"/>
      <w:iCs/>
      <w:noProof/>
      <w:sz w:val="16"/>
      <w:szCs w:val="16"/>
      <w:lang w:val="es-ES"/>
    </w:rPr>
  </w:style>
  <w:style w:type="paragraph" w:customStyle="1" w:styleId="Titulonormal8">
    <w:name w:val="Titulo normal 8"/>
    <w:basedOn w:val="Normal"/>
    <w:next w:val="Normal"/>
    <w:rsid w:val="00AE7F39"/>
    <w:pPr>
      <w:keepLines/>
      <w:jc w:val="left"/>
    </w:pPr>
    <w:rPr>
      <w:noProof/>
      <w:color w:val="011A33"/>
      <w:sz w:val="16"/>
      <w:szCs w:val="16"/>
      <w:lang w:val="es-ES"/>
    </w:rPr>
  </w:style>
  <w:style w:type="paragraph" w:customStyle="1" w:styleId="Titulonormal8derecha">
    <w:name w:val="Titulo normal 8 derecha"/>
    <w:basedOn w:val="Titulonormal8"/>
    <w:next w:val="Normal"/>
    <w:uiPriority w:val="99"/>
    <w:rsid w:val="00AE7F39"/>
    <w:pPr>
      <w:jc w:val="right"/>
    </w:pPr>
  </w:style>
  <w:style w:type="character" w:customStyle="1" w:styleId="Normal8CarCar">
    <w:name w:val="Normal 8 Car Car"/>
    <w:basedOn w:val="Fuentedeprrafopredeter"/>
    <w:uiPriority w:val="99"/>
    <w:rsid w:val="00AE7F39"/>
    <w:rPr>
      <w:rFonts w:ascii="Verdana" w:hAnsi="Verdana" w:cs="Arial"/>
      <w:iCs/>
      <w:noProof/>
      <w:sz w:val="16"/>
      <w:szCs w:val="16"/>
      <w:lang w:val="es-ES" w:eastAsia="es-ES" w:bidi="ar-SA"/>
    </w:rPr>
  </w:style>
  <w:style w:type="character" w:customStyle="1" w:styleId="Normal8CentradoCarCar">
    <w:name w:val="Normal 8 Centrado Car Car"/>
    <w:uiPriority w:val="99"/>
    <w:rsid w:val="00AE7F39"/>
    <w:rPr>
      <w:rFonts w:ascii="Verdana" w:hAnsi="Verdana"/>
      <w:noProof/>
      <w:sz w:val="16"/>
      <w:lang w:val="es-ES" w:eastAsia="es-ES"/>
    </w:rPr>
  </w:style>
  <w:style w:type="paragraph" w:styleId="Textocomentario">
    <w:name w:val="annotation text"/>
    <w:basedOn w:val="Normal"/>
    <w:next w:val="Sangria1"/>
    <w:link w:val="TextocomentarioCar"/>
    <w:uiPriority w:val="99"/>
    <w:semiHidden/>
    <w:rsid w:val="00AE7F39"/>
    <w:pPr>
      <w:keepNext/>
      <w:keepLines/>
      <w:tabs>
        <w:tab w:val="left" w:pos="187"/>
      </w:tabs>
      <w:spacing w:before="120" w:after="120" w:line="360" w:lineRule="auto"/>
      <w:ind w:left="170" w:hanging="170"/>
    </w:pPr>
    <w:rPr>
      <w:i/>
      <w:color w:val="FF8700"/>
      <w:sz w:val="18"/>
      <w:szCs w:val="18"/>
    </w:rPr>
  </w:style>
  <w:style w:type="character" w:customStyle="1" w:styleId="TextocomentarioCar">
    <w:name w:val="Texto comentario Car"/>
    <w:basedOn w:val="Fuentedeprrafopredeter"/>
    <w:link w:val="Textocomentario"/>
    <w:uiPriority w:val="99"/>
    <w:semiHidden/>
    <w:rsid w:val="00BF2B96"/>
    <w:rPr>
      <w:rFonts w:ascii="Verdana" w:hAnsi="Verdana"/>
      <w:sz w:val="20"/>
      <w:szCs w:val="20"/>
      <w:lang w:val="es-ES_tradnl"/>
    </w:rPr>
  </w:style>
  <w:style w:type="paragraph" w:styleId="Cita">
    <w:name w:val="Quote"/>
    <w:basedOn w:val="Textoindependiente"/>
    <w:link w:val="CitaCar"/>
    <w:uiPriority w:val="99"/>
    <w:qFormat/>
    <w:rsid w:val="00AE7F39"/>
    <w:pPr>
      <w:keepLines/>
      <w:spacing w:before="240" w:after="0"/>
      <w:ind w:left="1080" w:right="720"/>
    </w:pPr>
    <w:rPr>
      <w:rFonts w:ascii="Tahoma" w:hAnsi="Tahoma"/>
      <w:i/>
      <w:szCs w:val="20"/>
    </w:rPr>
  </w:style>
  <w:style w:type="character" w:customStyle="1" w:styleId="CitaCar">
    <w:name w:val="Cita Car"/>
    <w:basedOn w:val="Fuentedeprrafopredeter"/>
    <w:link w:val="Cita"/>
    <w:uiPriority w:val="29"/>
    <w:rsid w:val="00BF2B96"/>
    <w:rPr>
      <w:rFonts w:ascii="Verdana" w:hAnsi="Verdana"/>
      <w:i/>
      <w:iCs/>
      <w:color w:val="000000" w:themeColor="text1"/>
      <w:lang w:val="es-ES_tradnl"/>
    </w:rPr>
  </w:style>
  <w:style w:type="paragraph" w:customStyle="1" w:styleId="Textodestacado">
    <w:name w:val="Texto destacado"/>
    <w:basedOn w:val="Normal"/>
    <w:uiPriority w:val="99"/>
    <w:rsid w:val="00AE7F39"/>
    <w:pPr>
      <w:shd w:val="clear" w:color="auto" w:fill="FFFF99"/>
    </w:pPr>
    <w:rPr>
      <w:i/>
      <w:color w:val="FF0000"/>
      <w:sz w:val="18"/>
      <w:szCs w:val="18"/>
    </w:rPr>
  </w:style>
  <w:style w:type="paragraph" w:customStyle="1" w:styleId="EstiloTtuloIzquierda">
    <w:name w:val="Estilo Título + Izquierda"/>
    <w:basedOn w:val="Ttulo"/>
    <w:uiPriority w:val="99"/>
    <w:rsid w:val="00AE7F39"/>
    <w:pPr>
      <w:spacing w:after="0"/>
      <w:jc w:val="left"/>
    </w:pPr>
    <w:rPr>
      <w:sz w:val="32"/>
      <w:szCs w:val="20"/>
    </w:rPr>
  </w:style>
  <w:style w:type="paragraph" w:customStyle="1" w:styleId="Normal8naranja">
    <w:name w:val="Normal 8 naranja"/>
    <w:basedOn w:val="Normal"/>
    <w:rsid w:val="00AE7F39"/>
    <w:pPr>
      <w:keepLines/>
    </w:pPr>
    <w:rPr>
      <w:rFonts w:cs="Arial"/>
      <w:iCs/>
      <w:noProof/>
      <w:color w:val="FF8700"/>
      <w:sz w:val="16"/>
      <w:szCs w:val="16"/>
      <w:lang w:val="es-ES"/>
    </w:rPr>
  </w:style>
  <w:style w:type="paragraph" w:customStyle="1" w:styleId="Detalltaula">
    <w:name w:val="Detall taula"/>
    <w:basedOn w:val="Normal"/>
    <w:uiPriority w:val="99"/>
    <w:rsid w:val="00AE7F39"/>
    <w:pPr>
      <w:spacing w:before="0" w:after="0"/>
      <w:jc w:val="center"/>
    </w:pPr>
    <w:rPr>
      <w:b/>
      <w:sz w:val="14"/>
      <w:szCs w:val="20"/>
    </w:rPr>
  </w:style>
  <w:style w:type="paragraph" w:customStyle="1" w:styleId="Listaconvietas1">
    <w:name w:val="Lista con viñetas 1"/>
    <w:basedOn w:val="Listaconvietas"/>
    <w:next w:val="Sangra2detindependiente"/>
    <w:uiPriority w:val="99"/>
    <w:rsid w:val="00AE7F39"/>
    <w:pPr>
      <w:keepLines/>
      <w:spacing w:before="120"/>
    </w:pPr>
    <w:rPr>
      <w:b/>
      <w:color w:val="011A33"/>
      <w:sz w:val="32"/>
      <w:szCs w:val="32"/>
      <w:vertAlign w:val="superscript"/>
    </w:rPr>
  </w:style>
  <w:style w:type="paragraph" w:styleId="Listaconvietas">
    <w:name w:val="List Bullet"/>
    <w:basedOn w:val="Normal"/>
    <w:autoRedefine/>
    <w:uiPriority w:val="99"/>
    <w:rsid w:val="00AE7F39"/>
    <w:pPr>
      <w:tabs>
        <w:tab w:val="num" w:pos="360"/>
      </w:tabs>
    </w:pPr>
  </w:style>
  <w:style w:type="character" w:customStyle="1" w:styleId="Sangra2detindependienteCar">
    <w:name w:val="Sangría 2 de t. independiente Car"/>
    <w:basedOn w:val="Fuentedeprrafopredeter"/>
    <w:uiPriority w:val="99"/>
    <w:rsid w:val="00AE7F39"/>
    <w:rPr>
      <w:rFonts w:ascii="Verdana" w:hAnsi="Verdana" w:cs="Times New Roman"/>
      <w:sz w:val="22"/>
      <w:szCs w:val="22"/>
      <w:lang w:val="es-ES_tradnl" w:eastAsia="es-ES" w:bidi="ar-SA"/>
    </w:rPr>
  </w:style>
  <w:style w:type="paragraph" w:customStyle="1" w:styleId="Normal10">
    <w:name w:val="Normal 10"/>
    <w:basedOn w:val="Normal"/>
    <w:uiPriority w:val="99"/>
    <w:rsid w:val="00AE7F39"/>
    <w:pPr>
      <w:spacing w:before="40" w:after="20"/>
    </w:pPr>
    <w:rPr>
      <w:sz w:val="20"/>
    </w:rPr>
  </w:style>
  <w:style w:type="character" w:customStyle="1" w:styleId="nfasisinicial">
    <w:name w:val="Énfasis inicial"/>
    <w:uiPriority w:val="99"/>
    <w:rsid w:val="00AE7F39"/>
    <w:rPr>
      <w:b/>
      <w:i/>
    </w:rPr>
  </w:style>
  <w:style w:type="paragraph" w:styleId="Listaconvietas2">
    <w:name w:val="List Bullet 2"/>
    <w:basedOn w:val="Listaconvietas1"/>
    <w:next w:val="Sangra2detindependiente"/>
    <w:autoRedefine/>
    <w:uiPriority w:val="99"/>
    <w:rsid w:val="00AE7F39"/>
  </w:style>
  <w:style w:type="paragraph" w:styleId="Encabezadodemensaje">
    <w:name w:val="Message Header"/>
    <w:basedOn w:val="Textoindependiente"/>
    <w:link w:val="EncabezadodemensajeCar"/>
    <w:uiPriority w:val="99"/>
    <w:rsid w:val="00AE7F39"/>
    <w:pPr>
      <w:keepLines/>
      <w:tabs>
        <w:tab w:val="left" w:pos="3600"/>
        <w:tab w:val="left" w:pos="4680"/>
      </w:tabs>
      <w:spacing w:before="240" w:after="0"/>
      <w:ind w:left="1080" w:right="2160" w:hanging="1080"/>
    </w:pPr>
    <w:rPr>
      <w:szCs w:val="20"/>
    </w:rPr>
  </w:style>
  <w:style w:type="character" w:customStyle="1" w:styleId="EncabezadodemensajeCar">
    <w:name w:val="Encabezado de mensaje Car"/>
    <w:basedOn w:val="Fuentedeprrafopredeter"/>
    <w:link w:val="Encabezadodemensaje"/>
    <w:uiPriority w:val="99"/>
    <w:semiHidden/>
    <w:rsid w:val="00BF2B96"/>
    <w:rPr>
      <w:rFonts w:asciiTheme="majorHAnsi" w:eastAsiaTheme="majorEastAsia" w:hAnsiTheme="majorHAnsi" w:cstheme="majorBidi"/>
      <w:sz w:val="24"/>
      <w:szCs w:val="24"/>
      <w:shd w:val="pct20" w:color="auto" w:fill="auto"/>
      <w:lang w:val="es-ES_tradnl"/>
    </w:rPr>
  </w:style>
  <w:style w:type="paragraph" w:customStyle="1" w:styleId="Estilo1">
    <w:name w:val="Estilo1"/>
    <w:basedOn w:val="EstiloTtuloIzquierda"/>
    <w:uiPriority w:val="99"/>
    <w:rsid w:val="00AE7F39"/>
    <w:pPr>
      <w:framePr w:hSpace="142" w:wrap="around" w:vAnchor="text" w:hAnchor="margin" w:xAlign="right" w:y="1"/>
      <w:suppressOverlap/>
    </w:pPr>
    <w:rPr>
      <w:szCs w:val="32"/>
      <w:lang w:val="es-ES"/>
    </w:rPr>
  </w:style>
  <w:style w:type="paragraph" w:customStyle="1" w:styleId="Normal8">
    <w:name w:val="Normal 8"/>
    <w:basedOn w:val="Normal"/>
    <w:autoRedefine/>
    <w:uiPriority w:val="99"/>
    <w:rsid w:val="00AE7F39"/>
    <w:pPr>
      <w:keepLines/>
      <w:jc w:val="right"/>
    </w:pPr>
    <w:rPr>
      <w:rFonts w:cs="Arial"/>
      <w:iCs/>
      <w:noProof/>
      <w:sz w:val="16"/>
      <w:szCs w:val="16"/>
      <w:lang w:val="es-ES"/>
    </w:rPr>
  </w:style>
  <w:style w:type="paragraph" w:customStyle="1" w:styleId="EstiloNormal108pt">
    <w:name w:val="Estilo Normal 10 + 8 pt"/>
    <w:basedOn w:val="Normal10"/>
    <w:uiPriority w:val="99"/>
    <w:rsid w:val="00AE7F39"/>
    <w:pPr>
      <w:spacing w:after="40"/>
    </w:pPr>
    <w:rPr>
      <w:sz w:val="16"/>
    </w:rPr>
  </w:style>
  <w:style w:type="character" w:styleId="Hipervnculo">
    <w:name w:val="Hyperlink"/>
    <w:basedOn w:val="Fuentedeprrafopredeter"/>
    <w:uiPriority w:val="99"/>
    <w:rsid w:val="00AE7F39"/>
    <w:rPr>
      <w:rFonts w:cs="Times New Roman"/>
      <w:color w:val="FF8700"/>
      <w:u w:val="single"/>
    </w:rPr>
  </w:style>
  <w:style w:type="paragraph" w:customStyle="1" w:styleId="EstiloDetalltaula12ptColorpersonalizadoRGB255">
    <w:name w:val="Estilo Detall taula + 12 pt Color personalizado(RGB(255"/>
    <w:aliases w:val="135,0)) An..."/>
    <w:basedOn w:val="Detalltaula"/>
    <w:uiPriority w:val="99"/>
    <w:rsid w:val="00AE7F39"/>
    <w:pPr>
      <w:spacing w:before="40" w:after="40"/>
    </w:pPr>
    <w:rPr>
      <w:bCs/>
      <w:color w:val="011A33"/>
      <w:sz w:val="24"/>
      <w:szCs w:val="24"/>
    </w:rPr>
  </w:style>
  <w:style w:type="character" w:customStyle="1" w:styleId="Normal8Car1">
    <w:name w:val="Normal 8 Car1"/>
    <w:basedOn w:val="Fuentedeprrafopredeter"/>
    <w:uiPriority w:val="99"/>
    <w:rsid w:val="00AE7F39"/>
    <w:rPr>
      <w:rFonts w:ascii="Verdana" w:hAnsi="Verdana" w:cs="Arial"/>
      <w:iCs/>
      <w:noProof/>
      <w:sz w:val="16"/>
      <w:szCs w:val="16"/>
      <w:lang w:val="es-ES" w:eastAsia="es-ES" w:bidi="ar-SA"/>
    </w:rPr>
  </w:style>
  <w:style w:type="paragraph" w:customStyle="1" w:styleId="Estilo2">
    <w:name w:val="Estilo2"/>
    <w:basedOn w:val="Ttulo3"/>
    <w:next w:val="Sangria3"/>
    <w:uiPriority w:val="99"/>
    <w:rsid w:val="00AE7F39"/>
    <w:pPr>
      <w:numPr>
        <w:ilvl w:val="0"/>
        <w:numId w:val="0"/>
      </w:numPr>
      <w:tabs>
        <w:tab w:val="num" w:pos="-170"/>
      </w:tabs>
      <w:ind w:left="1134" w:hanging="794"/>
    </w:pPr>
  </w:style>
  <w:style w:type="paragraph" w:customStyle="1" w:styleId="Estilo3">
    <w:name w:val="Estilo3"/>
    <w:basedOn w:val="TitolNormalCentradoCar"/>
    <w:uiPriority w:val="99"/>
    <w:rsid w:val="00AE7F39"/>
    <w:rPr>
      <w:caps/>
      <w:noProof w:val="0"/>
    </w:rPr>
  </w:style>
  <w:style w:type="character" w:customStyle="1" w:styleId="EstiloAzulSubrayado">
    <w:name w:val="Estilo Azul Subrayado"/>
    <w:basedOn w:val="Fuentedeprrafopredeter"/>
    <w:uiPriority w:val="99"/>
    <w:rsid w:val="00AE7F39"/>
    <w:rPr>
      <w:rFonts w:cs="Times New Roman"/>
      <w:color w:val="333399"/>
      <w:u w:val="single"/>
    </w:rPr>
  </w:style>
  <w:style w:type="character" w:styleId="Hipervnculovisitado">
    <w:name w:val="FollowedHyperlink"/>
    <w:basedOn w:val="Fuentedeprrafopredeter"/>
    <w:uiPriority w:val="99"/>
    <w:rsid w:val="00AE7F39"/>
    <w:rPr>
      <w:rFonts w:cs="Times New Roman"/>
      <w:color w:val="800080"/>
      <w:u w:val="single"/>
    </w:rPr>
  </w:style>
  <w:style w:type="paragraph" w:customStyle="1" w:styleId="EstiloDetalltaula11ptIzquierdaAntes2ptoDespus2p">
    <w:name w:val="Estilo Detall taula + 11 pt Izquierda Antes:  2 pto Después:  2 p..."/>
    <w:basedOn w:val="Detalltaula"/>
    <w:uiPriority w:val="99"/>
    <w:rsid w:val="00AE7F39"/>
    <w:pPr>
      <w:spacing w:before="40" w:after="40"/>
      <w:jc w:val="left"/>
    </w:pPr>
    <w:rPr>
      <w:bCs/>
      <w:color w:val="011A33"/>
      <w:sz w:val="22"/>
      <w:szCs w:val="22"/>
    </w:rPr>
  </w:style>
  <w:style w:type="paragraph" w:customStyle="1" w:styleId="Referenciacruzada">
    <w:name w:val="Referencia cruzada"/>
    <w:basedOn w:val="Sangria1"/>
    <w:next w:val="Sangria1"/>
    <w:uiPriority w:val="99"/>
    <w:rsid w:val="00AE7F39"/>
    <w:rPr>
      <w:color w:val="FF8700"/>
    </w:rPr>
  </w:style>
  <w:style w:type="character" w:customStyle="1" w:styleId="ReferenciacruzadaCar">
    <w:name w:val="Referencia cruzada Car"/>
    <w:basedOn w:val="Sangria1Car"/>
    <w:uiPriority w:val="99"/>
    <w:rsid w:val="00AE7F39"/>
    <w:rPr>
      <w:rFonts w:ascii="Verdana" w:hAnsi="Verdana" w:cs="Times New Roman"/>
      <w:color w:val="FF8700"/>
      <w:sz w:val="22"/>
      <w:szCs w:val="22"/>
      <w:lang w:val="es-ES" w:eastAsia="es-ES" w:bidi="ar-SA"/>
    </w:rPr>
  </w:style>
  <w:style w:type="paragraph" w:styleId="Mapadeldocumento">
    <w:name w:val="Document Map"/>
    <w:basedOn w:val="Normal"/>
    <w:link w:val="MapadeldocumentoCar"/>
    <w:uiPriority w:val="99"/>
    <w:semiHidden/>
    <w:rsid w:val="00AE7F39"/>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BF2B96"/>
    <w:rPr>
      <w:sz w:val="0"/>
      <w:szCs w:val="0"/>
      <w:lang w:val="es-ES_tradnl"/>
    </w:rPr>
  </w:style>
  <w:style w:type="character" w:customStyle="1" w:styleId="Car">
    <w:name w:val="Car"/>
    <w:basedOn w:val="Fuentedeprrafopredeter"/>
    <w:uiPriority w:val="99"/>
    <w:rsid w:val="00AE7F39"/>
    <w:rPr>
      <w:rFonts w:ascii="Verdana" w:hAnsi="Verdana" w:cs="Times New Roman"/>
      <w:sz w:val="22"/>
      <w:szCs w:val="22"/>
      <w:lang w:val="es-ES_tradnl" w:eastAsia="es-ES" w:bidi="ar-SA"/>
    </w:rPr>
  </w:style>
  <w:style w:type="paragraph" w:customStyle="1" w:styleId="EstiloPiedepginaJustificadoAntes3ptoDespus3pto">
    <w:name w:val="Estilo Pie de página + Justificado Antes:  3 pto Después:  3 pto"/>
    <w:basedOn w:val="Piedepgina"/>
    <w:uiPriority w:val="99"/>
    <w:rsid w:val="00AE7F39"/>
    <w:pPr>
      <w:keepLines/>
      <w:tabs>
        <w:tab w:val="clear" w:pos="4252"/>
        <w:tab w:val="clear" w:pos="8504"/>
        <w:tab w:val="left" w:pos="3686"/>
        <w:tab w:val="left" w:pos="6521"/>
      </w:tabs>
    </w:pPr>
  </w:style>
  <w:style w:type="paragraph" w:customStyle="1" w:styleId="EstiloPiedepginaJustificadoAntes3ptoDespus3pto1">
    <w:name w:val="Estilo Pie de página + Justificado Antes:  3 pto Después:  3 pto1"/>
    <w:basedOn w:val="Piedepgina"/>
    <w:uiPriority w:val="99"/>
    <w:rsid w:val="00AE7F39"/>
    <w:pPr>
      <w:keepLines/>
      <w:tabs>
        <w:tab w:val="clear" w:pos="4252"/>
        <w:tab w:val="clear" w:pos="8504"/>
        <w:tab w:val="left" w:pos="3686"/>
        <w:tab w:val="left" w:pos="6521"/>
      </w:tabs>
    </w:pPr>
  </w:style>
  <w:style w:type="paragraph" w:customStyle="1" w:styleId="Ilustracin1">
    <w:name w:val="Ilustración 1"/>
    <w:basedOn w:val="Normal"/>
    <w:uiPriority w:val="99"/>
    <w:rsid w:val="00AE7F39"/>
    <w:pPr>
      <w:spacing w:before="0" w:after="0" w:line="360" w:lineRule="auto"/>
      <w:jc w:val="center"/>
    </w:pPr>
    <w:rPr>
      <w:rFonts w:ascii="Arial" w:hAnsi="Arial"/>
      <w:szCs w:val="20"/>
      <w:lang w:val="es-ES"/>
    </w:rPr>
  </w:style>
  <w:style w:type="paragraph" w:styleId="Listaconnmeros">
    <w:name w:val="List Number"/>
    <w:basedOn w:val="Normal"/>
    <w:uiPriority w:val="99"/>
    <w:rsid w:val="00AE7F39"/>
    <w:pPr>
      <w:tabs>
        <w:tab w:val="num" w:pos="360"/>
      </w:tabs>
    </w:pPr>
  </w:style>
  <w:style w:type="paragraph" w:styleId="Listaconnmeros4">
    <w:name w:val="List Number 4"/>
    <w:basedOn w:val="Listaconnmeros"/>
    <w:uiPriority w:val="99"/>
    <w:rsid w:val="00AE7F39"/>
    <w:pPr>
      <w:keepLines/>
      <w:tabs>
        <w:tab w:val="clear" w:pos="360"/>
      </w:tabs>
      <w:spacing w:before="240" w:after="120"/>
      <w:ind w:left="2520" w:hanging="360"/>
    </w:pPr>
    <w:rPr>
      <w:szCs w:val="20"/>
    </w:rPr>
  </w:style>
  <w:style w:type="character" w:customStyle="1" w:styleId="Normal8naranjaCar">
    <w:name w:val="Normal 8 naranja Car"/>
    <w:basedOn w:val="Fuentedeprrafopredeter"/>
    <w:uiPriority w:val="99"/>
    <w:rsid w:val="00AE7F39"/>
    <w:rPr>
      <w:rFonts w:ascii="Verdana" w:hAnsi="Verdana" w:cs="Arial"/>
      <w:iCs/>
      <w:noProof/>
      <w:color w:val="FF8700"/>
      <w:sz w:val="16"/>
      <w:szCs w:val="16"/>
      <w:lang w:val="es-ES" w:eastAsia="es-ES" w:bidi="ar-SA"/>
    </w:rPr>
  </w:style>
  <w:style w:type="character" w:customStyle="1" w:styleId="Sangria3Car">
    <w:name w:val="Sangria 3 Car"/>
    <w:basedOn w:val="Sangra2detindependienteCar"/>
    <w:uiPriority w:val="99"/>
    <w:rsid w:val="00AE7F39"/>
    <w:rPr>
      <w:rFonts w:ascii="Verdana" w:hAnsi="Verdana" w:cs="Times New Roman"/>
      <w:sz w:val="22"/>
      <w:szCs w:val="22"/>
      <w:lang w:val="es-ES" w:eastAsia="es-ES" w:bidi="ar-SA"/>
    </w:rPr>
  </w:style>
  <w:style w:type="paragraph" w:customStyle="1" w:styleId="Ttulodelcaptulo">
    <w:name w:val="Título del capítulo"/>
    <w:basedOn w:val="Normal"/>
    <w:next w:val="Normal"/>
    <w:uiPriority w:val="99"/>
    <w:rsid w:val="00AE7F39"/>
    <w:pPr>
      <w:keepNext/>
      <w:keepLines/>
      <w:spacing w:before="480" w:after="240" w:line="480" w:lineRule="exact"/>
      <w:jc w:val="center"/>
    </w:pPr>
    <w:rPr>
      <w:b/>
      <w:kern w:val="28"/>
      <w:sz w:val="36"/>
      <w:szCs w:val="20"/>
    </w:rPr>
  </w:style>
  <w:style w:type="character" w:customStyle="1" w:styleId="PiedepginaCar">
    <w:name w:val="Pie de página Car"/>
    <w:basedOn w:val="Fuentedeprrafopredeter"/>
    <w:uiPriority w:val="99"/>
    <w:rsid w:val="00AE7F39"/>
    <w:rPr>
      <w:rFonts w:ascii="Verdana" w:hAnsi="Verdana" w:cs="Times New Roman"/>
      <w:sz w:val="22"/>
      <w:szCs w:val="22"/>
      <w:lang w:val="es-ES_tradnl" w:eastAsia="es-ES" w:bidi="ar-SA"/>
    </w:rPr>
  </w:style>
  <w:style w:type="paragraph" w:styleId="Textodeglobo">
    <w:name w:val="Balloon Text"/>
    <w:basedOn w:val="Normal"/>
    <w:link w:val="TextodegloboCar"/>
    <w:uiPriority w:val="99"/>
    <w:semiHidden/>
    <w:rsid w:val="00AE7F39"/>
    <w:rPr>
      <w:rFonts w:ascii="Tahoma" w:hAnsi="Tahoma" w:cs="Tahoma"/>
      <w:sz w:val="16"/>
      <w:szCs w:val="16"/>
    </w:rPr>
  </w:style>
  <w:style w:type="character" w:customStyle="1" w:styleId="TextodegloboCar">
    <w:name w:val="Texto de globo Car"/>
    <w:basedOn w:val="Fuentedeprrafopredeter"/>
    <w:link w:val="Textodeglobo"/>
    <w:uiPriority w:val="99"/>
    <w:semiHidden/>
    <w:rsid w:val="00BF2B96"/>
    <w:rPr>
      <w:sz w:val="0"/>
      <w:szCs w:val="0"/>
      <w:lang w:val="es-ES_tradnl"/>
    </w:rPr>
  </w:style>
  <w:style w:type="paragraph" w:styleId="Textoindependiente2">
    <w:name w:val="Body Text 2"/>
    <w:basedOn w:val="Normal"/>
    <w:link w:val="Textoindependiente2Car"/>
    <w:uiPriority w:val="99"/>
    <w:rsid w:val="00AE7F39"/>
    <w:pPr>
      <w:spacing w:after="120" w:line="480" w:lineRule="auto"/>
    </w:pPr>
  </w:style>
  <w:style w:type="character" w:customStyle="1" w:styleId="Textoindependiente2Car">
    <w:name w:val="Texto independiente 2 Car"/>
    <w:basedOn w:val="Fuentedeprrafopredeter"/>
    <w:link w:val="Textoindependiente2"/>
    <w:uiPriority w:val="99"/>
    <w:semiHidden/>
    <w:rsid w:val="00BF2B96"/>
    <w:rPr>
      <w:rFonts w:ascii="Verdana" w:hAnsi="Verdana"/>
      <w:lang w:val="es-ES_tradnl"/>
    </w:rPr>
  </w:style>
  <w:style w:type="paragraph" w:customStyle="1" w:styleId="Negrita">
    <w:name w:val="Negrita"/>
    <w:basedOn w:val="Normal"/>
    <w:next w:val="Normal"/>
    <w:uiPriority w:val="99"/>
    <w:rsid w:val="00AE7F39"/>
    <w:pPr>
      <w:spacing w:before="0" w:after="120"/>
    </w:pPr>
    <w:rPr>
      <w:b/>
      <w:sz w:val="18"/>
      <w:szCs w:val="24"/>
      <w:lang w:val="ca-ES"/>
    </w:rPr>
  </w:style>
  <w:style w:type="paragraph" w:styleId="Textoindependiente3">
    <w:name w:val="Body Text 3"/>
    <w:basedOn w:val="Normal"/>
    <w:link w:val="Textoindependiente3Car"/>
    <w:uiPriority w:val="99"/>
    <w:rsid w:val="00AE7F39"/>
    <w:pPr>
      <w:spacing w:before="0" w:after="0"/>
    </w:pPr>
    <w:rPr>
      <w:i/>
      <w:iCs/>
      <w:color w:val="FF0000"/>
      <w:sz w:val="20"/>
      <w:szCs w:val="20"/>
      <w:lang w:val="es-ES"/>
    </w:rPr>
  </w:style>
  <w:style w:type="character" w:customStyle="1" w:styleId="Textoindependiente3Car">
    <w:name w:val="Texto independiente 3 Car"/>
    <w:basedOn w:val="Fuentedeprrafopredeter"/>
    <w:link w:val="Textoindependiente3"/>
    <w:uiPriority w:val="99"/>
    <w:semiHidden/>
    <w:rsid w:val="00BF2B96"/>
    <w:rPr>
      <w:rFonts w:ascii="Verdana" w:hAnsi="Verdana"/>
      <w:sz w:val="16"/>
      <w:szCs w:val="16"/>
      <w:lang w:val="es-ES_tradnl"/>
    </w:rPr>
  </w:style>
  <w:style w:type="paragraph" w:customStyle="1" w:styleId="Heading11">
    <w:name w:val="Heading 11"/>
    <w:next w:val="Normal"/>
    <w:uiPriority w:val="99"/>
    <w:rsid w:val="00152FFD"/>
    <w:pPr>
      <w:autoSpaceDE w:val="0"/>
      <w:autoSpaceDN w:val="0"/>
      <w:adjustRightInd w:val="0"/>
      <w:spacing w:before="240" w:after="60"/>
      <w:outlineLvl w:val="0"/>
    </w:pPr>
    <w:rPr>
      <w:rFonts w:ascii="Arial" w:hAnsi="Arial" w:cs="Arial"/>
      <w:b/>
      <w:bCs/>
      <w:sz w:val="32"/>
      <w:szCs w:val="32"/>
    </w:rPr>
  </w:style>
  <w:style w:type="paragraph" w:customStyle="1" w:styleId="Heading21">
    <w:name w:val="Heading 21"/>
    <w:next w:val="Normal"/>
    <w:uiPriority w:val="99"/>
    <w:rsid w:val="00152FFD"/>
    <w:pPr>
      <w:numPr>
        <w:ilvl w:val="1"/>
      </w:numPr>
      <w:autoSpaceDE w:val="0"/>
      <w:autoSpaceDN w:val="0"/>
      <w:adjustRightInd w:val="0"/>
      <w:spacing w:before="240" w:after="60"/>
      <w:outlineLvl w:val="1"/>
    </w:pPr>
    <w:rPr>
      <w:rFonts w:ascii="Arial" w:hAnsi="Arial" w:cs="Arial"/>
      <w:b/>
      <w:bCs/>
      <w:sz w:val="30"/>
      <w:szCs w:val="30"/>
    </w:rPr>
  </w:style>
  <w:style w:type="paragraph" w:customStyle="1" w:styleId="TableHeader">
    <w:name w:val="TableHeader"/>
    <w:basedOn w:val="Normal"/>
    <w:uiPriority w:val="99"/>
    <w:rsid w:val="00152FFD"/>
    <w:pPr>
      <w:autoSpaceDE w:val="0"/>
      <w:autoSpaceDN w:val="0"/>
      <w:adjustRightInd w:val="0"/>
      <w:spacing w:before="0" w:after="0"/>
      <w:jc w:val="left"/>
    </w:pPr>
    <w:rPr>
      <w:rFonts w:ascii="Times New Roman" w:hAnsi="Times New Roman"/>
      <w:b/>
      <w:bCs/>
      <w:i/>
      <w:iCs/>
      <w:lang w:val="es-ES"/>
    </w:rPr>
  </w:style>
  <w:style w:type="paragraph" w:customStyle="1" w:styleId="TableBody">
    <w:name w:val="TableBody"/>
    <w:basedOn w:val="Normal"/>
    <w:uiPriority w:val="99"/>
    <w:rsid w:val="00152FFD"/>
    <w:pPr>
      <w:autoSpaceDE w:val="0"/>
      <w:autoSpaceDN w:val="0"/>
      <w:adjustRightInd w:val="0"/>
      <w:spacing w:before="0" w:after="0"/>
      <w:jc w:val="left"/>
    </w:pPr>
    <w:rPr>
      <w:rFonts w:ascii="Times New Roman" w:hAnsi="Times New Roman"/>
      <w:lang w:val="es-ES"/>
    </w:rPr>
  </w:style>
  <w:style w:type="paragraph" w:customStyle="1" w:styleId="E3">
    <w:name w:val="E 3"/>
    <w:next w:val="Normal"/>
    <w:uiPriority w:val="99"/>
    <w:rsid w:val="00152FFD"/>
    <w:pPr>
      <w:autoSpaceDE w:val="0"/>
      <w:autoSpaceDN w:val="0"/>
      <w:adjustRightInd w:val="0"/>
      <w:spacing w:before="180" w:after="60"/>
    </w:pPr>
    <w:rPr>
      <w:rFonts w:ascii="Arial" w:hAnsi="Arial" w:cs="Arial"/>
      <w:b/>
      <w:bCs/>
      <w:sz w:val="28"/>
      <w:szCs w:val="28"/>
    </w:rPr>
  </w:style>
  <w:style w:type="paragraph" w:customStyle="1" w:styleId="Compact">
    <w:name w:val="Compact"/>
    <w:uiPriority w:val="99"/>
    <w:rsid w:val="00152FFD"/>
    <w:pPr>
      <w:autoSpaceDE w:val="0"/>
      <w:autoSpaceDN w:val="0"/>
      <w:adjustRightInd w:val="0"/>
    </w:pPr>
  </w:style>
  <w:style w:type="paragraph" w:customStyle="1" w:styleId="Heading31">
    <w:name w:val="Heading 31"/>
    <w:next w:val="Normal"/>
    <w:uiPriority w:val="99"/>
    <w:rsid w:val="00152FFD"/>
    <w:pPr>
      <w:numPr>
        <w:ilvl w:val="2"/>
      </w:numPr>
      <w:autoSpaceDE w:val="0"/>
      <w:autoSpaceDN w:val="0"/>
      <w:adjustRightInd w:val="0"/>
      <w:spacing w:before="240" w:after="60"/>
      <w:outlineLvl w:val="2"/>
    </w:pPr>
    <w:rPr>
      <w:rFonts w:ascii="Arial" w:hAnsi="Arial" w:cs="Arial"/>
      <w:b/>
      <w:bCs/>
      <w:sz w:val="28"/>
      <w:szCs w:val="28"/>
    </w:rPr>
  </w:style>
  <w:style w:type="paragraph" w:customStyle="1" w:styleId="Heading41">
    <w:name w:val="Heading 41"/>
    <w:next w:val="Normal"/>
    <w:uiPriority w:val="99"/>
    <w:rsid w:val="00152FFD"/>
    <w:pPr>
      <w:numPr>
        <w:ilvl w:val="3"/>
      </w:numPr>
      <w:autoSpaceDE w:val="0"/>
      <w:autoSpaceDN w:val="0"/>
      <w:adjustRightInd w:val="0"/>
      <w:spacing w:before="240" w:after="60"/>
      <w:outlineLvl w:val="3"/>
    </w:pPr>
    <w:rPr>
      <w:rFonts w:ascii="Arial" w:hAnsi="Arial" w:cs="Arial"/>
      <w:b/>
      <w:bCs/>
      <w:sz w:val="26"/>
      <w:szCs w:val="26"/>
    </w:rPr>
  </w:style>
  <w:style w:type="paragraph" w:customStyle="1" w:styleId="Heading51">
    <w:name w:val="Heading 51"/>
    <w:next w:val="Normal"/>
    <w:uiPriority w:val="99"/>
    <w:rsid w:val="00152FFD"/>
    <w:pPr>
      <w:numPr>
        <w:ilvl w:val="4"/>
      </w:numPr>
      <w:autoSpaceDE w:val="0"/>
      <w:autoSpaceDN w:val="0"/>
      <w:adjustRightInd w:val="0"/>
      <w:spacing w:before="240" w:after="60"/>
      <w:outlineLvl w:val="4"/>
    </w:pPr>
    <w:rPr>
      <w:rFonts w:ascii="Arial" w:hAnsi="Arial" w:cs="Arial"/>
      <w:b/>
      <w:bCs/>
      <w:sz w:val="24"/>
      <w:szCs w:val="24"/>
    </w:rPr>
  </w:style>
  <w:style w:type="paragraph" w:customStyle="1" w:styleId="Heading61">
    <w:name w:val="Heading 61"/>
    <w:next w:val="Normal"/>
    <w:uiPriority w:val="99"/>
    <w:rsid w:val="00152FFD"/>
    <w:pPr>
      <w:numPr>
        <w:ilvl w:val="5"/>
      </w:numPr>
      <w:autoSpaceDE w:val="0"/>
      <w:autoSpaceDN w:val="0"/>
      <w:adjustRightInd w:val="0"/>
      <w:spacing w:before="240" w:after="60"/>
      <w:outlineLvl w:val="5"/>
    </w:pPr>
    <w:rPr>
      <w:rFonts w:ascii="Arial" w:hAnsi="Arial" w:cs="Arial"/>
      <w:b/>
      <w:bCs/>
    </w:rPr>
  </w:style>
  <w:style w:type="paragraph" w:customStyle="1" w:styleId="Heading71">
    <w:name w:val="Heading 71"/>
    <w:next w:val="Normal"/>
    <w:uiPriority w:val="99"/>
    <w:rsid w:val="00152FFD"/>
    <w:pPr>
      <w:numPr>
        <w:ilvl w:val="6"/>
      </w:numPr>
      <w:autoSpaceDE w:val="0"/>
      <w:autoSpaceDN w:val="0"/>
      <w:adjustRightInd w:val="0"/>
      <w:spacing w:before="240" w:after="60"/>
      <w:outlineLvl w:val="6"/>
    </w:pPr>
    <w:rPr>
      <w:rFonts w:ascii="Arial" w:hAnsi="Arial" w:cs="Arial"/>
      <w:b/>
      <w:bCs/>
    </w:rPr>
  </w:style>
  <w:style w:type="paragraph" w:customStyle="1" w:styleId="Heading81">
    <w:name w:val="Heading 81"/>
    <w:next w:val="Normal"/>
    <w:uiPriority w:val="99"/>
    <w:rsid w:val="00152FFD"/>
    <w:pPr>
      <w:numPr>
        <w:ilvl w:val="7"/>
      </w:numPr>
      <w:autoSpaceDE w:val="0"/>
      <w:autoSpaceDN w:val="0"/>
      <w:adjustRightInd w:val="0"/>
      <w:spacing w:before="240" w:after="60"/>
      <w:outlineLvl w:val="7"/>
    </w:pPr>
    <w:rPr>
      <w:rFonts w:ascii="Arial" w:hAnsi="Arial" w:cs="Arial"/>
      <w:b/>
      <w:bCs/>
    </w:rPr>
  </w:style>
  <w:style w:type="paragraph" w:customStyle="1" w:styleId="Heading91">
    <w:name w:val="Heading 91"/>
    <w:next w:val="Normal"/>
    <w:uiPriority w:val="99"/>
    <w:rsid w:val="00152FFD"/>
    <w:pPr>
      <w:numPr>
        <w:ilvl w:val="8"/>
      </w:numPr>
      <w:autoSpaceDE w:val="0"/>
      <w:autoSpaceDN w:val="0"/>
      <w:adjustRightInd w:val="0"/>
      <w:spacing w:before="240" w:after="60"/>
      <w:outlineLvl w:val="8"/>
    </w:pPr>
    <w:rPr>
      <w:rFonts w:ascii="Arial" w:hAnsi="Arial" w:cs="Arial"/>
      <w:b/>
      <w:bCs/>
    </w:rPr>
  </w:style>
  <w:style w:type="paragraph" w:styleId="TDC8">
    <w:name w:val="toc 8"/>
    <w:basedOn w:val="Normal"/>
    <w:next w:val="Normal"/>
    <w:autoRedefine/>
    <w:uiPriority w:val="99"/>
    <w:semiHidden/>
    <w:rsid w:val="00152FFD"/>
    <w:pPr>
      <w:autoSpaceDE w:val="0"/>
      <w:autoSpaceDN w:val="0"/>
      <w:adjustRightInd w:val="0"/>
      <w:spacing w:before="0" w:after="0"/>
      <w:ind w:left="1400"/>
      <w:jc w:val="left"/>
    </w:pPr>
    <w:rPr>
      <w:rFonts w:ascii="Times New Roman" w:hAnsi="Times New Roman"/>
      <w:lang w:val="es-ES"/>
    </w:rPr>
  </w:style>
  <w:style w:type="paragraph" w:styleId="TDC9">
    <w:name w:val="toc 9"/>
    <w:basedOn w:val="Normal"/>
    <w:next w:val="Normal"/>
    <w:autoRedefine/>
    <w:uiPriority w:val="99"/>
    <w:semiHidden/>
    <w:rsid w:val="00152FFD"/>
    <w:pPr>
      <w:autoSpaceDE w:val="0"/>
      <w:autoSpaceDN w:val="0"/>
      <w:adjustRightInd w:val="0"/>
      <w:spacing w:before="0" w:after="0"/>
      <w:ind w:left="1600"/>
      <w:jc w:val="left"/>
    </w:pPr>
    <w:rPr>
      <w:rFonts w:ascii="Times New Roman" w:hAnsi="Times New Roman"/>
      <w:lang w:val="es-ES"/>
    </w:rPr>
  </w:style>
  <w:style w:type="paragraph" w:customStyle="1" w:styleId="E1">
    <w:name w:val="E 1"/>
    <w:next w:val="Normal"/>
    <w:uiPriority w:val="99"/>
    <w:rsid w:val="00152FFD"/>
    <w:pPr>
      <w:autoSpaceDE w:val="0"/>
      <w:autoSpaceDN w:val="0"/>
      <w:adjustRightInd w:val="0"/>
      <w:spacing w:before="240" w:after="60"/>
    </w:pPr>
    <w:rPr>
      <w:rFonts w:ascii="Arial" w:hAnsi="Arial" w:cs="Arial"/>
      <w:b/>
      <w:bCs/>
      <w:sz w:val="32"/>
      <w:szCs w:val="32"/>
    </w:rPr>
  </w:style>
  <w:style w:type="paragraph" w:customStyle="1" w:styleId="E2">
    <w:name w:val="E 2"/>
    <w:next w:val="Normal"/>
    <w:uiPriority w:val="99"/>
    <w:rsid w:val="00152FFD"/>
    <w:pPr>
      <w:autoSpaceDE w:val="0"/>
      <w:autoSpaceDN w:val="0"/>
      <w:adjustRightInd w:val="0"/>
      <w:spacing w:before="240" w:after="60"/>
    </w:pPr>
    <w:rPr>
      <w:rFonts w:ascii="Arial" w:hAnsi="Arial" w:cs="Arial"/>
      <w:b/>
      <w:bCs/>
      <w:sz w:val="30"/>
      <w:szCs w:val="30"/>
    </w:rPr>
  </w:style>
  <w:style w:type="paragraph" w:customStyle="1" w:styleId="E4">
    <w:name w:val="E 4"/>
    <w:next w:val="Normal"/>
    <w:uiPriority w:val="99"/>
    <w:rsid w:val="00152FFD"/>
    <w:pPr>
      <w:autoSpaceDE w:val="0"/>
      <w:autoSpaceDN w:val="0"/>
      <w:adjustRightInd w:val="0"/>
      <w:spacing w:before="180" w:after="60"/>
    </w:pPr>
    <w:rPr>
      <w:rFonts w:ascii="Arial" w:hAnsi="Arial" w:cs="Arial"/>
      <w:b/>
      <w:bCs/>
      <w:sz w:val="26"/>
      <w:szCs w:val="26"/>
    </w:rPr>
  </w:style>
  <w:style w:type="paragraph" w:customStyle="1" w:styleId="E5">
    <w:name w:val="E 5"/>
    <w:next w:val="Normal"/>
    <w:uiPriority w:val="99"/>
    <w:rsid w:val="00152FFD"/>
    <w:pPr>
      <w:autoSpaceDE w:val="0"/>
      <w:autoSpaceDN w:val="0"/>
      <w:adjustRightInd w:val="0"/>
      <w:spacing w:before="120"/>
    </w:pPr>
    <w:rPr>
      <w:rFonts w:ascii="Arial" w:hAnsi="Arial" w:cs="Arial"/>
      <w:b/>
      <w:bCs/>
      <w:sz w:val="24"/>
      <w:szCs w:val="24"/>
    </w:rPr>
  </w:style>
  <w:style w:type="paragraph" w:customStyle="1" w:styleId="E6">
    <w:name w:val="E 6"/>
    <w:next w:val="Normal"/>
    <w:uiPriority w:val="99"/>
    <w:rsid w:val="00152FFD"/>
    <w:pPr>
      <w:autoSpaceDE w:val="0"/>
      <w:autoSpaceDN w:val="0"/>
      <w:adjustRightInd w:val="0"/>
      <w:spacing w:before="120"/>
    </w:pPr>
    <w:rPr>
      <w:rFonts w:ascii="Arial" w:hAnsi="Arial" w:cs="Arial"/>
      <w:b/>
      <w:bCs/>
    </w:rPr>
  </w:style>
  <w:style w:type="paragraph" w:customStyle="1" w:styleId="E7">
    <w:name w:val="E 7"/>
    <w:next w:val="Normal"/>
    <w:uiPriority w:val="99"/>
    <w:rsid w:val="00152FFD"/>
    <w:pPr>
      <w:autoSpaceDE w:val="0"/>
      <w:autoSpaceDN w:val="0"/>
      <w:adjustRightInd w:val="0"/>
      <w:spacing w:before="60"/>
    </w:pPr>
    <w:rPr>
      <w:rFonts w:ascii="Arial" w:hAnsi="Arial" w:cs="Arial"/>
      <w:b/>
      <w:bCs/>
    </w:rPr>
  </w:style>
  <w:style w:type="paragraph" w:customStyle="1" w:styleId="E8">
    <w:name w:val="E 8"/>
    <w:next w:val="Normal"/>
    <w:uiPriority w:val="99"/>
    <w:rsid w:val="00152FFD"/>
    <w:pPr>
      <w:autoSpaceDE w:val="0"/>
      <w:autoSpaceDN w:val="0"/>
      <w:adjustRightInd w:val="0"/>
      <w:spacing w:before="60"/>
    </w:pPr>
    <w:rPr>
      <w:rFonts w:ascii="Arial" w:hAnsi="Arial" w:cs="Arial"/>
      <w:b/>
      <w:bCs/>
    </w:rPr>
  </w:style>
  <w:style w:type="paragraph" w:customStyle="1" w:styleId="E9">
    <w:name w:val="E 9"/>
    <w:next w:val="Normal"/>
    <w:uiPriority w:val="99"/>
    <w:rsid w:val="00152FFD"/>
    <w:pPr>
      <w:autoSpaceDE w:val="0"/>
      <w:autoSpaceDN w:val="0"/>
      <w:adjustRightInd w:val="0"/>
      <w:spacing w:before="60"/>
    </w:pPr>
    <w:rPr>
      <w:rFonts w:ascii="Arial" w:hAnsi="Arial" w:cs="Arial"/>
      <w:b/>
      <w:bCs/>
    </w:rPr>
  </w:style>
  <w:style w:type="paragraph" w:customStyle="1" w:styleId="e30">
    <w:name w:val="e3"/>
    <w:basedOn w:val="Normal"/>
    <w:uiPriority w:val="99"/>
    <w:rsid w:val="00152FFD"/>
    <w:pPr>
      <w:spacing w:before="100" w:beforeAutospacing="1" w:after="100" w:afterAutospacing="1"/>
      <w:jc w:val="left"/>
    </w:pPr>
    <w:rPr>
      <w:rFonts w:ascii="Times New Roman" w:hAnsi="Times New Roman"/>
      <w:b/>
      <w:bCs/>
      <w:sz w:val="28"/>
      <w:szCs w:val="28"/>
      <w:lang w:val="es-ES"/>
    </w:rPr>
  </w:style>
  <w:style w:type="character" w:styleId="nfasis">
    <w:name w:val="Emphasis"/>
    <w:basedOn w:val="Fuentedeprrafopredeter"/>
    <w:uiPriority w:val="99"/>
    <w:qFormat/>
    <w:rsid w:val="00152FFD"/>
    <w:rPr>
      <w:rFonts w:cs="Times New Roman"/>
      <w:i/>
      <w:iCs/>
    </w:rPr>
  </w:style>
  <w:style w:type="table" w:styleId="Tablaconcuadrcula">
    <w:name w:val="Table Grid"/>
    <w:basedOn w:val="Tablanormal"/>
    <w:uiPriority w:val="99"/>
    <w:rsid w:val="00152FF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anexo">
    <w:name w:val="Lista anexo"/>
    <w:basedOn w:val="Normal10"/>
    <w:uiPriority w:val="99"/>
    <w:rsid w:val="00746AE5"/>
    <w:pPr>
      <w:tabs>
        <w:tab w:val="num" w:pos="1428"/>
      </w:tabs>
      <w:ind w:left="1428" w:hanging="360"/>
    </w:pPr>
  </w:style>
  <w:style w:type="paragraph" w:styleId="ndice1">
    <w:name w:val="index 1"/>
    <w:basedOn w:val="Normal"/>
    <w:next w:val="Normal"/>
    <w:autoRedefine/>
    <w:uiPriority w:val="99"/>
    <w:semiHidden/>
    <w:rsid w:val="00587170"/>
    <w:pPr>
      <w:ind w:left="220" w:hanging="220"/>
    </w:pPr>
    <w:rPr>
      <w:sz w:val="18"/>
    </w:rPr>
  </w:style>
  <w:style w:type="paragraph" w:customStyle="1" w:styleId="ListaanexoGRANDE">
    <w:name w:val="Lista anexo GRANDE"/>
    <w:basedOn w:val="Normal"/>
    <w:uiPriority w:val="99"/>
    <w:rsid w:val="00CE4D14"/>
    <w:pPr>
      <w:numPr>
        <w:numId w:val="1"/>
      </w:numPr>
      <w:autoSpaceDE w:val="0"/>
      <w:autoSpaceDN w:val="0"/>
      <w:adjustRightInd w:val="0"/>
      <w:spacing w:before="0" w:after="120"/>
      <w:jc w:val="left"/>
    </w:pPr>
    <w:rPr>
      <w:sz w:val="20"/>
      <w:lang w:val="es-ES"/>
    </w:rPr>
  </w:style>
  <w:style w:type="table" w:styleId="Tablaprofesional">
    <w:name w:val="Table Professional"/>
    <w:basedOn w:val="Tablanormal"/>
    <w:uiPriority w:val="99"/>
    <w:rsid w:val="00746AE5"/>
    <w:pPr>
      <w:spacing w:before="60" w:after="6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aabertis">
    <w:name w:val="Tabla abertis"/>
    <w:uiPriority w:val="99"/>
    <w:rsid w:val="00746AE5"/>
    <w:pPr>
      <w:spacing w:before="60" w:after="60"/>
    </w:pPr>
    <w:rPr>
      <w:rFonts w:ascii="Verdana" w:hAnsi="Verdana"/>
      <w:sz w:val="16"/>
      <w:szCs w:val="20"/>
      <w:lang w:val="en-US" w:eastAsia="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Calibri" w:hAnsi="Calibri" w:cs="Times New Roman"/>
        <w:b/>
        <w:bCs/>
        <w:i w:val="0"/>
        <w:color w:val="auto"/>
        <w:sz w:val="16"/>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0C0C0"/>
      </w:tcPr>
    </w:tblStylePr>
  </w:style>
  <w:style w:type="paragraph" w:styleId="Sangradetextonormal">
    <w:name w:val="Body Text Indent"/>
    <w:basedOn w:val="Normal"/>
    <w:link w:val="SangradetextonormalCar"/>
    <w:uiPriority w:val="99"/>
    <w:rsid w:val="00623F3F"/>
    <w:pPr>
      <w:spacing w:after="120"/>
      <w:ind w:left="283"/>
    </w:pPr>
  </w:style>
  <w:style w:type="character" w:customStyle="1" w:styleId="SangradetextonormalCar">
    <w:name w:val="Sangría de texto normal Car"/>
    <w:basedOn w:val="Fuentedeprrafopredeter"/>
    <w:link w:val="Sangradetextonormal"/>
    <w:uiPriority w:val="99"/>
    <w:semiHidden/>
    <w:rsid w:val="00BF2B96"/>
    <w:rPr>
      <w:rFonts w:ascii="Verdana" w:hAnsi="Verdana"/>
      <w:lang w:val="es-ES_tradnl"/>
    </w:rPr>
  </w:style>
  <w:style w:type="character" w:styleId="Nmerodepgina">
    <w:name w:val="page number"/>
    <w:basedOn w:val="Fuentedeprrafopredeter"/>
    <w:rsid w:val="00623F3F"/>
    <w:rPr>
      <w:rFonts w:cs="Times New Roman"/>
    </w:rPr>
  </w:style>
  <w:style w:type="paragraph" w:styleId="Textonotapie">
    <w:name w:val="footnote text"/>
    <w:basedOn w:val="Normal"/>
    <w:link w:val="TextonotapieCar"/>
    <w:uiPriority w:val="99"/>
    <w:semiHidden/>
    <w:rsid w:val="00623F3F"/>
    <w:pPr>
      <w:spacing w:before="0" w:after="0"/>
      <w:jc w:val="left"/>
    </w:pPr>
    <w:rPr>
      <w:rFonts w:ascii="Times New Roman" w:hAnsi="Times New Roman"/>
      <w:sz w:val="20"/>
      <w:szCs w:val="20"/>
      <w:lang w:val="ca-ES"/>
    </w:rPr>
  </w:style>
  <w:style w:type="character" w:customStyle="1" w:styleId="TextonotapieCar">
    <w:name w:val="Texto nota pie Car"/>
    <w:basedOn w:val="Fuentedeprrafopredeter"/>
    <w:link w:val="Textonotapie"/>
    <w:uiPriority w:val="99"/>
    <w:semiHidden/>
    <w:rsid w:val="00BF2B96"/>
    <w:rPr>
      <w:rFonts w:ascii="Verdana" w:hAnsi="Verdana"/>
      <w:sz w:val="20"/>
      <w:szCs w:val="20"/>
      <w:lang w:val="es-ES_tradnl"/>
    </w:rPr>
  </w:style>
  <w:style w:type="paragraph" w:customStyle="1" w:styleId="11para">
    <w:name w:val="1.1 para"/>
    <w:basedOn w:val="Normal"/>
    <w:autoRedefine/>
    <w:rsid w:val="00703009"/>
    <w:pPr>
      <w:overflowPunct w:val="0"/>
      <w:autoSpaceDE w:val="0"/>
      <w:autoSpaceDN w:val="0"/>
      <w:adjustRightInd w:val="0"/>
      <w:spacing w:before="120" w:after="120" w:line="276" w:lineRule="auto"/>
      <w:textAlignment w:val="baseline"/>
    </w:pPr>
    <w:rPr>
      <w:sz w:val="20"/>
      <w:szCs w:val="18"/>
      <w:lang w:val="es-ES" w:eastAsia="en-US"/>
    </w:rPr>
  </w:style>
  <w:style w:type="paragraph" w:customStyle="1" w:styleId="121bullet">
    <w:name w:val="1.2.1 bullet"/>
    <w:basedOn w:val="Normal"/>
    <w:autoRedefine/>
    <w:rsid w:val="00623F3F"/>
    <w:pPr>
      <w:tabs>
        <w:tab w:val="num" w:pos="567"/>
      </w:tabs>
      <w:overflowPunct w:val="0"/>
      <w:autoSpaceDE w:val="0"/>
      <w:autoSpaceDN w:val="0"/>
      <w:adjustRightInd w:val="0"/>
      <w:spacing w:before="0" w:after="120"/>
      <w:ind w:left="567" w:hanging="567"/>
      <w:textAlignment w:val="baseline"/>
    </w:pPr>
    <w:rPr>
      <w:rFonts w:ascii="Arial" w:hAnsi="Arial"/>
      <w:szCs w:val="20"/>
      <w:lang w:val="es-ES" w:eastAsia="en-US"/>
    </w:rPr>
  </w:style>
  <w:style w:type="character" w:styleId="Refdenotaalpie">
    <w:name w:val="footnote reference"/>
    <w:basedOn w:val="Fuentedeprrafopredeter"/>
    <w:uiPriority w:val="99"/>
    <w:rsid w:val="00CF5894"/>
    <w:rPr>
      <w:rFonts w:cs="Times New Roman"/>
      <w:vertAlign w:val="superscript"/>
    </w:rPr>
  </w:style>
  <w:style w:type="paragraph" w:styleId="Prrafodelista">
    <w:name w:val="List Paragraph"/>
    <w:basedOn w:val="Normal"/>
    <w:link w:val="PrrafodelistaCar"/>
    <w:uiPriority w:val="99"/>
    <w:qFormat/>
    <w:rsid w:val="00F34CD3"/>
    <w:pPr>
      <w:ind w:left="720"/>
      <w:contextualSpacing/>
    </w:pPr>
  </w:style>
  <w:style w:type="paragraph" w:customStyle="1" w:styleId="Stand1">
    <w:name w:val="Stand 1"/>
    <w:basedOn w:val="Normal"/>
    <w:rsid w:val="00AB68BC"/>
    <w:pPr>
      <w:numPr>
        <w:numId w:val="3"/>
      </w:numPr>
      <w:autoSpaceDE w:val="0"/>
      <w:autoSpaceDN w:val="0"/>
      <w:adjustRightInd w:val="0"/>
      <w:spacing w:before="0" w:after="0"/>
    </w:pPr>
    <w:rPr>
      <w:sz w:val="20"/>
      <w:lang w:val="es-ES"/>
    </w:rPr>
  </w:style>
  <w:style w:type="paragraph" w:customStyle="1" w:styleId="prcontingut">
    <w:name w:val="pr_contingut"/>
    <w:basedOn w:val="Encabezado"/>
    <w:next w:val="Normal"/>
    <w:rsid w:val="00422B84"/>
    <w:pPr>
      <w:widowControl w:val="0"/>
      <w:tabs>
        <w:tab w:val="clear" w:pos="4252"/>
        <w:tab w:val="clear" w:pos="850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48" w:right="-514"/>
      <w:jc w:val="left"/>
    </w:pPr>
    <w:rPr>
      <w:rFonts w:cs="Verdana"/>
      <w:sz w:val="20"/>
      <w:szCs w:val="20"/>
      <w:lang w:val="ca-ES"/>
    </w:rPr>
  </w:style>
  <w:style w:type="paragraph" w:styleId="NormalWeb">
    <w:name w:val="Normal (Web)"/>
    <w:basedOn w:val="Normal"/>
    <w:uiPriority w:val="99"/>
    <w:unhideWhenUsed/>
    <w:rsid w:val="00E91C7F"/>
    <w:pPr>
      <w:spacing w:before="100" w:beforeAutospacing="1" w:after="100" w:afterAutospacing="1"/>
      <w:jc w:val="left"/>
    </w:pPr>
    <w:rPr>
      <w:rFonts w:ascii="Times New Roman" w:hAnsi="Times New Roman"/>
      <w:sz w:val="24"/>
      <w:szCs w:val="24"/>
      <w:lang w:val="es-ES"/>
    </w:rPr>
  </w:style>
  <w:style w:type="paragraph" w:customStyle="1" w:styleId="Proced-N1">
    <w:name w:val="Proced-N1"/>
    <w:basedOn w:val="Ttulo1"/>
    <w:link w:val="Proced-N1Car"/>
    <w:qFormat/>
    <w:rsid w:val="00F82EEF"/>
    <w:pPr>
      <w:pBdr>
        <w:top w:val="single" w:sz="4" w:space="1" w:color="auto"/>
        <w:left w:val="single" w:sz="4" w:space="4" w:color="auto"/>
        <w:bottom w:val="single" w:sz="4" w:space="1" w:color="auto"/>
        <w:right w:val="single" w:sz="4" w:space="4" w:color="auto"/>
      </w:pBdr>
      <w:tabs>
        <w:tab w:val="clear" w:pos="454"/>
        <w:tab w:val="clear" w:pos="1134"/>
        <w:tab w:val="clear" w:pos="1418"/>
        <w:tab w:val="clear" w:pos="1701"/>
        <w:tab w:val="clear" w:pos="1985"/>
      </w:tabs>
      <w:spacing w:before="0" w:after="240" w:line="276" w:lineRule="auto"/>
      <w:ind w:right="0"/>
      <w:jc w:val="left"/>
    </w:pPr>
    <w:rPr>
      <w:rFonts w:ascii="Calibri" w:eastAsiaTheme="majorEastAsia" w:hAnsi="Calibri" w:cstheme="majorBidi"/>
      <w:bCs/>
      <w:lang w:eastAsia="en-US"/>
    </w:rPr>
  </w:style>
  <w:style w:type="paragraph" w:customStyle="1" w:styleId="Proced-N2">
    <w:name w:val="Proced-N2"/>
    <w:basedOn w:val="Ttulo2"/>
    <w:link w:val="Proced-N2Car"/>
    <w:qFormat/>
    <w:rsid w:val="00F82EEF"/>
    <w:pPr>
      <w:tabs>
        <w:tab w:val="clear" w:pos="284"/>
        <w:tab w:val="clear" w:pos="567"/>
        <w:tab w:val="clear" w:pos="851"/>
        <w:tab w:val="clear" w:pos="1134"/>
        <w:tab w:val="clear" w:pos="1418"/>
        <w:tab w:val="clear" w:pos="1701"/>
        <w:tab w:val="clear" w:pos="1985"/>
        <w:tab w:val="clear" w:pos="2552"/>
        <w:tab w:val="clear" w:pos="2835"/>
        <w:tab w:val="clear" w:pos="3119"/>
        <w:tab w:val="clear" w:pos="3402"/>
      </w:tabs>
      <w:spacing w:before="200" w:after="0" w:line="276" w:lineRule="auto"/>
      <w:jc w:val="left"/>
    </w:pPr>
    <w:rPr>
      <w:rFonts w:ascii="Calibri" w:eastAsiaTheme="majorEastAsia" w:hAnsi="Calibri" w:cstheme="majorBidi"/>
      <w:bCs/>
      <w:color w:val="002060"/>
      <w:kern w:val="0"/>
      <w:szCs w:val="26"/>
      <w:lang w:eastAsia="en-US"/>
    </w:rPr>
  </w:style>
  <w:style w:type="character" w:customStyle="1" w:styleId="Proced-N1Car">
    <w:name w:val="Proced-N1 Car"/>
    <w:basedOn w:val="Ttulo1Car"/>
    <w:link w:val="Proced-N1"/>
    <w:rsid w:val="00F82EEF"/>
    <w:rPr>
      <w:rFonts w:ascii="Calibri" w:eastAsiaTheme="majorEastAsia" w:hAnsi="Calibri" w:cstheme="majorBidi"/>
      <w:bCs/>
      <w:caps/>
      <w:color w:val="002060"/>
      <w:kern w:val="28"/>
      <w:sz w:val="32"/>
      <w:szCs w:val="28"/>
      <w:lang w:eastAsia="en-US"/>
    </w:rPr>
  </w:style>
  <w:style w:type="character" w:customStyle="1" w:styleId="Proced-N2Car">
    <w:name w:val="Proced-N2 Car"/>
    <w:basedOn w:val="Fuentedeprrafopredeter"/>
    <w:link w:val="Proced-N2"/>
    <w:rsid w:val="00F82EEF"/>
    <w:rPr>
      <w:rFonts w:ascii="Calibri" w:eastAsiaTheme="majorEastAsia" w:hAnsi="Calibri" w:cstheme="majorBidi"/>
      <w:bCs/>
      <w:caps/>
      <w:color w:val="002060"/>
      <w:sz w:val="28"/>
      <w:szCs w:val="26"/>
      <w:lang w:eastAsia="en-US"/>
    </w:rPr>
  </w:style>
  <w:style w:type="paragraph" w:customStyle="1" w:styleId="Proced-N3">
    <w:name w:val="Proced-N3"/>
    <w:basedOn w:val="Ttulo3"/>
    <w:link w:val="Proced-N3Car"/>
    <w:qFormat/>
    <w:rsid w:val="00F82EEF"/>
    <w:pPr>
      <w:tabs>
        <w:tab w:val="clear" w:pos="284"/>
        <w:tab w:val="clear" w:pos="567"/>
        <w:tab w:val="clear" w:pos="851"/>
        <w:tab w:val="clear" w:pos="1418"/>
        <w:tab w:val="clear" w:pos="1985"/>
        <w:tab w:val="clear" w:pos="2552"/>
        <w:tab w:val="clear" w:pos="2835"/>
        <w:tab w:val="clear" w:pos="3119"/>
        <w:tab w:val="clear" w:pos="3402"/>
        <w:tab w:val="clear" w:pos="3686"/>
        <w:tab w:val="clear" w:pos="3969"/>
      </w:tabs>
      <w:spacing w:before="200" w:after="0" w:line="276" w:lineRule="auto"/>
      <w:jc w:val="left"/>
    </w:pPr>
    <w:rPr>
      <w:rFonts w:ascii="Calibri" w:eastAsiaTheme="majorEastAsia" w:hAnsi="Calibri" w:cstheme="majorBidi"/>
      <w:color w:val="002060"/>
      <w:kern w:val="0"/>
      <w:sz w:val="24"/>
      <w:szCs w:val="22"/>
      <w:lang w:eastAsia="en-US"/>
    </w:rPr>
  </w:style>
  <w:style w:type="paragraph" w:customStyle="1" w:styleId="Proced-N4">
    <w:name w:val="Proced-N4"/>
    <w:basedOn w:val="Ttulo4"/>
    <w:link w:val="Proced-N4Car"/>
    <w:qFormat/>
    <w:rsid w:val="00F82EEF"/>
    <w:pPr>
      <w:tabs>
        <w:tab w:val="clear" w:pos="1134"/>
        <w:tab w:val="clear" w:pos="1418"/>
        <w:tab w:val="clear" w:pos="1701"/>
        <w:tab w:val="clear" w:pos="1985"/>
        <w:tab w:val="clear" w:pos="2552"/>
        <w:tab w:val="clear" w:pos="2835"/>
        <w:tab w:val="clear" w:pos="3119"/>
        <w:tab w:val="clear" w:pos="3402"/>
        <w:tab w:val="clear" w:pos="3686"/>
        <w:tab w:val="clear" w:pos="3969"/>
        <w:tab w:val="clear" w:pos="4253"/>
        <w:tab w:val="clear" w:pos="4536"/>
        <w:tab w:val="clear" w:pos="4820"/>
        <w:tab w:val="clear" w:pos="5103"/>
      </w:tabs>
      <w:spacing w:before="200" w:after="0" w:line="276" w:lineRule="auto"/>
      <w:jc w:val="left"/>
    </w:pPr>
    <w:rPr>
      <w:rFonts w:ascii="Calibri" w:eastAsiaTheme="majorEastAsia" w:hAnsi="Calibri" w:cstheme="majorBidi"/>
      <w:bCs/>
      <w:i/>
      <w:iCs/>
      <w:color w:val="002060"/>
      <w:lang w:eastAsia="en-US"/>
    </w:rPr>
  </w:style>
  <w:style w:type="character" w:customStyle="1" w:styleId="Proced-N3Car">
    <w:name w:val="Proced-N3 Car"/>
    <w:basedOn w:val="Fuentedeprrafopredeter"/>
    <w:link w:val="Proced-N3"/>
    <w:rsid w:val="00F82EEF"/>
    <w:rPr>
      <w:rFonts w:ascii="Calibri" w:eastAsiaTheme="majorEastAsia" w:hAnsi="Calibri" w:cstheme="majorBidi"/>
      <w:bCs/>
      <w:caps/>
      <w:color w:val="002060"/>
      <w:sz w:val="24"/>
      <w:lang w:eastAsia="en-US"/>
    </w:rPr>
  </w:style>
  <w:style w:type="character" w:customStyle="1" w:styleId="Proced-N4Car">
    <w:name w:val="Proced-N4 Car"/>
    <w:basedOn w:val="Ttulo4Car"/>
    <w:link w:val="Proced-N4"/>
    <w:rsid w:val="00F82EEF"/>
    <w:rPr>
      <w:rFonts w:ascii="Calibri" w:eastAsiaTheme="majorEastAsia" w:hAnsi="Calibri" w:cstheme="majorBidi"/>
      <w:bCs/>
      <w:i/>
      <w:iCs/>
      <w:caps/>
      <w:color w:val="002060"/>
      <w:kern w:val="28"/>
      <w:sz w:val="28"/>
      <w:szCs w:val="28"/>
      <w:lang w:val="es-ES_tradnl" w:eastAsia="en-US"/>
    </w:rPr>
  </w:style>
  <w:style w:type="paragraph" w:customStyle="1" w:styleId="17list">
    <w:name w:val="1.7 list"/>
    <w:basedOn w:val="Normal"/>
    <w:rsid w:val="00F82EEF"/>
    <w:pPr>
      <w:overflowPunct w:val="0"/>
      <w:autoSpaceDE w:val="0"/>
      <w:autoSpaceDN w:val="0"/>
      <w:adjustRightInd w:val="0"/>
      <w:spacing w:before="0" w:after="120" w:line="280" w:lineRule="atLeast"/>
      <w:ind w:left="1080" w:hanging="540"/>
      <w:textAlignment w:val="baseline"/>
    </w:pPr>
    <w:rPr>
      <w:rFonts w:ascii="Arial" w:hAnsi="Arial"/>
      <w:szCs w:val="20"/>
      <w:lang w:val="es-ES" w:eastAsia="en-US"/>
    </w:rPr>
  </w:style>
  <w:style w:type="paragraph" w:customStyle="1" w:styleId="121para">
    <w:name w:val="1.2.1 para"/>
    <w:basedOn w:val="Normal"/>
    <w:rsid w:val="00F82EEF"/>
    <w:pPr>
      <w:overflowPunct w:val="0"/>
      <w:autoSpaceDE w:val="0"/>
      <w:autoSpaceDN w:val="0"/>
      <w:adjustRightInd w:val="0"/>
      <w:spacing w:before="0" w:after="0" w:line="280" w:lineRule="atLeast"/>
      <w:ind w:left="1080"/>
      <w:textAlignment w:val="baseline"/>
    </w:pPr>
    <w:rPr>
      <w:rFonts w:ascii="Arial" w:hAnsi="Arial"/>
      <w:szCs w:val="20"/>
      <w:lang w:val="es-ES" w:eastAsia="en-US"/>
    </w:rPr>
  </w:style>
  <w:style w:type="paragraph" w:customStyle="1" w:styleId="121numberlist">
    <w:name w:val="1.2.1 number list"/>
    <w:basedOn w:val="Normal"/>
    <w:rsid w:val="00F82EEF"/>
    <w:pPr>
      <w:overflowPunct w:val="0"/>
      <w:autoSpaceDE w:val="0"/>
      <w:autoSpaceDN w:val="0"/>
      <w:adjustRightInd w:val="0"/>
      <w:spacing w:before="0" w:after="120" w:line="280" w:lineRule="atLeast"/>
      <w:ind w:left="1620" w:hanging="540"/>
      <w:textAlignment w:val="baseline"/>
    </w:pPr>
    <w:rPr>
      <w:rFonts w:ascii="Arial" w:hAnsi="Arial"/>
      <w:szCs w:val="20"/>
      <w:lang w:val="en-US" w:eastAsia="en-US"/>
    </w:rPr>
  </w:style>
  <w:style w:type="paragraph" w:customStyle="1" w:styleId="22bullet">
    <w:name w:val="2.2 bullet"/>
    <w:basedOn w:val="Normal"/>
    <w:rsid w:val="00F82EEF"/>
    <w:pPr>
      <w:tabs>
        <w:tab w:val="left" w:pos="1080"/>
      </w:tabs>
      <w:overflowPunct w:val="0"/>
      <w:autoSpaceDE w:val="0"/>
      <w:autoSpaceDN w:val="0"/>
      <w:adjustRightInd w:val="0"/>
      <w:spacing w:before="0" w:after="120" w:line="280" w:lineRule="atLeast"/>
      <w:ind w:left="900" w:hanging="360"/>
      <w:textAlignment w:val="baseline"/>
    </w:pPr>
    <w:rPr>
      <w:rFonts w:ascii="Arial" w:hAnsi="Arial"/>
      <w:szCs w:val="20"/>
      <w:lang w:val="en-US" w:eastAsia="en-US"/>
    </w:rPr>
  </w:style>
  <w:style w:type="paragraph" w:customStyle="1" w:styleId="35dashlist">
    <w:name w:val="3.5 dash list"/>
    <w:basedOn w:val="Normal"/>
    <w:rsid w:val="00F82EEF"/>
    <w:pPr>
      <w:overflowPunct w:val="0"/>
      <w:autoSpaceDE w:val="0"/>
      <w:autoSpaceDN w:val="0"/>
      <w:adjustRightInd w:val="0"/>
      <w:spacing w:before="0" w:after="120" w:line="280" w:lineRule="atLeast"/>
      <w:ind w:left="720"/>
      <w:jc w:val="left"/>
      <w:textAlignment w:val="baseline"/>
    </w:pPr>
    <w:rPr>
      <w:rFonts w:ascii="Arial" w:hAnsi="Arial"/>
      <w:szCs w:val="20"/>
      <w:lang w:val="en-US" w:eastAsia="en-US"/>
    </w:rPr>
  </w:style>
  <w:style w:type="paragraph" w:customStyle="1" w:styleId="Tablebullet">
    <w:name w:val="Table bullet"/>
    <w:basedOn w:val="Normal"/>
    <w:rsid w:val="00F82EEF"/>
    <w:pPr>
      <w:overflowPunct w:val="0"/>
      <w:autoSpaceDE w:val="0"/>
      <w:autoSpaceDN w:val="0"/>
      <w:adjustRightInd w:val="0"/>
      <w:spacing w:before="0" w:after="0" w:line="280" w:lineRule="atLeast"/>
      <w:ind w:left="180" w:hanging="180"/>
      <w:jc w:val="left"/>
      <w:textAlignment w:val="baseline"/>
    </w:pPr>
    <w:rPr>
      <w:rFonts w:ascii="Arial" w:hAnsi="Arial"/>
      <w:szCs w:val="20"/>
      <w:lang w:val="en-US" w:eastAsia="en-US"/>
    </w:rPr>
  </w:style>
  <w:style w:type="paragraph" w:customStyle="1" w:styleId="364Underlinehead">
    <w:name w:val="3.6.4 Underline head"/>
    <w:basedOn w:val="121para"/>
    <w:rsid w:val="00F82EEF"/>
    <w:rPr>
      <w:u w:val="single"/>
      <w:lang w:val="en-US"/>
    </w:rPr>
  </w:style>
  <w:style w:type="paragraph" w:customStyle="1" w:styleId="Parrafosiguiente">
    <w:name w:val="Parrafo siguiente"/>
    <w:basedOn w:val="Normal"/>
    <w:link w:val="ParrafosiguienteCar"/>
    <w:rsid w:val="00F82EEF"/>
    <w:pPr>
      <w:spacing w:before="240" w:after="0"/>
      <w:ind w:firstLine="567"/>
    </w:pPr>
    <w:rPr>
      <w:rFonts w:ascii="Arial" w:hAnsi="Arial"/>
      <w:sz w:val="23"/>
      <w:szCs w:val="20"/>
      <w:lang w:eastAsia="es-ES_tradnl"/>
    </w:rPr>
  </w:style>
  <w:style w:type="character" w:customStyle="1" w:styleId="ParrafosiguienteCar">
    <w:name w:val="Parrafo siguiente Car"/>
    <w:link w:val="Parrafosiguiente"/>
    <w:rsid w:val="00F82EEF"/>
    <w:rPr>
      <w:rFonts w:ascii="Arial" w:hAnsi="Arial"/>
      <w:sz w:val="23"/>
      <w:szCs w:val="20"/>
      <w:lang w:val="es-ES_tradnl" w:eastAsia="es-ES_tradnl"/>
    </w:rPr>
  </w:style>
  <w:style w:type="character" w:customStyle="1" w:styleId="PrrafodelistaCar">
    <w:name w:val="Párrafo de lista Car"/>
    <w:basedOn w:val="Fuentedeprrafopredeter"/>
    <w:link w:val="Prrafodelista"/>
    <w:uiPriority w:val="99"/>
    <w:rsid w:val="00D45CAD"/>
    <w:rPr>
      <w:rFonts w:ascii="Verdana" w:hAnsi="Verdana"/>
      <w:lang w:val="es-ES_tradnl"/>
    </w:rPr>
  </w:style>
  <w:style w:type="paragraph" w:customStyle="1" w:styleId="HREPortada1">
    <w:name w:val="HRE_Portada_1"/>
    <w:basedOn w:val="Ttulo"/>
    <w:link w:val="HREPortada1Car"/>
    <w:qFormat/>
    <w:rsid w:val="00873595"/>
    <w:rPr>
      <w:rFonts w:eastAsiaTheme="majorEastAsia" w:cstheme="majorBidi"/>
      <w:b/>
      <w:color w:val="002060"/>
      <w:sz w:val="44"/>
    </w:rPr>
  </w:style>
  <w:style w:type="character" w:customStyle="1" w:styleId="HREPortada1Car">
    <w:name w:val="HRE_Portada_1 Car"/>
    <w:basedOn w:val="TtuloCar"/>
    <w:link w:val="HREPortada1"/>
    <w:rsid w:val="00873595"/>
    <w:rPr>
      <w:rFonts w:ascii="Verdana" w:eastAsiaTheme="majorEastAsia" w:hAnsi="Verdana" w:cstheme="majorBidi"/>
      <w:b/>
      <w:bCs w:val="0"/>
      <w:color w:val="002060"/>
      <w:kern w:val="28"/>
      <w:sz w:val="44"/>
      <w:szCs w:val="40"/>
      <w:lang w:val="es-ES_tradnl"/>
    </w:rPr>
  </w:style>
  <w:style w:type="paragraph" w:customStyle="1" w:styleId="HRETitulo2">
    <w:name w:val="HRE_Titulo_2"/>
    <w:basedOn w:val="Ttulo"/>
    <w:link w:val="HRETitulo2Car"/>
    <w:qFormat/>
    <w:rsid w:val="00873595"/>
    <w:pPr>
      <w:spacing w:line="276" w:lineRule="auto"/>
    </w:pPr>
    <w:rPr>
      <w:rFonts w:eastAsiaTheme="majorEastAsia" w:cstheme="majorBidi"/>
      <w:b/>
      <w:color w:val="0070C0"/>
      <w:sz w:val="32"/>
    </w:rPr>
  </w:style>
  <w:style w:type="character" w:customStyle="1" w:styleId="HRETitulo2Car">
    <w:name w:val="HRE_Titulo_2 Car"/>
    <w:basedOn w:val="TtuloCar"/>
    <w:link w:val="HRETitulo2"/>
    <w:rsid w:val="00873595"/>
    <w:rPr>
      <w:rFonts w:ascii="Verdana" w:eastAsiaTheme="majorEastAsia" w:hAnsi="Verdana" w:cstheme="majorBidi"/>
      <w:b/>
      <w:bCs w:val="0"/>
      <w:color w:val="0070C0"/>
      <w:kern w:val="28"/>
      <w:sz w:val="32"/>
      <w:szCs w:val="4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0801">
      <w:bodyDiv w:val="1"/>
      <w:marLeft w:val="0"/>
      <w:marRight w:val="0"/>
      <w:marTop w:val="0"/>
      <w:marBottom w:val="0"/>
      <w:divBdr>
        <w:top w:val="none" w:sz="0" w:space="0" w:color="auto"/>
        <w:left w:val="none" w:sz="0" w:space="0" w:color="auto"/>
        <w:bottom w:val="none" w:sz="0" w:space="0" w:color="auto"/>
        <w:right w:val="none" w:sz="0" w:space="0" w:color="auto"/>
      </w:divBdr>
    </w:div>
    <w:div w:id="156575181">
      <w:bodyDiv w:val="1"/>
      <w:marLeft w:val="0"/>
      <w:marRight w:val="0"/>
      <w:marTop w:val="0"/>
      <w:marBottom w:val="0"/>
      <w:divBdr>
        <w:top w:val="none" w:sz="0" w:space="0" w:color="auto"/>
        <w:left w:val="none" w:sz="0" w:space="0" w:color="auto"/>
        <w:bottom w:val="none" w:sz="0" w:space="0" w:color="auto"/>
        <w:right w:val="none" w:sz="0" w:space="0" w:color="auto"/>
      </w:divBdr>
    </w:div>
    <w:div w:id="688916034">
      <w:bodyDiv w:val="1"/>
      <w:marLeft w:val="0"/>
      <w:marRight w:val="0"/>
      <w:marTop w:val="0"/>
      <w:marBottom w:val="0"/>
      <w:divBdr>
        <w:top w:val="none" w:sz="0" w:space="0" w:color="auto"/>
        <w:left w:val="none" w:sz="0" w:space="0" w:color="auto"/>
        <w:bottom w:val="none" w:sz="0" w:space="0" w:color="auto"/>
        <w:right w:val="none" w:sz="0" w:space="0" w:color="auto"/>
      </w:divBdr>
    </w:div>
    <w:div w:id="953292850">
      <w:bodyDiv w:val="1"/>
      <w:marLeft w:val="0"/>
      <w:marRight w:val="0"/>
      <w:marTop w:val="0"/>
      <w:marBottom w:val="0"/>
      <w:divBdr>
        <w:top w:val="none" w:sz="0" w:space="0" w:color="auto"/>
        <w:left w:val="none" w:sz="0" w:space="0" w:color="auto"/>
        <w:bottom w:val="none" w:sz="0" w:space="0" w:color="auto"/>
        <w:right w:val="none" w:sz="0" w:space="0" w:color="auto"/>
      </w:divBdr>
    </w:div>
    <w:div w:id="987321092">
      <w:bodyDiv w:val="1"/>
      <w:marLeft w:val="0"/>
      <w:marRight w:val="0"/>
      <w:marTop w:val="0"/>
      <w:marBottom w:val="0"/>
      <w:divBdr>
        <w:top w:val="none" w:sz="0" w:space="0" w:color="auto"/>
        <w:left w:val="none" w:sz="0" w:space="0" w:color="auto"/>
        <w:bottom w:val="none" w:sz="0" w:space="0" w:color="auto"/>
        <w:right w:val="none" w:sz="0" w:space="0" w:color="auto"/>
      </w:divBdr>
    </w:div>
    <w:div w:id="1249272465">
      <w:bodyDiv w:val="1"/>
      <w:marLeft w:val="0"/>
      <w:marRight w:val="0"/>
      <w:marTop w:val="0"/>
      <w:marBottom w:val="0"/>
      <w:divBdr>
        <w:top w:val="none" w:sz="0" w:space="0" w:color="auto"/>
        <w:left w:val="none" w:sz="0" w:space="0" w:color="auto"/>
        <w:bottom w:val="none" w:sz="0" w:space="0" w:color="auto"/>
        <w:right w:val="none" w:sz="0" w:space="0" w:color="auto"/>
      </w:divBdr>
    </w:div>
    <w:div w:id="1501889287">
      <w:bodyDiv w:val="1"/>
      <w:marLeft w:val="0"/>
      <w:marRight w:val="0"/>
      <w:marTop w:val="0"/>
      <w:marBottom w:val="0"/>
      <w:divBdr>
        <w:top w:val="none" w:sz="0" w:space="0" w:color="auto"/>
        <w:left w:val="none" w:sz="0" w:space="0" w:color="auto"/>
        <w:bottom w:val="none" w:sz="0" w:space="0" w:color="auto"/>
        <w:right w:val="none" w:sz="0" w:space="0" w:color="auto"/>
      </w:divBdr>
    </w:div>
    <w:div w:id="1590190339">
      <w:marLeft w:val="0"/>
      <w:marRight w:val="0"/>
      <w:marTop w:val="0"/>
      <w:marBottom w:val="0"/>
      <w:divBdr>
        <w:top w:val="none" w:sz="0" w:space="0" w:color="auto"/>
        <w:left w:val="none" w:sz="0" w:space="0" w:color="auto"/>
        <w:bottom w:val="none" w:sz="0" w:space="0" w:color="auto"/>
        <w:right w:val="none" w:sz="0" w:space="0" w:color="auto"/>
      </w:divBdr>
    </w:div>
    <w:div w:id="1590190341">
      <w:marLeft w:val="0"/>
      <w:marRight w:val="0"/>
      <w:marTop w:val="0"/>
      <w:marBottom w:val="0"/>
      <w:divBdr>
        <w:top w:val="none" w:sz="0" w:space="0" w:color="auto"/>
        <w:left w:val="none" w:sz="0" w:space="0" w:color="auto"/>
        <w:bottom w:val="none" w:sz="0" w:space="0" w:color="auto"/>
        <w:right w:val="none" w:sz="0" w:space="0" w:color="auto"/>
      </w:divBdr>
    </w:div>
    <w:div w:id="1590190342">
      <w:marLeft w:val="0"/>
      <w:marRight w:val="0"/>
      <w:marTop w:val="0"/>
      <w:marBottom w:val="0"/>
      <w:divBdr>
        <w:top w:val="none" w:sz="0" w:space="0" w:color="auto"/>
        <w:left w:val="none" w:sz="0" w:space="0" w:color="auto"/>
        <w:bottom w:val="none" w:sz="0" w:space="0" w:color="auto"/>
        <w:right w:val="none" w:sz="0" w:space="0" w:color="auto"/>
      </w:divBdr>
    </w:div>
    <w:div w:id="1590190344">
      <w:marLeft w:val="0"/>
      <w:marRight w:val="0"/>
      <w:marTop w:val="0"/>
      <w:marBottom w:val="0"/>
      <w:divBdr>
        <w:top w:val="none" w:sz="0" w:space="0" w:color="auto"/>
        <w:left w:val="none" w:sz="0" w:space="0" w:color="auto"/>
        <w:bottom w:val="none" w:sz="0" w:space="0" w:color="auto"/>
        <w:right w:val="none" w:sz="0" w:space="0" w:color="auto"/>
      </w:divBdr>
      <w:divsChild>
        <w:div w:id="1590190380">
          <w:marLeft w:val="0"/>
          <w:marRight w:val="0"/>
          <w:marTop w:val="0"/>
          <w:marBottom w:val="0"/>
          <w:divBdr>
            <w:top w:val="none" w:sz="0" w:space="0" w:color="auto"/>
            <w:left w:val="none" w:sz="0" w:space="0" w:color="auto"/>
            <w:bottom w:val="none" w:sz="0" w:space="0" w:color="auto"/>
            <w:right w:val="none" w:sz="0" w:space="0" w:color="auto"/>
          </w:divBdr>
        </w:div>
      </w:divsChild>
    </w:div>
    <w:div w:id="1590190345">
      <w:marLeft w:val="0"/>
      <w:marRight w:val="0"/>
      <w:marTop w:val="0"/>
      <w:marBottom w:val="0"/>
      <w:divBdr>
        <w:top w:val="none" w:sz="0" w:space="0" w:color="auto"/>
        <w:left w:val="none" w:sz="0" w:space="0" w:color="auto"/>
        <w:bottom w:val="none" w:sz="0" w:space="0" w:color="auto"/>
        <w:right w:val="none" w:sz="0" w:space="0" w:color="auto"/>
      </w:divBdr>
    </w:div>
    <w:div w:id="1590190347">
      <w:marLeft w:val="0"/>
      <w:marRight w:val="0"/>
      <w:marTop w:val="0"/>
      <w:marBottom w:val="0"/>
      <w:divBdr>
        <w:top w:val="none" w:sz="0" w:space="0" w:color="auto"/>
        <w:left w:val="none" w:sz="0" w:space="0" w:color="auto"/>
        <w:bottom w:val="none" w:sz="0" w:space="0" w:color="auto"/>
        <w:right w:val="none" w:sz="0" w:space="0" w:color="auto"/>
      </w:divBdr>
    </w:div>
    <w:div w:id="1590190348">
      <w:marLeft w:val="0"/>
      <w:marRight w:val="0"/>
      <w:marTop w:val="0"/>
      <w:marBottom w:val="0"/>
      <w:divBdr>
        <w:top w:val="none" w:sz="0" w:space="0" w:color="auto"/>
        <w:left w:val="none" w:sz="0" w:space="0" w:color="auto"/>
        <w:bottom w:val="none" w:sz="0" w:space="0" w:color="auto"/>
        <w:right w:val="none" w:sz="0" w:space="0" w:color="auto"/>
      </w:divBdr>
    </w:div>
    <w:div w:id="1590190349">
      <w:marLeft w:val="0"/>
      <w:marRight w:val="0"/>
      <w:marTop w:val="0"/>
      <w:marBottom w:val="0"/>
      <w:divBdr>
        <w:top w:val="none" w:sz="0" w:space="0" w:color="auto"/>
        <w:left w:val="none" w:sz="0" w:space="0" w:color="auto"/>
        <w:bottom w:val="none" w:sz="0" w:space="0" w:color="auto"/>
        <w:right w:val="none" w:sz="0" w:space="0" w:color="auto"/>
      </w:divBdr>
      <w:divsChild>
        <w:div w:id="1590190373">
          <w:marLeft w:val="0"/>
          <w:marRight w:val="0"/>
          <w:marTop w:val="0"/>
          <w:marBottom w:val="0"/>
          <w:divBdr>
            <w:top w:val="none" w:sz="0" w:space="0" w:color="auto"/>
            <w:left w:val="none" w:sz="0" w:space="0" w:color="auto"/>
            <w:bottom w:val="none" w:sz="0" w:space="0" w:color="auto"/>
            <w:right w:val="none" w:sz="0" w:space="0" w:color="auto"/>
          </w:divBdr>
        </w:div>
      </w:divsChild>
    </w:div>
    <w:div w:id="1590190351">
      <w:marLeft w:val="0"/>
      <w:marRight w:val="0"/>
      <w:marTop w:val="0"/>
      <w:marBottom w:val="0"/>
      <w:divBdr>
        <w:top w:val="none" w:sz="0" w:space="0" w:color="auto"/>
        <w:left w:val="none" w:sz="0" w:space="0" w:color="auto"/>
        <w:bottom w:val="none" w:sz="0" w:space="0" w:color="auto"/>
        <w:right w:val="none" w:sz="0" w:space="0" w:color="auto"/>
      </w:divBdr>
      <w:divsChild>
        <w:div w:id="1590190354">
          <w:marLeft w:val="0"/>
          <w:marRight w:val="0"/>
          <w:marTop w:val="0"/>
          <w:marBottom w:val="0"/>
          <w:divBdr>
            <w:top w:val="none" w:sz="0" w:space="0" w:color="auto"/>
            <w:left w:val="none" w:sz="0" w:space="0" w:color="auto"/>
            <w:bottom w:val="none" w:sz="0" w:space="0" w:color="auto"/>
            <w:right w:val="none" w:sz="0" w:space="0" w:color="auto"/>
          </w:divBdr>
        </w:div>
      </w:divsChild>
    </w:div>
    <w:div w:id="1590190352">
      <w:marLeft w:val="0"/>
      <w:marRight w:val="0"/>
      <w:marTop w:val="0"/>
      <w:marBottom w:val="0"/>
      <w:divBdr>
        <w:top w:val="none" w:sz="0" w:space="0" w:color="auto"/>
        <w:left w:val="none" w:sz="0" w:space="0" w:color="auto"/>
        <w:bottom w:val="none" w:sz="0" w:space="0" w:color="auto"/>
        <w:right w:val="none" w:sz="0" w:space="0" w:color="auto"/>
      </w:divBdr>
    </w:div>
    <w:div w:id="1590190355">
      <w:marLeft w:val="0"/>
      <w:marRight w:val="0"/>
      <w:marTop w:val="0"/>
      <w:marBottom w:val="0"/>
      <w:divBdr>
        <w:top w:val="none" w:sz="0" w:space="0" w:color="auto"/>
        <w:left w:val="none" w:sz="0" w:space="0" w:color="auto"/>
        <w:bottom w:val="none" w:sz="0" w:space="0" w:color="auto"/>
        <w:right w:val="none" w:sz="0" w:space="0" w:color="auto"/>
      </w:divBdr>
    </w:div>
    <w:div w:id="1590190357">
      <w:marLeft w:val="0"/>
      <w:marRight w:val="0"/>
      <w:marTop w:val="0"/>
      <w:marBottom w:val="0"/>
      <w:divBdr>
        <w:top w:val="none" w:sz="0" w:space="0" w:color="auto"/>
        <w:left w:val="none" w:sz="0" w:space="0" w:color="auto"/>
        <w:bottom w:val="none" w:sz="0" w:space="0" w:color="auto"/>
        <w:right w:val="none" w:sz="0" w:space="0" w:color="auto"/>
      </w:divBdr>
    </w:div>
    <w:div w:id="1590190358">
      <w:marLeft w:val="0"/>
      <w:marRight w:val="0"/>
      <w:marTop w:val="0"/>
      <w:marBottom w:val="0"/>
      <w:divBdr>
        <w:top w:val="none" w:sz="0" w:space="0" w:color="auto"/>
        <w:left w:val="none" w:sz="0" w:space="0" w:color="auto"/>
        <w:bottom w:val="none" w:sz="0" w:space="0" w:color="auto"/>
        <w:right w:val="none" w:sz="0" w:space="0" w:color="auto"/>
      </w:divBdr>
    </w:div>
    <w:div w:id="1590190359">
      <w:marLeft w:val="0"/>
      <w:marRight w:val="0"/>
      <w:marTop w:val="0"/>
      <w:marBottom w:val="0"/>
      <w:divBdr>
        <w:top w:val="none" w:sz="0" w:space="0" w:color="auto"/>
        <w:left w:val="none" w:sz="0" w:space="0" w:color="auto"/>
        <w:bottom w:val="none" w:sz="0" w:space="0" w:color="auto"/>
        <w:right w:val="none" w:sz="0" w:space="0" w:color="auto"/>
      </w:divBdr>
    </w:div>
    <w:div w:id="1590190361">
      <w:marLeft w:val="0"/>
      <w:marRight w:val="0"/>
      <w:marTop w:val="0"/>
      <w:marBottom w:val="0"/>
      <w:divBdr>
        <w:top w:val="none" w:sz="0" w:space="0" w:color="auto"/>
        <w:left w:val="none" w:sz="0" w:space="0" w:color="auto"/>
        <w:bottom w:val="none" w:sz="0" w:space="0" w:color="auto"/>
        <w:right w:val="none" w:sz="0" w:space="0" w:color="auto"/>
      </w:divBdr>
      <w:divsChild>
        <w:div w:id="1590190406">
          <w:marLeft w:val="0"/>
          <w:marRight w:val="0"/>
          <w:marTop w:val="0"/>
          <w:marBottom w:val="0"/>
          <w:divBdr>
            <w:top w:val="none" w:sz="0" w:space="0" w:color="auto"/>
            <w:left w:val="none" w:sz="0" w:space="0" w:color="auto"/>
            <w:bottom w:val="none" w:sz="0" w:space="0" w:color="auto"/>
            <w:right w:val="none" w:sz="0" w:space="0" w:color="auto"/>
          </w:divBdr>
        </w:div>
      </w:divsChild>
    </w:div>
    <w:div w:id="1590190362">
      <w:marLeft w:val="0"/>
      <w:marRight w:val="0"/>
      <w:marTop w:val="0"/>
      <w:marBottom w:val="0"/>
      <w:divBdr>
        <w:top w:val="none" w:sz="0" w:space="0" w:color="auto"/>
        <w:left w:val="none" w:sz="0" w:space="0" w:color="auto"/>
        <w:bottom w:val="none" w:sz="0" w:space="0" w:color="auto"/>
        <w:right w:val="none" w:sz="0" w:space="0" w:color="auto"/>
      </w:divBdr>
    </w:div>
    <w:div w:id="1590190364">
      <w:marLeft w:val="0"/>
      <w:marRight w:val="0"/>
      <w:marTop w:val="0"/>
      <w:marBottom w:val="0"/>
      <w:divBdr>
        <w:top w:val="none" w:sz="0" w:space="0" w:color="auto"/>
        <w:left w:val="none" w:sz="0" w:space="0" w:color="auto"/>
        <w:bottom w:val="none" w:sz="0" w:space="0" w:color="auto"/>
        <w:right w:val="none" w:sz="0" w:space="0" w:color="auto"/>
      </w:divBdr>
      <w:divsChild>
        <w:div w:id="1590190393">
          <w:marLeft w:val="0"/>
          <w:marRight w:val="0"/>
          <w:marTop w:val="0"/>
          <w:marBottom w:val="0"/>
          <w:divBdr>
            <w:top w:val="none" w:sz="0" w:space="0" w:color="auto"/>
            <w:left w:val="none" w:sz="0" w:space="0" w:color="auto"/>
            <w:bottom w:val="none" w:sz="0" w:space="0" w:color="auto"/>
            <w:right w:val="none" w:sz="0" w:space="0" w:color="auto"/>
          </w:divBdr>
        </w:div>
      </w:divsChild>
    </w:div>
    <w:div w:id="1590190366">
      <w:marLeft w:val="0"/>
      <w:marRight w:val="0"/>
      <w:marTop w:val="0"/>
      <w:marBottom w:val="0"/>
      <w:divBdr>
        <w:top w:val="none" w:sz="0" w:space="0" w:color="auto"/>
        <w:left w:val="none" w:sz="0" w:space="0" w:color="auto"/>
        <w:bottom w:val="none" w:sz="0" w:space="0" w:color="auto"/>
        <w:right w:val="none" w:sz="0" w:space="0" w:color="auto"/>
      </w:divBdr>
    </w:div>
    <w:div w:id="1590190367">
      <w:marLeft w:val="0"/>
      <w:marRight w:val="0"/>
      <w:marTop w:val="0"/>
      <w:marBottom w:val="0"/>
      <w:divBdr>
        <w:top w:val="none" w:sz="0" w:space="0" w:color="auto"/>
        <w:left w:val="none" w:sz="0" w:space="0" w:color="auto"/>
        <w:bottom w:val="none" w:sz="0" w:space="0" w:color="auto"/>
        <w:right w:val="none" w:sz="0" w:space="0" w:color="auto"/>
      </w:divBdr>
    </w:div>
    <w:div w:id="1590190369">
      <w:marLeft w:val="0"/>
      <w:marRight w:val="0"/>
      <w:marTop w:val="0"/>
      <w:marBottom w:val="0"/>
      <w:divBdr>
        <w:top w:val="none" w:sz="0" w:space="0" w:color="auto"/>
        <w:left w:val="none" w:sz="0" w:space="0" w:color="auto"/>
        <w:bottom w:val="none" w:sz="0" w:space="0" w:color="auto"/>
        <w:right w:val="none" w:sz="0" w:space="0" w:color="auto"/>
      </w:divBdr>
      <w:divsChild>
        <w:div w:id="1590190383">
          <w:marLeft w:val="0"/>
          <w:marRight w:val="0"/>
          <w:marTop w:val="0"/>
          <w:marBottom w:val="0"/>
          <w:divBdr>
            <w:top w:val="none" w:sz="0" w:space="0" w:color="auto"/>
            <w:left w:val="none" w:sz="0" w:space="0" w:color="auto"/>
            <w:bottom w:val="none" w:sz="0" w:space="0" w:color="auto"/>
            <w:right w:val="none" w:sz="0" w:space="0" w:color="auto"/>
          </w:divBdr>
        </w:div>
      </w:divsChild>
    </w:div>
    <w:div w:id="1590190370">
      <w:marLeft w:val="0"/>
      <w:marRight w:val="0"/>
      <w:marTop w:val="0"/>
      <w:marBottom w:val="0"/>
      <w:divBdr>
        <w:top w:val="none" w:sz="0" w:space="0" w:color="auto"/>
        <w:left w:val="none" w:sz="0" w:space="0" w:color="auto"/>
        <w:bottom w:val="none" w:sz="0" w:space="0" w:color="auto"/>
        <w:right w:val="none" w:sz="0" w:space="0" w:color="auto"/>
      </w:divBdr>
    </w:div>
    <w:div w:id="1590190371">
      <w:marLeft w:val="0"/>
      <w:marRight w:val="0"/>
      <w:marTop w:val="0"/>
      <w:marBottom w:val="0"/>
      <w:divBdr>
        <w:top w:val="none" w:sz="0" w:space="0" w:color="auto"/>
        <w:left w:val="none" w:sz="0" w:space="0" w:color="auto"/>
        <w:bottom w:val="none" w:sz="0" w:space="0" w:color="auto"/>
        <w:right w:val="none" w:sz="0" w:space="0" w:color="auto"/>
      </w:divBdr>
    </w:div>
    <w:div w:id="1590190372">
      <w:marLeft w:val="0"/>
      <w:marRight w:val="0"/>
      <w:marTop w:val="0"/>
      <w:marBottom w:val="0"/>
      <w:divBdr>
        <w:top w:val="none" w:sz="0" w:space="0" w:color="auto"/>
        <w:left w:val="none" w:sz="0" w:space="0" w:color="auto"/>
        <w:bottom w:val="none" w:sz="0" w:space="0" w:color="auto"/>
        <w:right w:val="none" w:sz="0" w:space="0" w:color="auto"/>
      </w:divBdr>
    </w:div>
    <w:div w:id="1590190374">
      <w:marLeft w:val="0"/>
      <w:marRight w:val="0"/>
      <w:marTop w:val="0"/>
      <w:marBottom w:val="0"/>
      <w:divBdr>
        <w:top w:val="none" w:sz="0" w:space="0" w:color="auto"/>
        <w:left w:val="none" w:sz="0" w:space="0" w:color="auto"/>
        <w:bottom w:val="none" w:sz="0" w:space="0" w:color="auto"/>
        <w:right w:val="none" w:sz="0" w:space="0" w:color="auto"/>
      </w:divBdr>
      <w:divsChild>
        <w:div w:id="1590190381">
          <w:marLeft w:val="0"/>
          <w:marRight w:val="0"/>
          <w:marTop w:val="0"/>
          <w:marBottom w:val="0"/>
          <w:divBdr>
            <w:top w:val="none" w:sz="0" w:space="0" w:color="auto"/>
            <w:left w:val="none" w:sz="0" w:space="0" w:color="auto"/>
            <w:bottom w:val="none" w:sz="0" w:space="0" w:color="auto"/>
            <w:right w:val="none" w:sz="0" w:space="0" w:color="auto"/>
          </w:divBdr>
        </w:div>
      </w:divsChild>
    </w:div>
    <w:div w:id="1590190376">
      <w:marLeft w:val="0"/>
      <w:marRight w:val="0"/>
      <w:marTop w:val="0"/>
      <w:marBottom w:val="0"/>
      <w:divBdr>
        <w:top w:val="none" w:sz="0" w:space="0" w:color="auto"/>
        <w:left w:val="none" w:sz="0" w:space="0" w:color="auto"/>
        <w:bottom w:val="none" w:sz="0" w:space="0" w:color="auto"/>
        <w:right w:val="none" w:sz="0" w:space="0" w:color="auto"/>
      </w:divBdr>
    </w:div>
    <w:div w:id="1590190379">
      <w:marLeft w:val="0"/>
      <w:marRight w:val="0"/>
      <w:marTop w:val="0"/>
      <w:marBottom w:val="0"/>
      <w:divBdr>
        <w:top w:val="none" w:sz="0" w:space="0" w:color="auto"/>
        <w:left w:val="none" w:sz="0" w:space="0" w:color="auto"/>
        <w:bottom w:val="none" w:sz="0" w:space="0" w:color="auto"/>
        <w:right w:val="none" w:sz="0" w:space="0" w:color="auto"/>
      </w:divBdr>
    </w:div>
    <w:div w:id="1590190384">
      <w:marLeft w:val="0"/>
      <w:marRight w:val="0"/>
      <w:marTop w:val="0"/>
      <w:marBottom w:val="0"/>
      <w:divBdr>
        <w:top w:val="none" w:sz="0" w:space="0" w:color="auto"/>
        <w:left w:val="none" w:sz="0" w:space="0" w:color="auto"/>
        <w:bottom w:val="none" w:sz="0" w:space="0" w:color="auto"/>
        <w:right w:val="none" w:sz="0" w:space="0" w:color="auto"/>
      </w:divBdr>
    </w:div>
    <w:div w:id="1590190385">
      <w:marLeft w:val="0"/>
      <w:marRight w:val="0"/>
      <w:marTop w:val="0"/>
      <w:marBottom w:val="0"/>
      <w:divBdr>
        <w:top w:val="none" w:sz="0" w:space="0" w:color="auto"/>
        <w:left w:val="none" w:sz="0" w:space="0" w:color="auto"/>
        <w:bottom w:val="none" w:sz="0" w:space="0" w:color="auto"/>
        <w:right w:val="none" w:sz="0" w:space="0" w:color="auto"/>
      </w:divBdr>
    </w:div>
    <w:div w:id="1590190386">
      <w:marLeft w:val="0"/>
      <w:marRight w:val="0"/>
      <w:marTop w:val="0"/>
      <w:marBottom w:val="0"/>
      <w:divBdr>
        <w:top w:val="none" w:sz="0" w:space="0" w:color="auto"/>
        <w:left w:val="none" w:sz="0" w:space="0" w:color="auto"/>
        <w:bottom w:val="none" w:sz="0" w:space="0" w:color="auto"/>
        <w:right w:val="none" w:sz="0" w:space="0" w:color="auto"/>
      </w:divBdr>
    </w:div>
    <w:div w:id="1590190387">
      <w:marLeft w:val="0"/>
      <w:marRight w:val="0"/>
      <w:marTop w:val="0"/>
      <w:marBottom w:val="0"/>
      <w:divBdr>
        <w:top w:val="none" w:sz="0" w:space="0" w:color="auto"/>
        <w:left w:val="none" w:sz="0" w:space="0" w:color="auto"/>
        <w:bottom w:val="none" w:sz="0" w:space="0" w:color="auto"/>
        <w:right w:val="none" w:sz="0" w:space="0" w:color="auto"/>
      </w:divBdr>
    </w:div>
    <w:div w:id="1590190388">
      <w:marLeft w:val="0"/>
      <w:marRight w:val="0"/>
      <w:marTop w:val="0"/>
      <w:marBottom w:val="0"/>
      <w:divBdr>
        <w:top w:val="none" w:sz="0" w:space="0" w:color="auto"/>
        <w:left w:val="none" w:sz="0" w:space="0" w:color="auto"/>
        <w:bottom w:val="none" w:sz="0" w:space="0" w:color="auto"/>
        <w:right w:val="none" w:sz="0" w:space="0" w:color="auto"/>
      </w:divBdr>
    </w:div>
    <w:div w:id="1590190389">
      <w:marLeft w:val="0"/>
      <w:marRight w:val="0"/>
      <w:marTop w:val="0"/>
      <w:marBottom w:val="0"/>
      <w:divBdr>
        <w:top w:val="none" w:sz="0" w:space="0" w:color="auto"/>
        <w:left w:val="none" w:sz="0" w:space="0" w:color="auto"/>
        <w:bottom w:val="none" w:sz="0" w:space="0" w:color="auto"/>
        <w:right w:val="none" w:sz="0" w:space="0" w:color="auto"/>
      </w:divBdr>
    </w:div>
    <w:div w:id="1590190390">
      <w:marLeft w:val="0"/>
      <w:marRight w:val="0"/>
      <w:marTop w:val="0"/>
      <w:marBottom w:val="0"/>
      <w:divBdr>
        <w:top w:val="none" w:sz="0" w:space="0" w:color="auto"/>
        <w:left w:val="none" w:sz="0" w:space="0" w:color="auto"/>
        <w:bottom w:val="none" w:sz="0" w:space="0" w:color="auto"/>
        <w:right w:val="none" w:sz="0" w:space="0" w:color="auto"/>
      </w:divBdr>
      <w:divsChild>
        <w:div w:id="1590190432">
          <w:marLeft w:val="0"/>
          <w:marRight w:val="0"/>
          <w:marTop w:val="0"/>
          <w:marBottom w:val="0"/>
          <w:divBdr>
            <w:top w:val="none" w:sz="0" w:space="0" w:color="auto"/>
            <w:left w:val="none" w:sz="0" w:space="0" w:color="auto"/>
            <w:bottom w:val="none" w:sz="0" w:space="0" w:color="auto"/>
            <w:right w:val="none" w:sz="0" w:space="0" w:color="auto"/>
          </w:divBdr>
          <w:divsChild>
            <w:div w:id="1590190337">
              <w:marLeft w:val="0"/>
              <w:marRight w:val="0"/>
              <w:marTop w:val="0"/>
              <w:marBottom w:val="0"/>
              <w:divBdr>
                <w:top w:val="none" w:sz="0" w:space="0" w:color="auto"/>
                <w:left w:val="none" w:sz="0" w:space="0" w:color="auto"/>
                <w:bottom w:val="none" w:sz="0" w:space="0" w:color="auto"/>
                <w:right w:val="none" w:sz="0" w:space="0" w:color="auto"/>
              </w:divBdr>
            </w:div>
            <w:div w:id="1590190350">
              <w:marLeft w:val="0"/>
              <w:marRight w:val="0"/>
              <w:marTop w:val="0"/>
              <w:marBottom w:val="0"/>
              <w:divBdr>
                <w:top w:val="none" w:sz="0" w:space="0" w:color="auto"/>
                <w:left w:val="none" w:sz="0" w:space="0" w:color="auto"/>
                <w:bottom w:val="none" w:sz="0" w:space="0" w:color="auto"/>
                <w:right w:val="none" w:sz="0" w:space="0" w:color="auto"/>
              </w:divBdr>
            </w:div>
            <w:div w:id="1590190353">
              <w:marLeft w:val="0"/>
              <w:marRight w:val="0"/>
              <w:marTop w:val="0"/>
              <w:marBottom w:val="0"/>
              <w:divBdr>
                <w:top w:val="none" w:sz="0" w:space="0" w:color="auto"/>
                <w:left w:val="none" w:sz="0" w:space="0" w:color="auto"/>
                <w:bottom w:val="none" w:sz="0" w:space="0" w:color="auto"/>
                <w:right w:val="none" w:sz="0" w:space="0" w:color="auto"/>
              </w:divBdr>
            </w:div>
            <w:div w:id="1590190363">
              <w:marLeft w:val="0"/>
              <w:marRight w:val="0"/>
              <w:marTop w:val="0"/>
              <w:marBottom w:val="0"/>
              <w:divBdr>
                <w:top w:val="none" w:sz="0" w:space="0" w:color="auto"/>
                <w:left w:val="none" w:sz="0" w:space="0" w:color="auto"/>
                <w:bottom w:val="none" w:sz="0" w:space="0" w:color="auto"/>
                <w:right w:val="none" w:sz="0" w:space="0" w:color="auto"/>
              </w:divBdr>
            </w:div>
            <w:div w:id="1590190365">
              <w:marLeft w:val="0"/>
              <w:marRight w:val="0"/>
              <w:marTop w:val="0"/>
              <w:marBottom w:val="0"/>
              <w:divBdr>
                <w:top w:val="none" w:sz="0" w:space="0" w:color="auto"/>
                <w:left w:val="none" w:sz="0" w:space="0" w:color="auto"/>
                <w:bottom w:val="none" w:sz="0" w:space="0" w:color="auto"/>
                <w:right w:val="none" w:sz="0" w:space="0" w:color="auto"/>
              </w:divBdr>
            </w:div>
            <w:div w:id="1590190377">
              <w:marLeft w:val="0"/>
              <w:marRight w:val="0"/>
              <w:marTop w:val="0"/>
              <w:marBottom w:val="0"/>
              <w:divBdr>
                <w:top w:val="none" w:sz="0" w:space="0" w:color="auto"/>
                <w:left w:val="none" w:sz="0" w:space="0" w:color="auto"/>
                <w:bottom w:val="none" w:sz="0" w:space="0" w:color="auto"/>
                <w:right w:val="none" w:sz="0" w:space="0" w:color="auto"/>
              </w:divBdr>
            </w:div>
            <w:div w:id="1590190378">
              <w:marLeft w:val="0"/>
              <w:marRight w:val="0"/>
              <w:marTop w:val="0"/>
              <w:marBottom w:val="0"/>
              <w:divBdr>
                <w:top w:val="none" w:sz="0" w:space="0" w:color="auto"/>
                <w:left w:val="none" w:sz="0" w:space="0" w:color="auto"/>
                <w:bottom w:val="none" w:sz="0" w:space="0" w:color="auto"/>
                <w:right w:val="none" w:sz="0" w:space="0" w:color="auto"/>
              </w:divBdr>
            </w:div>
            <w:div w:id="1590190400">
              <w:marLeft w:val="0"/>
              <w:marRight w:val="0"/>
              <w:marTop w:val="0"/>
              <w:marBottom w:val="0"/>
              <w:divBdr>
                <w:top w:val="none" w:sz="0" w:space="0" w:color="auto"/>
                <w:left w:val="none" w:sz="0" w:space="0" w:color="auto"/>
                <w:bottom w:val="none" w:sz="0" w:space="0" w:color="auto"/>
                <w:right w:val="none" w:sz="0" w:space="0" w:color="auto"/>
              </w:divBdr>
            </w:div>
            <w:div w:id="1590190409">
              <w:marLeft w:val="0"/>
              <w:marRight w:val="0"/>
              <w:marTop w:val="0"/>
              <w:marBottom w:val="0"/>
              <w:divBdr>
                <w:top w:val="none" w:sz="0" w:space="0" w:color="auto"/>
                <w:left w:val="none" w:sz="0" w:space="0" w:color="auto"/>
                <w:bottom w:val="none" w:sz="0" w:space="0" w:color="auto"/>
                <w:right w:val="none" w:sz="0" w:space="0" w:color="auto"/>
              </w:divBdr>
            </w:div>
            <w:div w:id="1590190413">
              <w:marLeft w:val="0"/>
              <w:marRight w:val="0"/>
              <w:marTop w:val="0"/>
              <w:marBottom w:val="0"/>
              <w:divBdr>
                <w:top w:val="none" w:sz="0" w:space="0" w:color="auto"/>
                <w:left w:val="none" w:sz="0" w:space="0" w:color="auto"/>
                <w:bottom w:val="none" w:sz="0" w:space="0" w:color="auto"/>
                <w:right w:val="none" w:sz="0" w:space="0" w:color="auto"/>
              </w:divBdr>
            </w:div>
            <w:div w:id="1590190414">
              <w:marLeft w:val="0"/>
              <w:marRight w:val="0"/>
              <w:marTop w:val="0"/>
              <w:marBottom w:val="0"/>
              <w:divBdr>
                <w:top w:val="none" w:sz="0" w:space="0" w:color="auto"/>
                <w:left w:val="none" w:sz="0" w:space="0" w:color="auto"/>
                <w:bottom w:val="none" w:sz="0" w:space="0" w:color="auto"/>
                <w:right w:val="none" w:sz="0" w:space="0" w:color="auto"/>
              </w:divBdr>
            </w:div>
            <w:div w:id="15901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391">
      <w:marLeft w:val="0"/>
      <w:marRight w:val="0"/>
      <w:marTop w:val="0"/>
      <w:marBottom w:val="0"/>
      <w:divBdr>
        <w:top w:val="none" w:sz="0" w:space="0" w:color="auto"/>
        <w:left w:val="none" w:sz="0" w:space="0" w:color="auto"/>
        <w:bottom w:val="none" w:sz="0" w:space="0" w:color="auto"/>
        <w:right w:val="none" w:sz="0" w:space="0" w:color="auto"/>
      </w:divBdr>
    </w:div>
    <w:div w:id="1590190392">
      <w:marLeft w:val="0"/>
      <w:marRight w:val="0"/>
      <w:marTop w:val="0"/>
      <w:marBottom w:val="0"/>
      <w:divBdr>
        <w:top w:val="none" w:sz="0" w:space="0" w:color="auto"/>
        <w:left w:val="none" w:sz="0" w:space="0" w:color="auto"/>
        <w:bottom w:val="none" w:sz="0" w:space="0" w:color="auto"/>
        <w:right w:val="none" w:sz="0" w:space="0" w:color="auto"/>
      </w:divBdr>
    </w:div>
    <w:div w:id="1590190395">
      <w:marLeft w:val="0"/>
      <w:marRight w:val="0"/>
      <w:marTop w:val="0"/>
      <w:marBottom w:val="0"/>
      <w:divBdr>
        <w:top w:val="none" w:sz="0" w:space="0" w:color="auto"/>
        <w:left w:val="none" w:sz="0" w:space="0" w:color="auto"/>
        <w:bottom w:val="none" w:sz="0" w:space="0" w:color="auto"/>
        <w:right w:val="none" w:sz="0" w:space="0" w:color="auto"/>
      </w:divBdr>
      <w:divsChild>
        <w:div w:id="1590190394">
          <w:marLeft w:val="0"/>
          <w:marRight w:val="0"/>
          <w:marTop w:val="0"/>
          <w:marBottom w:val="0"/>
          <w:divBdr>
            <w:top w:val="none" w:sz="0" w:space="0" w:color="auto"/>
            <w:left w:val="none" w:sz="0" w:space="0" w:color="auto"/>
            <w:bottom w:val="none" w:sz="0" w:space="0" w:color="auto"/>
            <w:right w:val="none" w:sz="0" w:space="0" w:color="auto"/>
          </w:divBdr>
        </w:div>
      </w:divsChild>
    </w:div>
    <w:div w:id="1590190399">
      <w:marLeft w:val="0"/>
      <w:marRight w:val="0"/>
      <w:marTop w:val="0"/>
      <w:marBottom w:val="0"/>
      <w:divBdr>
        <w:top w:val="none" w:sz="0" w:space="0" w:color="auto"/>
        <w:left w:val="none" w:sz="0" w:space="0" w:color="auto"/>
        <w:bottom w:val="none" w:sz="0" w:space="0" w:color="auto"/>
        <w:right w:val="none" w:sz="0" w:space="0" w:color="auto"/>
      </w:divBdr>
      <w:divsChild>
        <w:div w:id="1590190422">
          <w:marLeft w:val="0"/>
          <w:marRight w:val="0"/>
          <w:marTop w:val="0"/>
          <w:marBottom w:val="0"/>
          <w:divBdr>
            <w:top w:val="none" w:sz="0" w:space="0" w:color="auto"/>
            <w:left w:val="none" w:sz="0" w:space="0" w:color="auto"/>
            <w:bottom w:val="none" w:sz="0" w:space="0" w:color="auto"/>
            <w:right w:val="none" w:sz="0" w:space="0" w:color="auto"/>
          </w:divBdr>
          <w:divsChild>
            <w:div w:id="1590190375">
              <w:marLeft w:val="0"/>
              <w:marRight w:val="0"/>
              <w:marTop w:val="0"/>
              <w:marBottom w:val="0"/>
              <w:divBdr>
                <w:top w:val="none" w:sz="0" w:space="0" w:color="auto"/>
                <w:left w:val="none" w:sz="0" w:space="0" w:color="auto"/>
                <w:bottom w:val="none" w:sz="0" w:space="0" w:color="auto"/>
                <w:right w:val="none" w:sz="0" w:space="0" w:color="auto"/>
              </w:divBdr>
            </w:div>
            <w:div w:id="15901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01">
      <w:marLeft w:val="0"/>
      <w:marRight w:val="0"/>
      <w:marTop w:val="0"/>
      <w:marBottom w:val="0"/>
      <w:divBdr>
        <w:top w:val="none" w:sz="0" w:space="0" w:color="auto"/>
        <w:left w:val="none" w:sz="0" w:space="0" w:color="auto"/>
        <w:bottom w:val="none" w:sz="0" w:space="0" w:color="auto"/>
        <w:right w:val="none" w:sz="0" w:space="0" w:color="auto"/>
      </w:divBdr>
      <w:divsChild>
        <w:div w:id="1590190343">
          <w:marLeft w:val="0"/>
          <w:marRight w:val="0"/>
          <w:marTop w:val="0"/>
          <w:marBottom w:val="0"/>
          <w:divBdr>
            <w:top w:val="none" w:sz="0" w:space="0" w:color="auto"/>
            <w:left w:val="none" w:sz="0" w:space="0" w:color="auto"/>
            <w:bottom w:val="none" w:sz="0" w:space="0" w:color="auto"/>
            <w:right w:val="none" w:sz="0" w:space="0" w:color="auto"/>
          </w:divBdr>
        </w:div>
      </w:divsChild>
    </w:div>
    <w:div w:id="1590190402">
      <w:marLeft w:val="0"/>
      <w:marRight w:val="0"/>
      <w:marTop w:val="0"/>
      <w:marBottom w:val="0"/>
      <w:divBdr>
        <w:top w:val="none" w:sz="0" w:space="0" w:color="auto"/>
        <w:left w:val="none" w:sz="0" w:space="0" w:color="auto"/>
        <w:bottom w:val="none" w:sz="0" w:space="0" w:color="auto"/>
        <w:right w:val="none" w:sz="0" w:space="0" w:color="auto"/>
      </w:divBdr>
    </w:div>
    <w:div w:id="1590190403">
      <w:marLeft w:val="0"/>
      <w:marRight w:val="0"/>
      <w:marTop w:val="0"/>
      <w:marBottom w:val="0"/>
      <w:divBdr>
        <w:top w:val="none" w:sz="0" w:space="0" w:color="auto"/>
        <w:left w:val="none" w:sz="0" w:space="0" w:color="auto"/>
        <w:bottom w:val="none" w:sz="0" w:space="0" w:color="auto"/>
        <w:right w:val="none" w:sz="0" w:space="0" w:color="auto"/>
      </w:divBdr>
    </w:div>
    <w:div w:id="1590190404">
      <w:marLeft w:val="0"/>
      <w:marRight w:val="0"/>
      <w:marTop w:val="0"/>
      <w:marBottom w:val="0"/>
      <w:divBdr>
        <w:top w:val="none" w:sz="0" w:space="0" w:color="auto"/>
        <w:left w:val="none" w:sz="0" w:space="0" w:color="auto"/>
        <w:bottom w:val="none" w:sz="0" w:space="0" w:color="auto"/>
        <w:right w:val="none" w:sz="0" w:space="0" w:color="auto"/>
      </w:divBdr>
      <w:divsChild>
        <w:div w:id="1590190398">
          <w:marLeft w:val="0"/>
          <w:marRight w:val="0"/>
          <w:marTop w:val="0"/>
          <w:marBottom w:val="0"/>
          <w:divBdr>
            <w:top w:val="none" w:sz="0" w:space="0" w:color="auto"/>
            <w:left w:val="none" w:sz="0" w:space="0" w:color="auto"/>
            <w:bottom w:val="none" w:sz="0" w:space="0" w:color="auto"/>
            <w:right w:val="none" w:sz="0" w:space="0" w:color="auto"/>
          </w:divBdr>
        </w:div>
      </w:divsChild>
    </w:div>
    <w:div w:id="1590190405">
      <w:marLeft w:val="0"/>
      <w:marRight w:val="0"/>
      <w:marTop w:val="0"/>
      <w:marBottom w:val="0"/>
      <w:divBdr>
        <w:top w:val="none" w:sz="0" w:space="0" w:color="auto"/>
        <w:left w:val="none" w:sz="0" w:space="0" w:color="auto"/>
        <w:bottom w:val="none" w:sz="0" w:space="0" w:color="auto"/>
        <w:right w:val="none" w:sz="0" w:space="0" w:color="auto"/>
      </w:divBdr>
    </w:div>
    <w:div w:id="1590190407">
      <w:marLeft w:val="0"/>
      <w:marRight w:val="0"/>
      <w:marTop w:val="0"/>
      <w:marBottom w:val="0"/>
      <w:divBdr>
        <w:top w:val="none" w:sz="0" w:space="0" w:color="auto"/>
        <w:left w:val="none" w:sz="0" w:space="0" w:color="auto"/>
        <w:bottom w:val="none" w:sz="0" w:space="0" w:color="auto"/>
        <w:right w:val="none" w:sz="0" w:space="0" w:color="auto"/>
      </w:divBdr>
    </w:div>
    <w:div w:id="1590190408">
      <w:marLeft w:val="0"/>
      <w:marRight w:val="0"/>
      <w:marTop w:val="0"/>
      <w:marBottom w:val="0"/>
      <w:divBdr>
        <w:top w:val="none" w:sz="0" w:space="0" w:color="auto"/>
        <w:left w:val="none" w:sz="0" w:space="0" w:color="auto"/>
        <w:bottom w:val="none" w:sz="0" w:space="0" w:color="auto"/>
        <w:right w:val="none" w:sz="0" w:space="0" w:color="auto"/>
      </w:divBdr>
      <w:divsChild>
        <w:div w:id="1590190346">
          <w:marLeft w:val="0"/>
          <w:marRight w:val="0"/>
          <w:marTop w:val="0"/>
          <w:marBottom w:val="0"/>
          <w:divBdr>
            <w:top w:val="none" w:sz="0" w:space="0" w:color="auto"/>
            <w:left w:val="none" w:sz="0" w:space="0" w:color="auto"/>
            <w:bottom w:val="none" w:sz="0" w:space="0" w:color="auto"/>
            <w:right w:val="none" w:sz="0" w:space="0" w:color="auto"/>
          </w:divBdr>
        </w:div>
      </w:divsChild>
    </w:div>
    <w:div w:id="1590190410">
      <w:marLeft w:val="0"/>
      <w:marRight w:val="0"/>
      <w:marTop w:val="0"/>
      <w:marBottom w:val="0"/>
      <w:divBdr>
        <w:top w:val="none" w:sz="0" w:space="0" w:color="auto"/>
        <w:left w:val="none" w:sz="0" w:space="0" w:color="auto"/>
        <w:bottom w:val="none" w:sz="0" w:space="0" w:color="auto"/>
        <w:right w:val="none" w:sz="0" w:space="0" w:color="auto"/>
      </w:divBdr>
    </w:div>
    <w:div w:id="1590190411">
      <w:marLeft w:val="0"/>
      <w:marRight w:val="0"/>
      <w:marTop w:val="0"/>
      <w:marBottom w:val="0"/>
      <w:divBdr>
        <w:top w:val="none" w:sz="0" w:space="0" w:color="auto"/>
        <w:left w:val="none" w:sz="0" w:space="0" w:color="auto"/>
        <w:bottom w:val="none" w:sz="0" w:space="0" w:color="auto"/>
        <w:right w:val="none" w:sz="0" w:space="0" w:color="auto"/>
      </w:divBdr>
    </w:div>
    <w:div w:id="1590190412">
      <w:marLeft w:val="0"/>
      <w:marRight w:val="0"/>
      <w:marTop w:val="0"/>
      <w:marBottom w:val="0"/>
      <w:divBdr>
        <w:top w:val="none" w:sz="0" w:space="0" w:color="auto"/>
        <w:left w:val="none" w:sz="0" w:space="0" w:color="auto"/>
        <w:bottom w:val="none" w:sz="0" w:space="0" w:color="auto"/>
        <w:right w:val="none" w:sz="0" w:space="0" w:color="auto"/>
      </w:divBdr>
      <w:divsChild>
        <w:div w:id="1590190428">
          <w:marLeft w:val="0"/>
          <w:marRight w:val="0"/>
          <w:marTop w:val="0"/>
          <w:marBottom w:val="0"/>
          <w:divBdr>
            <w:top w:val="none" w:sz="0" w:space="0" w:color="auto"/>
            <w:left w:val="none" w:sz="0" w:space="0" w:color="auto"/>
            <w:bottom w:val="none" w:sz="0" w:space="0" w:color="auto"/>
            <w:right w:val="none" w:sz="0" w:space="0" w:color="auto"/>
          </w:divBdr>
        </w:div>
      </w:divsChild>
    </w:div>
    <w:div w:id="1590190415">
      <w:marLeft w:val="0"/>
      <w:marRight w:val="0"/>
      <w:marTop w:val="0"/>
      <w:marBottom w:val="0"/>
      <w:divBdr>
        <w:top w:val="none" w:sz="0" w:space="0" w:color="auto"/>
        <w:left w:val="none" w:sz="0" w:space="0" w:color="auto"/>
        <w:bottom w:val="none" w:sz="0" w:space="0" w:color="auto"/>
        <w:right w:val="none" w:sz="0" w:space="0" w:color="auto"/>
      </w:divBdr>
    </w:div>
    <w:div w:id="1590190416">
      <w:marLeft w:val="0"/>
      <w:marRight w:val="0"/>
      <w:marTop w:val="0"/>
      <w:marBottom w:val="0"/>
      <w:divBdr>
        <w:top w:val="none" w:sz="0" w:space="0" w:color="auto"/>
        <w:left w:val="none" w:sz="0" w:space="0" w:color="auto"/>
        <w:bottom w:val="none" w:sz="0" w:space="0" w:color="auto"/>
        <w:right w:val="none" w:sz="0" w:space="0" w:color="auto"/>
      </w:divBdr>
      <w:divsChild>
        <w:div w:id="1590190360">
          <w:marLeft w:val="0"/>
          <w:marRight w:val="0"/>
          <w:marTop w:val="0"/>
          <w:marBottom w:val="0"/>
          <w:divBdr>
            <w:top w:val="none" w:sz="0" w:space="0" w:color="auto"/>
            <w:left w:val="none" w:sz="0" w:space="0" w:color="auto"/>
            <w:bottom w:val="none" w:sz="0" w:space="0" w:color="auto"/>
            <w:right w:val="none" w:sz="0" w:space="0" w:color="auto"/>
          </w:divBdr>
        </w:div>
      </w:divsChild>
    </w:div>
    <w:div w:id="1590190417">
      <w:marLeft w:val="0"/>
      <w:marRight w:val="0"/>
      <w:marTop w:val="0"/>
      <w:marBottom w:val="0"/>
      <w:divBdr>
        <w:top w:val="none" w:sz="0" w:space="0" w:color="auto"/>
        <w:left w:val="none" w:sz="0" w:space="0" w:color="auto"/>
        <w:bottom w:val="none" w:sz="0" w:space="0" w:color="auto"/>
        <w:right w:val="none" w:sz="0" w:space="0" w:color="auto"/>
      </w:divBdr>
    </w:div>
    <w:div w:id="1590190418">
      <w:marLeft w:val="0"/>
      <w:marRight w:val="0"/>
      <w:marTop w:val="0"/>
      <w:marBottom w:val="0"/>
      <w:divBdr>
        <w:top w:val="none" w:sz="0" w:space="0" w:color="auto"/>
        <w:left w:val="none" w:sz="0" w:space="0" w:color="auto"/>
        <w:bottom w:val="none" w:sz="0" w:space="0" w:color="auto"/>
        <w:right w:val="none" w:sz="0" w:space="0" w:color="auto"/>
      </w:divBdr>
    </w:div>
    <w:div w:id="1590190419">
      <w:marLeft w:val="0"/>
      <w:marRight w:val="0"/>
      <w:marTop w:val="0"/>
      <w:marBottom w:val="0"/>
      <w:divBdr>
        <w:top w:val="none" w:sz="0" w:space="0" w:color="auto"/>
        <w:left w:val="none" w:sz="0" w:space="0" w:color="auto"/>
        <w:bottom w:val="none" w:sz="0" w:space="0" w:color="auto"/>
        <w:right w:val="none" w:sz="0" w:space="0" w:color="auto"/>
      </w:divBdr>
    </w:div>
    <w:div w:id="1590190420">
      <w:marLeft w:val="0"/>
      <w:marRight w:val="0"/>
      <w:marTop w:val="0"/>
      <w:marBottom w:val="0"/>
      <w:divBdr>
        <w:top w:val="none" w:sz="0" w:space="0" w:color="auto"/>
        <w:left w:val="none" w:sz="0" w:space="0" w:color="auto"/>
        <w:bottom w:val="none" w:sz="0" w:space="0" w:color="auto"/>
        <w:right w:val="none" w:sz="0" w:space="0" w:color="auto"/>
      </w:divBdr>
    </w:div>
    <w:div w:id="1590190421">
      <w:marLeft w:val="0"/>
      <w:marRight w:val="0"/>
      <w:marTop w:val="0"/>
      <w:marBottom w:val="0"/>
      <w:divBdr>
        <w:top w:val="none" w:sz="0" w:space="0" w:color="auto"/>
        <w:left w:val="none" w:sz="0" w:space="0" w:color="auto"/>
        <w:bottom w:val="none" w:sz="0" w:space="0" w:color="auto"/>
        <w:right w:val="none" w:sz="0" w:space="0" w:color="auto"/>
      </w:divBdr>
    </w:div>
    <w:div w:id="1590190424">
      <w:marLeft w:val="0"/>
      <w:marRight w:val="0"/>
      <w:marTop w:val="0"/>
      <w:marBottom w:val="0"/>
      <w:divBdr>
        <w:top w:val="none" w:sz="0" w:space="0" w:color="auto"/>
        <w:left w:val="none" w:sz="0" w:space="0" w:color="auto"/>
        <w:bottom w:val="none" w:sz="0" w:space="0" w:color="auto"/>
        <w:right w:val="none" w:sz="0" w:space="0" w:color="auto"/>
      </w:divBdr>
    </w:div>
    <w:div w:id="1590190425">
      <w:marLeft w:val="0"/>
      <w:marRight w:val="0"/>
      <w:marTop w:val="0"/>
      <w:marBottom w:val="0"/>
      <w:divBdr>
        <w:top w:val="none" w:sz="0" w:space="0" w:color="auto"/>
        <w:left w:val="none" w:sz="0" w:space="0" w:color="auto"/>
        <w:bottom w:val="none" w:sz="0" w:space="0" w:color="auto"/>
        <w:right w:val="none" w:sz="0" w:space="0" w:color="auto"/>
      </w:divBdr>
    </w:div>
    <w:div w:id="1590190426">
      <w:marLeft w:val="0"/>
      <w:marRight w:val="0"/>
      <w:marTop w:val="0"/>
      <w:marBottom w:val="0"/>
      <w:divBdr>
        <w:top w:val="none" w:sz="0" w:space="0" w:color="auto"/>
        <w:left w:val="none" w:sz="0" w:space="0" w:color="auto"/>
        <w:bottom w:val="none" w:sz="0" w:space="0" w:color="auto"/>
        <w:right w:val="none" w:sz="0" w:space="0" w:color="auto"/>
      </w:divBdr>
    </w:div>
    <w:div w:id="1590190427">
      <w:marLeft w:val="0"/>
      <w:marRight w:val="0"/>
      <w:marTop w:val="0"/>
      <w:marBottom w:val="0"/>
      <w:divBdr>
        <w:top w:val="none" w:sz="0" w:space="0" w:color="auto"/>
        <w:left w:val="none" w:sz="0" w:space="0" w:color="auto"/>
        <w:bottom w:val="none" w:sz="0" w:space="0" w:color="auto"/>
        <w:right w:val="none" w:sz="0" w:space="0" w:color="auto"/>
      </w:divBdr>
    </w:div>
    <w:div w:id="1590190429">
      <w:marLeft w:val="0"/>
      <w:marRight w:val="0"/>
      <w:marTop w:val="0"/>
      <w:marBottom w:val="0"/>
      <w:divBdr>
        <w:top w:val="none" w:sz="0" w:space="0" w:color="auto"/>
        <w:left w:val="none" w:sz="0" w:space="0" w:color="auto"/>
        <w:bottom w:val="none" w:sz="0" w:space="0" w:color="auto"/>
        <w:right w:val="none" w:sz="0" w:space="0" w:color="auto"/>
      </w:divBdr>
      <w:divsChild>
        <w:div w:id="1590190382">
          <w:marLeft w:val="0"/>
          <w:marRight w:val="0"/>
          <w:marTop w:val="0"/>
          <w:marBottom w:val="0"/>
          <w:divBdr>
            <w:top w:val="none" w:sz="0" w:space="0" w:color="auto"/>
            <w:left w:val="none" w:sz="0" w:space="0" w:color="auto"/>
            <w:bottom w:val="none" w:sz="0" w:space="0" w:color="auto"/>
            <w:right w:val="none" w:sz="0" w:space="0" w:color="auto"/>
          </w:divBdr>
        </w:div>
      </w:divsChild>
    </w:div>
    <w:div w:id="1590190430">
      <w:marLeft w:val="0"/>
      <w:marRight w:val="0"/>
      <w:marTop w:val="0"/>
      <w:marBottom w:val="0"/>
      <w:divBdr>
        <w:top w:val="none" w:sz="0" w:space="0" w:color="auto"/>
        <w:left w:val="none" w:sz="0" w:space="0" w:color="auto"/>
        <w:bottom w:val="none" w:sz="0" w:space="0" w:color="auto"/>
        <w:right w:val="none" w:sz="0" w:space="0" w:color="auto"/>
      </w:divBdr>
    </w:div>
    <w:div w:id="1590190431">
      <w:marLeft w:val="0"/>
      <w:marRight w:val="0"/>
      <w:marTop w:val="0"/>
      <w:marBottom w:val="0"/>
      <w:divBdr>
        <w:top w:val="none" w:sz="0" w:space="0" w:color="auto"/>
        <w:left w:val="none" w:sz="0" w:space="0" w:color="auto"/>
        <w:bottom w:val="none" w:sz="0" w:space="0" w:color="auto"/>
        <w:right w:val="none" w:sz="0" w:space="0" w:color="auto"/>
      </w:divBdr>
    </w:div>
    <w:div w:id="1590190433">
      <w:marLeft w:val="0"/>
      <w:marRight w:val="0"/>
      <w:marTop w:val="0"/>
      <w:marBottom w:val="0"/>
      <w:divBdr>
        <w:top w:val="none" w:sz="0" w:space="0" w:color="auto"/>
        <w:left w:val="none" w:sz="0" w:space="0" w:color="auto"/>
        <w:bottom w:val="none" w:sz="0" w:space="0" w:color="auto"/>
        <w:right w:val="none" w:sz="0" w:space="0" w:color="auto"/>
      </w:divBdr>
      <w:divsChild>
        <w:div w:id="1590190423">
          <w:marLeft w:val="0"/>
          <w:marRight w:val="0"/>
          <w:marTop w:val="0"/>
          <w:marBottom w:val="0"/>
          <w:divBdr>
            <w:top w:val="none" w:sz="0" w:space="0" w:color="auto"/>
            <w:left w:val="none" w:sz="0" w:space="0" w:color="auto"/>
            <w:bottom w:val="none" w:sz="0" w:space="0" w:color="auto"/>
            <w:right w:val="none" w:sz="0" w:space="0" w:color="auto"/>
          </w:divBdr>
        </w:div>
      </w:divsChild>
    </w:div>
    <w:div w:id="1590190434">
      <w:marLeft w:val="0"/>
      <w:marRight w:val="0"/>
      <w:marTop w:val="0"/>
      <w:marBottom w:val="0"/>
      <w:divBdr>
        <w:top w:val="none" w:sz="0" w:space="0" w:color="auto"/>
        <w:left w:val="none" w:sz="0" w:space="0" w:color="auto"/>
        <w:bottom w:val="none" w:sz="0" w:space="0" w:color="auto"/>
        <w:right w:val="none" w:sz="0" w:space="0" w:color="auto"/>
      </w:divBdr>
    </w:div>
    <w:div w:id="1590190436">
      <w:marLeft w:val="0"/>
      <w:marRight w:val="0"/>
      <w:marTop w:val="0"/>
      <w:marBottom w:val="0"/>
      <w:divBdr>
        <w:top w:val="none" w:sz="0" w:space="0" w:color="auto"/>
        <w:left w:val="none" w:sz="0" w:space="0" w:color="auto"/>
        <w:bottom w:val="none" w:sz="0" w:space="0" w:color="auto"/>
        <w:right w:val="none" w:sz="0" w:space="0" w:color="auto"/>
      </w:divBdr>
      <w:divsChild>
        <w:div w:id="1590190356">
          <w:marLeft w:val="0"/>
          <w:marRight w:val="0"/>
          <w:marTop w:val="0"/>
          <w:marBottom w:val="0"/>
          <w:divBdr>
            <w:top w:val="none" w:sz="0" w:space="0" w:color="auto"/>
            <w:left w:val="none" w:sz="0" w:space="0" w:color="auto"/>
            <w:bottom w:val="none" w:sz="0" w:space="0" w:color="auto"/>
            <w:right w:val="none" w:sz="0" w:space="0" w:color="auto"/>
          </w:divBdr>
          <w:divsChild>
            <w:div w:id="1590190338">
              <w:marLeft w:val="0"/>
              <w:marRight w:val="0"/>
              <w:marTop w:val="0"/>
              <w:marBottom w:val="0"/>
              <w:divBdr>
                <w:top w:val="none" w:sz="0" w:space="0" w:color="auto"/>
                <w:left w:val="none" w:sz="0" w:space="0" w:color="auto"/>
                <w:bottom w:val="none" w:sz="0" w:space="0" w:color="auto"/>
                <w:right w:val="none" w:sz="0" w:space="0" w:color="auto"/>
              </w:divBdr>
            </w:div>
            <w:div w:id="1590190340">
              <w:marLeft w:val="0"/>
              <w:marRight w:val="0"/>
              <w:marTop w:val="0"/>
              <w:marBottom w:val="0"/>
              <w:divBdr>
                <w:top w:val="none" w:sz="0" w:space="0" w:color="auto"/>
                <w:left w:val="none" w:sz="0" w:space="0" w:color="auto"/>
                <w:bottom w:val="none" w:sz="0" w:space="0" w:color="auto"/>
                <w:right w:val="none" w:sz="0" w:space="0" w:color="auto"/>
              </w:divBdr>
            </w:div>
            <w:div w:id="1590190396">
              <w:marLeft w:val="0"/>
              <w:marRight w:val="0"/>
              <w:marTop w:val="0"/>
              <w:marBottom w:val="0"/>
              <w:divBdr>
                <w:top w:val="none" w:sz="0" w:space="0" w:color="auto"/>
                <w:left w:val="none" w:sz="0" w:space="0" w:color="auto"/>
                <w:bottom w:val="none" w:sz="0" w:space="0" w:color="auto"/>
                <w:right w:val="none" w:sz="0" w:space="0" w:color="auto"/>
              </w:divBdr>
            </w:div>
            <w:div w:id="15901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37">
      <w:marLeft w:val="0"/>
      <w:marRight w:val="0"/>
      <w:marTop w:val="0"/>
      <w:marBottom w:val="0"/>
      <w:divBdr>
        <w:top w:val="none" w:sz="0" w:space="0" w:color="auto"/>
        <w:left w:val="none" w:sz="0" w:space="0" w:color="auto"/>
        <w:bottom w:val="none" w:sz="0" w:space="0" w:color="auto"/>
        <w:right w:val="none" w:sz="0" w:space="0" w:color="auto"/>
      </w:divBdr>
      <w:divsChild>
        <w:div w:id="1590190368">
          <w:marLeft w:val="0"/>
          <w:marRight w:val="0"/>
          <w:marTop w:val="0"/>
          <w:marBottom w:val="0"/>
          <w:divBdr>
            <w:top w:val="none" w:sz="0" w:space="0" w:color="auto"/>
            <w:left w:val="none" w:sz="0" w:space="0" w:color="auto"/>
            <w:bottom w:val="none" w:sz="0" w:space="0" w:color="auto"/>
            <w:right w:val="none" w:sz="0" w:space="0" w:color="auto"/>
          </w:divBdr>
        </w:div>
      </w:divsChild>
    </w:div>
    <w:div w:id="1614288388">
      <w:bodyDiv w:val="1"/>
      <w:marLeft w:val="0"/>
      <w:marRight w:val="0"/>
      <w:marTop w:val="0"/>
      <w:marBottom w:val="0"/>
      <w:divBdr>
        <w:top w:val="none" w:sz="0" w:space="0" w:color="auto"/>
        <w:left w:val="none" w:sz="0" w:space="0" w:color="auto"/>
        <w:bottom w:val="none" w:sz="0" w:space="0" w:color="auto"/>
        <w:right w:val="none" w:sz="0" w:space="0" w:color="auto"/>
      </w:divBdr>
    </w:div>
    <w:div w:id="1865482665">
      <w:bodyDiv w:val="1"/>
      <w:marLeft w:val="0"/>
      <w:marRight w:val="0"/>
      <w:marTop w:val="0"/>
      <w:marBottom w:val="0"/>
      <w:divBdr>
        <w:top w:val="none" w:sz="0" w:space="0" w:color="auto"/>
        <w:left w:val="none" w:sz="0" w:space="0" w:color="auto"/>
        <w:bottom w:val="none" w:sz="0" w:space="0" w:color="auto"/>
        <w:right w:val="none" w:sz="0" w:space="0" w:color="auto"/>
      </w:divBdr>
    </w:div>
    <w:div w:id="1934778202">
      <w:bodyDiv w:val="1"/>
      <w:marLeft w:val="0"/>
      <w:marRight w:val="0"/>
      <w:marTop w:val="0"/>
      <w:marBottom w:val="0"/>
      <w:divBdr>
        <w:top w:val="none" w:sz="0" w:space="0" w:color="auto"/>
        <w:left w:val="none" w:sz="0" w:space="0" w:color="auto"/>
        <w:bottom w:val="none" w:sz="0" w:space="0" w:color="auto"/>
        <w:right w:val="none" w:sz="0" w:space="0" w:color="auto"/>
      </w:divBdr>
    </w:div>
    <w:div w:id="20455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www.haya.es" TargetMode="External"/><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Word_Document.doc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4.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SENV%20I%20EXPLOTACIO\DOCUMENTACIO%20NOVA\PLANTILLAS\PL-PLNO-0000-00-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C042E-9405-4600-9A88-3ED6DCC88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PL-PLNO-0000-00-01.dot</Template>
  <TotalTime>6</TotalTime>
  <Pages>6</Pages>
  <Words>8710</Words>
  <Characters>47905</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HRE</Company>
  <LinksUpToDate>false</LinksUpToDate>
  <CharactersWithSpaces>56502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FS/JAN - BCSE</dc:creator>
  <cp:lastModifiedBy>Federico Segura</cp:lastModifiedBy>
  <cp:revision>5</cp:revision>
  <cp:lastPrinted>2015-12-15T11:14:00Z</cp:lastPrinted>
  <dcterms:created xsi:type="dcterms:W3CDTF">2019-11-18T10:08:00Z</dcterms:created>
  <dcterms:modified xsi:type="dcterms:W3CDTF">2019-11-18T10:30:00Z</dcterms:modified>
</cp:coreProperties>
</file>